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83367" w14:textId="77777777" w:rsidR="00685BC6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</w:t>
      </w:r>
      <w:r w:rsidR="00C60E89">
        <w:rPr>
          <w:i/>
        </w:rPr>
        <w:t>k</w:t>
      </w:r>
      <w:r w:rsidR="00C60E89">
        <w:rPr>
          <w:i/>
        </w:rPr>
        <w:t>tionsprodukten</w:t>
      </w:r>
      <w:r>
        <w:t>:</w:t>
      </w:r>
    </w:p>
    <w:p w14:paraId="3E78E038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E3E8A1A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31"/>
        <w:gridCol w:w="1531"/>
      </w:tblGrid>
      <w:tr w:rsidR="00685BC6" w14:paraId="1DF7EC9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4E569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19813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4142E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7816F390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AC6C3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685BC6" w14:paraId="42482FB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C878B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8B0CA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338A8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167DD" w14:textId="2B41DB15" w:rsidR="00685BC6" w:rsidRDefault="00C72C70">
            <w:pPr>
              <w:pStyle w:val="Vorgabetext"/>
              <w:spacing w:line="240" w:lineRule="auto"/>
              <w:jc w:val="center"/>
            </w:pPr>
            <w:r>
              <w:t>m</w:t>
            </w:r>
            <w:r w:rsidR="00685BC6">
              <w:t>mol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A533E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</w:t>
            </w:r>
          </w:p>
        </w:tc>
      </w:tr>
      <w:tr w:rsidR="00685BC6" w14:paraId="3C85FB5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B502D" w14:textId="6BBC35D2" w:rsidR="00685BC6" w:rsidRDefault="00897905">
            <w:pPr>
              <w:pStyle w:val="Vorgabetext"/>
            </w:pPr>
            <w:r>
              <w:t>Methanol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FC03D" w14:textId="3F91BDB8" w:rsidR="00685BC6" w:rsidRDefault="00C72C70">
            <w:pPr>
              <w:pStyle w:val="Vorgabetext"/>
            </w:pPr>
            <w:r>
              <w:t>CH</w:t>
            </w:r>
            <w:r w:rsidRPr="00C72C70">
              <w:rPr>
                <w:vertAlign w:val="subscript"/>
              </w:rPr>
              <w:t>4</w:t>
            </w:r>
            <w:r>
              <w:t>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EC198" w14:textId="06CCE1C6" w:rsidR="00685BC6" w:rsidRDefault="00C72C70">
            <w:pPr>
              <w:pStyle w:val="Vorgabetext"/>
            </w:pPr>
            <w:r>
              <w:t>32,04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5D178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195A0" w14:textId="4195292F" w:rsidR="00685BC6" w:rsidRPr="00C72C70" w:rsidRDefault="00C72C70">
            <w:pPr>
              <w:pStyle w:val="Vorgabetext"/>
            </w:pPr>
            <w:r>
              <w:t>6 mL + 20 mL</w:t>
            </w:r>
          </w:p>
        </w:tc>
      </w:tr>
      <w:tr w:rsidR="00685BC6" w14:paraId="57067BC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7CE68" w14:textId="3D6DE855" w:rsidR="00685BC6" w:rsidRDefault="00897905">
            <w:pPr>
              <w:pStyle w:val="Vorgabetext"/>
            </w:pPr>
            <w:r>
              <w:t>Acetylchlorid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66683" w14:textId="4C98509A" w:rsidR="00685BC6" w:rsidRDefault="00C72C70" w:rsidP="00C72C70">
            <w:pPr>
              <w:pStyle w:val="Vorgabetext"/>
              <w:jc w:val="left"/>
            </w:pPr>
            <w:r>
              <w:t>C</w:t>
            </w:r>
            <w:r w:rsidRPr="00C72C70">
              <w:rPr>
                <w:vertAlign w:val="subscript"/>
              </w:rPr>
              <w:t>2</w:t>
            </w:r>
            <w:r>
              <w:t>H</w:t>
            </w:r>
            <w:r w:rsidRPr="00C72C70">
              <w:rPr>
                <w:vertAlign w:val="subscript"/>
              </w:rPr>
              <w:t>3</w:t>
            </w:r>
            <w:r>
              <w:t>ClO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79DCF" w14:textId="1742AB59" w:rsidR="00685BC6" w:rsidRDefault="00C72C70">
            <w:pPr>
              <w:pStyle w:val="Vorgabetext"/>
            </w:pPr>
            <w:r>
              <w:t>78,49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DEF87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B0C5F" w14:textId="16794C27" w:rsidR="00685BC6" w:rsidRDefault="00C72C70">
            <w:pPr>
              <w:pStyle w:val="Vorgabetext"/>
            </w:pPr>
            <w:r>
              <w:t>0,5 mL</w:t>
            </w:r>
          </w:p>
        </w:tc>
      </w:tr>
      <w:tr w:rsidR="00897905" w14:paraId="4E73414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47CA1" w14:textId="70DA27DA" w:rsidR="00897905" w:rsidRPr="00897905" w:rsidRDefault="00897905">
            <w:pPr>
              <w:pStyle w:val="Vorgabetext"/>
            </w:pPr>
            <w:r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Arabinose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E07C1" w14:textId="77777777" w:rsidR="00897905" w:rsidRDefault="00897905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C33BA" w14:textId="1082B250" w:rsidR="00897905" w:rsidRDefault="00C72C70">
            <w:pPr>
              <w:pStyle w:val="Vorgabetext"/>
            </w:pPr>
            <w:r>
              <w:t>150,10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964C0" w14:textId="7E0AC942" w:rsidR="00897905" w:rsidRDefault="00C72C70">
            <w:pPr>
              <w:pStyle w:val="Vorgabetext"/>
            </w:pPr>
            <w:r>
              <w:t>0,067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AEF17" w14:textId="4802B761" w:rsidR="00897905" w:rsidRDefault="00C72C70">
            <w:pPr>
              <w:pStyle w:val="Vorgabetext"/>
            </w:pPr>
            <w:r>
              <w:t>1</w:t>
            </w:r>
          </w:p>
        </w:tc>
      </w:tr>
      <w:tr w:rsidR="00897905" w14:paraId="3D416AA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B3C99" w14:textId="77EEB29C" w:rsidR="00897905" w:rsidRPr="00897905" w:rsidRDefault="00897905">
            <w:pPr>
              <w:pStyle w:val="Vorgabetext"/>
            </w:pPr>
            <w:r>
              <w:t>Pyridin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08B42" w14:textId="2ABEACB9" w:rsidR="00897905" w:rsidRDefault="00C72C70">
            <w:pPr>
              <w:pStyle w:val="Vorgabetext"/>
            </w:pPr>
            <w:r>
              <w:t>C</w:t>
            </w:r>
            <w:r w:rsidRPr="00C72C70">
              <w:rPr>
                <w:vertAlign w:val="subscript"/>
              </w:rPr>
              <w:t>5</w:t>
            </w:r>
            <w:r>
              <w:t>H</w:t>
            </w:r>
            <w:r w:rsidRPr="00C72C70">
              <w:rPr>
                <w:vertAlign w:val="subscript"/>
              </w:rPr>
              <w:t>5</w:t>
            </w:r>
            <w:r>
              <w:t>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B1600" w14:textId="52DF2743" w:rsidR="00897905" w:rsidRDefault="00C72C70">
            <w:pPr>
              <w:pStyle w:val="Vorgabetext"/>
            </w:pPr>
            <w:r>
              <w:t>79,1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7F296" w14:textId="77777777" w:rsidR="00897905" w:rsidRDefault="00897905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2569B" w14:textId="1C9D12D3" w:rsidR="00897905" w:rsidRDefault="00C72C70">
            <w:pPr>
              <w:pStyle w:val="Vorgabetext"/>
            </w:pPr>
            <w:r>
              <w:t>4 mL + 8 mL</w:t>
            </w:r>
          </w:p>
        </w:tc>
      </w:tr>
      <w:tr w:rsidR="00897905" w14:paraId="21B4C40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8C69D" w14:textId="6EC997D2" w:rsidR="00897905" w:rsidRPr="00260E3A" w:rsidRDefault="00897905">
            <w:pPr>
              <w:pStyle w:val="Vorgabetext"/>
              <w:rPr>
                <w:u w:val="single"/>
              </w:rPr>
            </w:pPr>
            <w:r w:rsidRPr="00260E3A">
              <w:rPr>
                <w:u w:val="single"/>
              </w:rPr>
              <w:t>Dichlormethan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85311" w14:textId="7DA442D2" w:rsidR="00897905" w:rsidRDefault="00C72C70">
            <w:pPr>
              <w:pStyle w:val="Vorgabetext"/>
            </w:pPr>
            <w:r>
              <w:t>CH</w:t>
            </w:r>
            <w:r w:rsidRPr="00C72C70">
              <w:rPr>
                <w:vertAlign w:val="subscript"/>
              </w:rPr>
              <w:t>2</w:t>
            </w:r>
            <w:r>
              <w:t>Cl</w:t>
            </w:r>
            <w:r w:rsidRPr="00C72C70">
              <w:rPr>
                <w:vertAlign w:val="subscript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7B1CF" w14:textId="5446A9DA" w:rsidR="00897905" w:rsidRDefault="00C72C70">
            <w:pPr>
              <w:pStyle w:val="Vorgabetext"/>
            </w:pPr>
            <w:r>
              <w:t>84,93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D04C7" w14:textId="77777777" w:rsidR="00897905" w:rsidRDefault="00897905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D1113" w14:textId="183A5798" w:rsidR="00897905" w:rsidRDefault="00C72C70">
            <w:pPr>
              <w:pStyle w:val="Vorgabetext"/>
            </w:pPr>
            <w:r>
              <w:t>10 mL + 5 mL + 50 mL</w:t>
            </w:r>
          </w:p>
        </w:tc>
      </w:tr>
      <w:tr w:rsidR="00897905" w14:paraId="5A08FF9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617C7" w14:textId="41F920C4" w:rsidR="00897905" w:rsidRDefault="00897905">
            <w:pPr>
              <w:pStyle w:val="Vorgabetext"/>
            </w:pPr>
            <w:proofErr w:type="spellStart"/>
            <w:r>
              <w:t>Benzoylchlorid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AFAC4" w14:textId="31E6B953" w:rsidR="00897905" w:rsidRDefault="00C72C70">
            <w:pPr>
              <w:pStyle w:val="Vorgabetext"/>
            </w:pPr>
            <w:r>
              <w:t>C</w:t>
            </w:r>
            <w:r w:rsidRPr="00C72C70">
              <w:rPr>
                <w:vertAlign w:val="subscript"/>
              </w:rPr>
              <w:t>7</w:t>
            </w:r>
            <w:r>
              <w:t>H</w:t>
            </w:r>
            <w:r w:rsidRPr="00C72C70">
              <w:rPr>
                <w:vertAlign w:val="subscript"/>
              </w:rPr>
              <w:t>5</w:t>
            </w:r>
            <w:r>
              <w:t>ClO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32A5D" w14:textId="783D51A5" w:rsidR="00897905" w:rsidRDefault="00C72C70">
            <w:pPr>
              <w:pStyle w:val="Vorgabetext"/>
            </w:pPr>
            <w:r>
              <w:t>140,57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D009C" w14:textId="1B9B99AF" w:rsidR="00897905" w:rsidRDefault="00C72C70">
            <w:pPr>
              <w:pStyle w:val="Vorgabetext"/>
            </w:pPr>
            <w:r>
              <w:t>0,540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D3DCF" w14:textId="1B46C22A" w:rsidR="00897905" w:rsidRDefault="00C72C70">
            <w:pPr>
              <w:pStyle w:val="Vorgabetext"/>
            </w:pPr>
            <w:r>
              <w:t>6,2 mL</w:t>
            </w:r>
          </w:p>
        </w:tc>
      </w:tr>
      <w:tr w:rsidR="00897905" w14:paraId="33D2BD4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87274" w14:textId="0ABF147A" w:rsidR="00897905" w:rsidRDefault="00897905" w:rsidP="00897905">
            <w:pPr>
              <w:pStyle w:val="Vorgabetext"/>
            </w:pPr>
            <w:r>
              <w:t>1 M Salzsäure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B89E1" w14:textId="5BD5BBC5" w:rsidR="00897905" w:rsidRDefault="00C72C70" w:rsidP="00897905">
            <w:pPr>
              <w:pStyle w:val="Vorgabetext"/>
            </w:pPr>
            <w:proofErr w:type="spellStart"/>
            <w:r>
              <w:t>HCl</w:t>
            </w:r>
            <w:r w:rsidRPr="00C72C70">
              <w:rPr>
                <w:vertAlign w:val="subscript"/>
              </w:rPr>
              <w:t>aq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5705C" w14:textId="51A8236F" w:rsidR="00897905" w:rsidRDefault="00C72C70" w:rsidP="00897905">
            <w:pPr>
              <w:pStyle w:val="Vorgabetext"/>
            </w:pPr>
            <w:r w:rsidRPr="00C72C70">
              <w:t>36,4</w:t>
            </w:r>
            <w:r>
              <w:t>6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41F56" w14:textId="77777777" w:rsidR="00897905" w:rsidRDefault="00897905" w:rsidP="00897905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2FCA2" w14:textId="0A601630" w:rsidR="00897905" w:rsidRDefault="00C72C70" w:rsidP="00897905">
            <w:pPr>
              <w:pStyle w:val="Vorgabetext"/>
            </w:pPr>
            <w:r>
              <w:t>30 mL</w:t>
            </w:r>
          </w:p>
        </w:tc>
      </w:tr>
      <w:tr w:rsidR="00897905" w14:paraId="609721A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3AB2D" w14:textId="5F8143B1" w:rsidR="00897905" w:rsidRDefault="00897905" w:rsidP="00897905">
            <w:pPr>
              <w:pStyle w:val="Vorgabetext"/>
            </w:pPr>
            <w:r>
              <w:t>Natriumcarbonat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AC99E" w14:textId="3EB31451" w:rsidR="00897905" w:rsidRDefault="00C72C70" w:rsidP="00897905">
            <w:pPr>
              <w:pStyle w:val="Vorgabetext"/>
            </w:pPr>
            <w:r>
              <w:t>Na</w:t>
            </w:r>
            <w:r w:rsidRPr="00C72C70">
              <w:rPr>
                <w:vertAlign w:val="subscript"/>
              </w:rPr>
              <w:t>2</w:t>
            </w:r>
            <w:r>
              <w:t>CO</w:t>
            </w:r>
            <w:r w:rsidRPr="00C72C70">
              <w:rPr>
                <w:vertAlign w:val="subscript"/>
              </w:rPr>
              <w:t>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59E4C" w14:textId="4A892F9B" w:rsidR="00897905" w:rsidRDefault="00C72C70" w:rsidP="00897905">
            <w:pPr>
              <w:pStyle w:val="Vorgabetext"/>
            </w:pPr>
            <w:r>
              <w:t>105,99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692AA" w14:textId="77777777" w:rsidR="00897905" w:rsidRDefault="00897905" w:rsidP="00897905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5616C" w14:textId="5E08B5BC" w:rsidR="00897905" w:rsidRDefault="00C72C70" w:rsidP="00897905">
            <w:pPr>
              <w:pStyle w:val="Vorgabetext"/>
            </w:pPr>
            <w:r>
              <w:t>6,375</w:t>
            </w:r>
          </w:p>
        </w:tc>
      </w:tr>
      <w:tr w:rsidR="00897905" w14:paraId="021C4B3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2A42C" w14:textId="7D0EC00E" w:rsidR="00897905" w:rsidRDefault="00897905" w:rsidP="00897905">
            <w:pPr>
              <w:pStyle w:val="Vorgabetext"/>
            </w:pPr>
            <w:r>
              <w:t>Magnesiumsulfat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1077" w14:textId="6A2C2EFB" w:rsidR="00897905" w:rsidRDefault="00C72C70" w:rsidP="00897905">
            <w:pPr>
              <w:pStyle w:val="Vorgabetext"/>
            </w:pPr>
            <w:r>
              <w:t>MgSO</w:t>
            </w:r>
            <w:r w:rsidRPr="00C72C70">
              <w:rPr>
                <w:vertAlign w:val="subscript"/>
              </w:rPr>
              <w:t>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16EF5" w14:textId="72FADDE8" w:rsidR="00897905" w:rsidRDefault="00C72C70" w:rsidP="00897905">
            <w:pPr>
              <w:pStyle w:val="Vorgabetext"/>
            </w:pPr>
            <w:r>
              <w:t>120,37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AA304" w14:textId="77777777" w:rsidR="00897905" w:rsidRDefault="00897905" w:rsidP="00897905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CAD97" w14:textId="77777777" w:rsidR="00897905" w:rsidRDefault="00897905" w:rsidP="00897905">
            <w:pPr>
              <w:pStyle w:val="Vorgabetext"/>
            </w:pPr>
          </w:p>
        </w:tc>
      </w:tr>
      <w:tr w:rsidR="00897905" w14:paraId="4AB127F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66131" w14:textId="39EAC25C" w:rsidR="00897905" w:rsidRDefault="00897905" w:rsidP="00897905">
            <w:pPr>
              <w:pStyle w:val="Vorgabetext"/>
            </w:pPr>
            <w:r>
              <w:t>Ethanol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B5F48" w14:textId="5BC22B50" w:rsidR="00897905" w:rsidRDefault="00C72C70" w:rsidP="00897905">
            <w:pPr>
              <w:pStyle w:val="Vorgabetext"/>
            </w:pPr>
            <w:r>
              <w:t>C</w:t>
            </w:r>
            <w:r w:rsidRPr="00C72C70">
              <w:rPr>
                <w:vertAlign w:val="subscript"/>
              </w:rPr>
              <w:t>2</w:t>
            </w:r>
            <w:r>
              <w:t>H</w:t>
            </w:r>
            <w:r w:rsidRPr="00C72C70">
              <w:rPr>
                <w:vertAlign w:val="subscript"/>
              </w:rPr>
              <w:t>6</w:t>
            </w:r>
            <w:r>
              <w:t>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315C2" w14:textId="46CDBD9E" w:rsidR="00897905" w:rsidRDefault="00C72C70" w:rsidP="00897905">
            <w:pPr>
              <w:pStyle w:val="Vorgabetext"/>
            </w:pPr>
            <w:r w:rsidRPr="00C72C70">
              <w:t>46,07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6B40E" w14:textId="77777777" w:rsidR="00897905" w:rsidRDefault="00897905" w:rsidP="00897905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64B3C" w14:textId="77777777" w:rsidR="00897905" w:rsidRDefault="00897905" w:rsidP="00897905">
            <w:pPr>
              <w:pStyle w:val="Vorgabetext"/>
            </w:pPr>
          </w:p>
        </w:tc>
      </w:tr>
    </w:tbl>
    <w:p w14:paraId="71B3174D" w14:textId="77777777" w:rsidR="00897905" w:rsidRDefault="00897905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61EE5C3" w14:textId="7E2F2533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134"/>
        <w:gridCol w:w="1134"/>
        <w:gridCol w:w="1134"/>
        <w:gridCol w:w="3061"/>
      </w:tblGrid>
      <w:tr w:rsidR="00685BC6" w14:paraId="3E97B98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140E8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3E0A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ED889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bp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5E680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G-</w:t>
            </w:r>
            <w:proofErr w:type="spellStart"/>
            <w:r>
              <w:t>Symb</w:t>
            </w:r>
            <w:proofErr w:type="spellEnd"/>
            <w:r>
              <w:t>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8711B" w14:textId="77777777" w:rsidR="00685BC6" w:rsidRDefault="004B136B" w:rsidP="004B136B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C72C70" w14:paraId="3A4AA4C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63E85" w14:textId="41953464" w:rsidR="00C72C70" w:rsidRDefault="00C72C70" w:rsidP="00C72C70">
            <w:pPr>
              <w:pStyle w:val="Vorgabetext"/>
            </w:pPr>
            <w:r>
              <w:t>Methanol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96E87" w14:textId="5167745E" w:rsidR="00C72C70" w:rsidRDefault="00C72C70" w:rsidP="00C72C70">
            <w:pPr>
              <w:pStyle w:val="Vorgabetext"/>
            </w:pPr>
            <w:r>
              <w:t>-97,8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1EE56" w14:textId="784CEF75" w:rsidR="00C72C70" w:rsidRDefault="00C72C70" w:rsidP="00C72C70">
            <w:pPr>
              <w:pStyle w:val="Vorgabetext"/>
            </w:pPr>
            <w:r>
              <w:t>64,7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1230C" w14:textId="4591D0DF" w:rsidR="00C72C70" w:rsidRDefault="00260E3A" w:rsidP="00C72C70">
            <w:pPr>
              <w:pStyle w:val="Vorgabetext"/>
            </w:pPr>
            <w:r>
              <w:t>2; 6; 8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F701B" w14:textId="77777777" w:rsidR="00260E3A" w:rsidRDefault="00260E3A" w:rsidP="00260E3A">
            <w:pPr>
              <w:pStyle w:val="Vorgabetext"/>
            </w:pPr>
            <w:r>
              <w:t>H301 + H311 + H331</w:t>
            </w:r>
            <w:r>
              <w:t xml:space="preserve">, </w:t>
            </w:r>
            <w:r>
              <w:t>H370</w:t>
            </w:r>
            <w:r>
              <w:t xml:space="preserve">, </w:t>
            </w:r>
            <w:r>
              <w:t>P301 + P310</w:t>
            </w:r>
            <w:r>
              <w:t xml:space="preserve">, </w:t>
            </w:r>
          </w:p>
          <w:p w14:paraId="78AA59F9" w14:textId="7EFD2849" w:rsidR="00C72C70" w:rsidRDefault="00260E3A" w:rsidP="00260E3A">
            <w:pPr>
              <w:pStyle w:val="Vorgabetext"/>
            </w:pPr>
            <w:r>
              <w:t>P304 + P340 + P311</w:t>
            </w:r>
          </w:p>
        </w:tc>
      </w:tr>
      <w:tr w:rsidR="00C72C70" w:rsidRPr="00260E3A" w14:paraId="323730B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F97B1" w14:textId="1407C350" w:rsidR="00C72C70" w:rsidRDefault="00C72C70" w:rsidP="00C72C70">
            <w:pPr>
              <w:pStyle w:val="Vorgabetext"/>
            </w:pPr>
            <w:r>
              <w:t>Acetylchlorid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B4CBF" w14:textId="0921FE36" w:rsidR="00C72C70" w:rsidRDefault="00C72C70" w:rsidP="00C72C70">
            <w:pPr>
              <w:pStyle w:val="Vorgabetext"/>
            </w:pPr>
            <w:r>
              <w:t>-112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C275D" w14:textId="2E006038" w:rsidR="00C72C70" w:rsidRDefault="00C72C70" w:rsidP="00C72C70">
            <w:pPr>
              <w:pStyle w:val="Vorgabetext"/>
            </w:pPr>
            <w:r>
              <w:t>52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EC485" w14:textId="77777777" w:rsidR="00C72C70" w:rsidRDefault="00C72C70" w:rsidP="00C72C70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65D07" w14:textId="3CD45BBC" w:rsidR="00260E3A" w:rsidRPr="00260E3A" w:rsidRDefault="00260E3A" w:rsidP="00260E3A">
            <w:pPr>
              <w:pStyle w:val="Vorgabetext"/>
              <w:rPr>
                <w:lang w:val="en-US"/>
              </w:rPr>
            </w:pPr>
            <w:r w:rsidRPr="00260E3A">
              <w:rPr>
                <w:lang w:val="en-US"/>
              </w:rPr>
              <w:t>EUH014</w:t>
            </w:r>
            <w:r>
              <w:rPr>
                <w:lang w:val="en-US"/>
              </w:rPr>
              <w:t xml:space="preserve">, </w:t>
            </w:r>
            <w:r w:rsidRPr="00260E3A">
              <w:rPr>
                <w:lang w:val="en-US"/>
              </w:rPr>
              <w:t>H314</w:t>
            </w:r>
            <w:r>
              <w:rPr>
                <w:lang w:val="en-US"/>
              </w:rPr>
              <w:t xml:space="preserve">, </w:t>
            </w:r>
            <w:r w:rsidRPr="00260E3A">
              <w:rPr>
                <w:lang w:val="en-US"/>
              </w:rPr>
              <w:t>P280</w:t>
            </w:r>
            <w:r>
              <w:rPr>
                <w:lang w:val="en-US"/>
              </w:rPr>
              <w:t>,</w:t>
            </w:r>
          </w:p>
          <w:p w14:paraId="66CBC1D0" w14:textId="39D02027" w:rsidR="00260E3A" w:rsidRPr="00260E3A" w:rsidRDefault="00260E3A" w:rsidP="00260E3A">
            <w:pPr>
              <w:pStyle w:val="Vorgabetext"/>
              <w:rPr>
                <w:lang w:val="en-US"/>
              </w:rPr>
            </w:pPr>
            <w:r w:rsidRPr="00260E3A">
              <w:rPr>
                <w:lang w:val="en-US"/>
              </w:rPr>
              <w:t>P303 + P361 + P353</w:t>
            </w:r>
            <w:r>
              <w:rPr>
                <w:lang w:val="en-US"/>
              </w:rPr>
              <w:t>,</w:t>
            </w:r>
          </w:p>
          <w:p w14:paraId="49D602D3" w14:textId="31D73489" w:rsidR="00C72C70" w:rsidRPr="00260E3A" w:rsidRDefault="00260E3A" w:rsidP="00260E3A">
            <w:pPr>
              <w:pStyle w:val="Vorgabetext"/>
              <w:rPr>
                <w:lang w:val="en-US"/>
              </w:rPr>
            </w:pPr>
            <w:r w:rsidRPr="00260E3A">
              <w:rPr>
                <w:lang w:val="en-US"/>
              </w:rPr>
              <w:t>P305 + P351 + P338</w:t>
            </w:r>
          </w:p>
        </w:tc>
      </w:tr>
      <w:tr w:rsidR="00C72C70" w14:paraId="05C152D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3E08D" w14:textId="08DC8585" w:rsidR="00C72C70" w:rsidRDefault="00C72C70" w:rsidP="00C72C70">
            <w:pPr>
              <w:pStyle w:val="Vorgabetext"/>
            </w:pPr>
            <w:r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Arabinose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A4A6D" w14:textId="7968BD9C" w:rsidR="00C72C70" w:rsidRDefault="00260E3A" w:rsidP="00C72C70">
            <w:pPr>
              <w:pStyle w:val="Vorgabetext"/>
            </w:pPr>
            <w:r>
              <w:t>156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62332" w14:textId="77777777" w:rsidR="00C72C70" w:rsidRDefault="00C72C70" w:rsidP="00C72C70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108B6" w14:textId="2F4A30AF" w:rsidR="00C72C70" w:rsidRDefault="00260E3A" w:rsidP="00C72C70">
            <w:pPr>
              <w:pStyle w:val="Vorgabetext"/>
            </w:pPr>
            <w:r>
              <w:t>%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7F5E5" w14:textId="4C3A6D16" w:rsidR="00C72C70" w:rsidRDefault="00260E3A" w:rsidP="00C72C70">
            <w:pPr>
              <w:pStyle w:val="Vorgabetext"/>
            </w:pPr>
            <w:r>
              <w:t>%</w:t>
            </w:r>
          </w:p>
        </w:tc>
      </w:tr>
      <w:tr w:rsidR="00C72C70" w14:paraId="4B86B4B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E208E" w14:textId="09D03CA8" w:rsidR="00C72C70" w:rsidRDefault="00C72C70" w:rsidP="00C72C70">
            <w:pPr>
              <w:pStyle w:val="Vorgabetext"/>
              <w:rPr>
                <w:i/>
                <w:iCs/>
              </w:rPr>
            </w:pPr>
            <w:r>
              <w:t>Pyridin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3A4CE" w14:textId="795A00A4" w:rsidR="00C72C70" w:rsidRDefault="00260E3A" w:rsidP="00C72C70">
            <w:pPr>
              <w:pStyle w:val="Vorgabetext"/>
            </w:pPr>
            <w:r>
              <w:t>-42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635AC" w14:textId="0B49B788" w:rsidR="00C72C70" w:rsidRDefault="00260E3A" w:rsidP="00C72C70">
            <w:pPr>
              <w:pStyle w:val="Vorgabetext"/>
            </w:pPr>
            <w:r>
              <w:t>ca.115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5E239" w14:textId="4B51FE0F" w:rsidR="00C72C70" w:rsidRDefault="00260E3A" w:rsidP="00C72C70">
            <w:pPr>
              <w:pStyle w:val="Vorgabetext"/>
            </w:pPr>
            <w:r>
              <w:t>2; 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47D46" w14:textId="7877B1B7" w:rsidR="00C72C70" w:rsidRDefault="00260E3A" w:rsidP="00C72C70">
            <w:pPr>
              <w:pStyle w:val="Vorgabetext"/>
            </w:pPr>
            <w:r>
              <w:t>%</w:t>
            </w:r>
          </w:p>
        </w:tc>
      </w:tr>
      <w:tr w:rsidR="00C72C70" w14:paraId="68D303D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537E9" w14:textId="0246AE71" w:rsidR="00C72C70" w:rsidRPr="00260E3A" w:rsidRDefault="00C72C70" w:rsidP="00C72C70">
            <w:pPr>
              <w:pStyle w:val="Vorgabetext"/>
              <w:rPr>
                <w:u w:val="single"/>
              </w:rPr>
            </w:pPr>
            <w:r w:rsidRPr="00260E3A">
              <w:rPr>
                <w:u w:val="single"/>
              </w:rPr>
              <w:t>Dichlormethan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EAAF4" w14:textId="51D32CD9" w:rsidR="00C72C70" w:rsidRDefault="00260E3A" w:rsidP="00C72C70">
            <w:pPr>
              <w:pStyle w:val="Vorgabetext"/>
            </w:pPr>
            <w:r>
              <w:t>-95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12D27" w14:textId="09A4AACE" w:rsidR="00C72C70" w:rsidRDefault="00260E3A" w:rsidP="00C72C70">
            <w:pPr>
              <w:pStyle w:val="Vorgabetext"/>
            </w:pPr>
            <w:r>
              <w:t>40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E1B32" w14:textId="3E3FD8A7" w:rsidR="00C72C70" w:rsidRDefault="00260E3A" w:rsidP="00C72C70">
            <w:pPr>
              <w:pStyle w:val="Vorgabetext"/>
            </w:pPr>
            <w:r>
              <w:t>7; 8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E4BD2" w14:textId="77777777" w:rsidR="00260E3A" w:rsidRDefault="00260E3A" w:rsidP="00260E3A">
            <w:pPr>
              <w:pStyle w:val="Vorgabetext"/>
            </w:pPr>
            <w:r>
              <w:t>H351</w:t>
            </w:r>
            <w:r>
              <w:t xml:space="preserve">, </w:t>
            </w:r>
            <w:r>
              <w:t>P201</w:t>
            </w:r>
            <w:r>
              <w:t xml:space="preserve">, </w:t>
            </w:r>
            <w:r>
              <w:t>P202</w:t>
            </w:r>
            <w:r>
              <w:t xml:space="preserve">, </w:t>
            </w:r>
          </w:p>
          <w:p w14:paraId="4EE60177" w14:textId="1C74A442" w:rsidR="00C72C70" w:rsidRDefault="00260E3A" w:rsidP="00260E3A">
            <w:pPr>
              <w:pStyle w:val="Vorgabetext"/>
            </w:pPr>
            <w:r>
              <w:t>P308 + P313</w:t>
            </w:r>
          </w:p>
        </w:tc>
      </w:tr>
      <w:tr w:rsidR="00C72C70" w14:paraId="2830A6D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DF54C" w14:textId="6D7DE8B0" w:rsidR="00C72C70" w:rsidRDefault="00C72C70" w:rsidP="00C72C70">
            <w:pPr>
              <w:pStyle w:val="Vorgabetext"/>
            </w:pPr>
            <w:proofErr w:type="spellStart"/>
            <w:r>
              <w:t>Benzoylchlorid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827BF" w14:textId="0697B097" w:rsidR="00C72C70" w:rsidRDefault="00260E3A" w:rsidP="00C72C70">
            <w:pPr>
              <w:pStyle w:val="Vorgabetext"/>
            </w:pPr>
            <w:r>
              <w:t>-1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99AA3" w14:textId="5D9C0059" w:rsidR="00C72C70" w:rsidRDefault="00260E3A" w:rsidP="00C72C70">
            <w:pPr>
              <w:pStyle w:val="Vorgabetext"/>
            </w:pPr>
            <w:r>
              <w:t xml:space="preserve">73 - 74 °C </w:t>
            </w:r>
            <w:r>
              <w:lastRenderedPageBreak/>
              <w:t>bei 15</w:t>
            </w:r>
            <w:r>
              <w:t> </w:t>
            </w:r>
            <w:r>
              <w:t>hPa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E274B" w14:textId="0AA3F7E2" w:rsidR="00C72C70" w:rsidRDefault="00260E3A" w:rsidP="00C72C70">
            <w:pPr>
              <w:pStyle w:val="Vorgabetext"/>
            </w:pPr>
            <w:r>
              <w:lastRenderedPageBreak/>
              <w:t>5; 6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F8A9C" w14:textId="56F73614" w:rsidR="00260E3A" w:rsidRPr="00260E3A" w:rsidRDefault="00260E3A" w:rsidP="00260E3A">
            <w:pPr>
              <w:pStyle w:val="Vorgabetext"/>
              <w:rPr>
                <w:lang w:val="en-US"/>
              </w:rPr>
            </w:pPr>
            <w:r w:rsidRPr="00260E3A">
              <w:rPr>
                <w:lang w:val="en-US"/>
              </w:rPr>
              <w:t>H314</w:t>
            </w:r>
            <w:r>
              <w:rPr>
                <w:lang w:val="en-US"/>
              </w:rPr>
              <w:t xml:space="preserve">, </w:t>
            </w:r>
            <w:r w:rsidRPr="00260E3A">
              <w:rPr>
                <w:lang w:val="en-US"/>
              </w:rPr>
              <w:t>H317</w:t>
            </w:r>
            <w:r>
              <w:rPr>
                <w:lang w:val="en-US"/>
              </w:rPr>
              <w:t xml:space="preserve">, </w:t>
            </w:r>
            <w:r w:rsidRPr="00260E3A">
              <w:rPr>
                <w:lang w:val="en-US"/>
              </w:rPr>
              <w:t>H331</w:t>
            </w:r>
            <w:r>
              <w:rPr>
                <w:lang w:val="en-US"/>
              </w:rPr>
              <w:t xml:space="preserve">, </w:t>
            </w:r>
            <w:r w:rsidRPr="00260E3A">
              <w:rPr>
                <w:lang w:val="en-US"/>
              </w:rPr>
              <w:t>P261</w:t>
            </w:r>
            <w:r>
              <w:rPr>
                <w:lang w:val="en-US"/>
              </w:rPr>
              <w:t xml:space="preserve">, </w:t>
            </w:r>
            <w:r w:rsidRPr="00260E3A">
              <w:rPr>
                <w:lang w:val="en-US"/>
              </w:rPr>
              <w:lastRenderedPageBreak/>
              <w:t>P280</w:t>
            </w:r>
            <w:r>
              <w:rPr>
                <w:lang w:val="en-US"/>
              </w:rPr>
              <w:t xml:space="preserve">, </w:t>
            </w:r>
            <w:r w:rsidRPr="00260E3A">
              <w:rPr>
                <w:lang w:val="en-US"/>
              </w:rPr>
              <w:t>P303 + P361 + P353</w:t>
            </w:r>
            <w:r>
              <w:rPr>
                <w:lang w:val="en-US"/>
              </w:rPr>
              <w:t>,</w:t>
            </w:r>
          </w:p>
          <w:p w14:paraId="0EA564C2" w14:textId="64E28078" w:rsidR="00260E3A" w:rsidRPr="00260E3A" w:rsidRDefault="00260E3A" w:rsidP="00260E3A">
            <w:pPr>
              <w:pStyle w:val="Vorgabetext"/>
              <w:rPr>
                <w:lang w:val="en-US"/>
              </w:rPr>
            </w:pPr>
            <w:r w:rsidRPr="00260E3A">
              <w:rPr>
                <w:lang w:val="en-US"/>
              </w:rPr>
              <w:t>P304 + P340 + P310</w:t>
            </w:r>
            <w:r>
              <w:rPr>
                <w:lang w:val="en-US"/>
              </w:rPr>
              <w:t>,</w:t>
            </w:r>
          </w:p>
          <w:p w14:paraId="4F165E68" w14:textId="7A171108" w:rsidR="00C72C70" w:rsidRDefault="00260E3A" w:rsidP="00260E3A">
            <w:pPr>
              <w:pStyle w:val="Vorgabetext"/>
            </w:pPr>
            <w:r>
              <w:t>P305 + P351 + P338</w:t>
            </w:r>
          </w:p>
        </w:tc>
      </w:tr>
      <w:tr w:rsidR="00C72C70" w14:paraId="186247E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EB821" w14:textId="0D6CE0AE" w:rsidR="00C72C70" w:rsidRDefault="00C72C70" w:rsidP="00C72C70">
            <w:pPr>
              <w:pStyle w:val="Vorgabetext"/>
            </w:pPr>
            <w:r>
              <w:lastRenderedPageBreak/>
              <w:t>1 M Salzsäure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ABDD4" w14:textId="77777777" w:rsidR="00C72C70" w:rsidRDefault="00C72C70" w:rsidP="00C72C70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140CF" w14:textId="77777777" w:rsidR="00C72C70" w:rsidRDefault="00C72C70" w:rsidP="00C72C70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03A62" w14:textId="4F69623B" w:rsidR="00C72C70" w:rsidRDefault="00260E3A" w:rsidP="00C72C70">
            <w:pPr>
              <w:pStyle w:val="Vorgabetext"/>
            </w:pPr>
            <w:r>
              <w:t>%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CC51A" w14:textId="18EA5611" w:rsidR="00C72C70" w:rsidRDefault="00260E3A" w:rsidP="00C72C70">
            <w:pPr>
              <w:pStyle w:val="Vorgabetext"/>
            </w:pPr>
            <w:r>
              <w:t>%</w:t>
            </w:r>
          </w:p>
        </w:tc>
      </w:tr>
      <w:tr w:rsidR="00C72C70" w14:paraId="1601B31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BA302" w14:textId="5A402809" w:rsidR="00C72C70" w:rsidRDefault="00C72C70" w:rsidP="00C72C70">
            <w:pPr>
              <w:pStyle w:val="Vorgabetext"/>
            </w:pPr>
            <w:r>
              <w:t>Natriumcarbonat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950FA" w14:textId="2ED6D2A5" w:rsidR="00C72C70" w:rsidRDefault="00260E3A" w:rsidP="00C72C70">
            <w:pPr>
              <w:pStyle w:val="Vorgabetext"/>
            </w:pPr>
            <w:r>
              <w:t>851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46B13" w14:textId="3AD72C57" w:rsidR="00C72C70" w:rsidRDefault="00260E3A" w:rsidP="00C72C70">
            <w:pPr>
              <w:pStyle w:val="Vorgabetext"/>
            </w:pPr>
            <w:r>
              <w:t>1600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C9317" w14:textId="70F47B7A" w:rsidR="00C72C70" w:rsidRDefault="00260E3A" w:rsidP="00C72C70">
            <w:pPr>
              <w:pStyle w:val="Vorgabetext"/>
            </w:pPr>
            <w:r>
              <w:t>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3B55D" w14:textId="6E31E516" w:rsidR="00C72C70" w:rsidRDefault="00260E3A" w:rsidP="00C72C70">
            <w:pPr>
              <w:pStyle w:val="Vorgabetext"/>
            </w:pPr>
            <w:r>
              <w:t>%</w:t>
            </w:r>
          </w:p>
        </w:tc>
      </w:tr>
      <w:tr w:rsidR="00C72C70" w14:paraId="356DB5E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D6F4F" w14:textId="4CE77CD6" w:rsidR="00C72C70" w:rsidRDefault="00C72C70" w:rsidP="00C72C70">
            <w:pPr>
              <w:pStyle w:val="Vorgabetext"/>
            </w:pPr>
            <w:r>
              <w:t>Magnesiumsulfat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41A9E" w14:textId="53BCECC0" w:rsidR="00C72C70" w:rsidRDefault="00260E3A" w:rsidP="00C72C70">
            <w:pPr>
              <w:pStyle w:val="Vorgabetext"/>
            </w:pPr>
            <w:r>
              <w:t>1124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DEEF8" w14:textId="77777777" w:rsidR="00C72C70" w:rsidRDefault="00C72C70" w:rsidP="00C72C70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59C8D" w14:textId="1220F1EE" w:rsidR="00C72C70" w:rsidRDefault="00260E3A" w:rsidP="00260E3A">
            <w:pPr>
              <w:pStyle w:val="Vorgabetext"/>
              <w:tabs>
                <w:tab w:val="left" w:pos="627"/>
              </w:tabs>
            </w:pPr>
            <w:r>
              <w:t>%</w:t>
            </w:r>
            <w:r>
              <w:tab/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39BD2" w14:textId="14EDF91A" w:rsidR="00C72C70" w:rsidRDefault="00260E3A" w:rsidP="00C72C70">
            <w:pPr>
              <w:pStyle w:val="Vorgabetext"/>
            </w:pPr>
            <w:r>
              <w:t>%</w:t>
            </w:r>
          </w:p>
        </w:tc>
      </w:tr>
      <w:tr w:rsidR="00C72C70" w14:paraId="4DEDA5A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DAFD1" w14:textId="30F9E7A4" w:rsidR="00C72C70" w:rsidRDefault="00C72C70" w:rsidP="00C72C70">
            <w:pPr>
              <w:pStyle w:val="Vorgabetext"/>
            </w:pPr>
            <w:r>
              <w:t>Ethanol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E982D" w14:textId="38167CFA" w:rsidR="00C72C70" w:rsidRDefault="00260E3A" w:rsidP="00C72C70">
            <w:pPr>
              <w:pStyle w:val="Vorgabetext"/>
            </w:pPr>
            <w:r>
              <w:t>-117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0D97A" w14:textId="13A76DA9" w:rsidR="00C72C70" w:rsidRDefault="00260E3A" w:rsidP="00C72C70">
            <w:pPr>
              <w:pStyle w:val="Vorgabetext"/>
            </w:pPr>
            <w:r>
              <w:t>78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40314" w14:textId="2AD6AD61" w:rsidR="00C72C70" w:rsidRDefault="00260E3A" w:rsidP="00C72C70">
            <w:pPr>
              <w:pStyle w:val="Vorgabetext"/>
            </w:pPr>
            <w:r>
              <w:t>2; 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6BD01" w14:textId="08C61A83" w:rsidR="00C72C70" w:rsidRDefault="00260E3A" w:rsidP="00C72C70">
            <w:pPr>
              <w:pStyle w:val="Vorgabetext"/>
            </w:pPr>
            <w:r>
              <w:t>%</w:t>
            </w:r>
          </w:p>
        </w:tc>
      </w:tr>
    </w:tbl>
    <w:p w14:paraId="6493FD96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</w:t>
      </w:r>
      <w:r>
        <w:rPr>
          <w:sz w:val="16"/>
        </w:rPr>
        <w:t>e</w:t>
      </w:r>
      <w:r>
        <w:rPr>
          <w:sz w:val="16"/>
        </w:rPr>
        <w:t>kennzeichnet werden.</w:t>
      </w:r>
    </w:p>
    <w:p w14:paraId="1C744A8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45BA0CA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01E2F9F4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4425F" w14:textId="2BADB273" w:rsidR="00685BC6" w:rsidRDefault="00260E3A">
            <w:pPr>
              <w:pStyle w:val="Vorgabetext"/>
            </w:pPr>
            <w:r>
              <w:t>EUH014 Reagiert heftig mit Wasser.</w:t>
            </w:r>
          </w:p>
        </w:tc>
      </w:tr>
      <w:tr w:rsidR="00685BC6" w14:paraId="1D17283C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BA508" w14:textId="2F993319" w:rsidR="00685BC6" w:rsidRDefault="00260E3A">
            <w:pPr>
              <w:pStyle w:val="Vorgabetext"/>
            </w:pPr>
            <w:r>
              <w:t>H301 + H311 + H331 Giftig bei Verschlucken, Hautkontakt oder Einatmen.</w:t>
            </w:r>
          </w:p>
        </w:tc>
      </w:tr>
      <w:tr w:rsidR="00685BC6" w14:paraId="7422AB02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F47D0" w14:textId="5FC5EAE8" w:rsidR="00260E3A" w:rsidRDefault="00260E3A">
            <w:pPr>
              <w:pStyle w:val="Vorgabetext"/>
            </w:pPr>
            <w:r>
              <w:t>H314 Verursacht schwere Verätzungen der Haut und schwere Augenschäden.</w:t>
            </w:r>
          </w:p>
        </w:tc>
      </w:tr>
      <w:tr w:rsidR="00685BC6" w14:paraId="459ED161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7719F" w14:textId="7E0D719D" w:rsidR="00685BC6" w:rsidRDefault="00260E3A">
            <w:pPr>
              <w:pStyle w:val="Vorgabetext"/>
            </w:pPr>
            <w:r>
              <w:t>H317 Kann allergische Hautreaktionen verursachen.</w:t>
            </w:r>
          </w:p>
        </w:tc>
      </w:tr>
      <w:tr w:rsidR="00260E3A" w14:paraId="3370E94C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781F2" w14:textId="49A69016" w:rsidR="00260E3A" w:rsidRDefault="00260E3A">
            <w:pPr>
              <w:pStyle w:val="Vorgabetext"/>
            </w:pPr>
            <w:r>
              <w:t>H331 Giftig bei Einatmen.</w:t>
            </w:r>
          </w:p>
        </w:tc>
      </w:tr>
      <w:tr w:rsidR="00260E3A" w14:paraId="5E35F9AC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ABD89" w14:textId="7D39E2D3" w:rsidR="00260E3A" w:rsidRDefault="00260E3A">
            <w:pPr>
              <w:pStyle w:val="Vorgabetext"/>
            </w:pPr>
            <w:r>
              <w:t>H351 Kann vermutlich Krebs erzeugen</w:t>
            </w:r>
          </w:p>
        </w:tc>
      </w:tr>
      <w:tr w:rsidR="00260E3A" w14:paraId="32E10E1D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51C07" w14:textId="1CCA5AFB" w:rsidR="00260E3A" w:rsidRDefault="00260E3A">
            <w:pPr>
              <w:pStyle w:val="Vorgabetext"/>
            </w:pPr>
            <w:r>
              <w:t>H370 Schädigt die Organe.</w:t>
            </w:r>
          </w:p>
        </w:tc>
      </w:tr>
    </w:tbl>
    <w:p w14:paraId="78D3506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DBF606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46906C8B" w14:textId="77777777">
        <w:tblPrEx>
          <w:tblCellMar>
            <w:top w:w="0" w:type="dxa"/>
            <w:bottom w:w="0" w:type="dxa"/>
          </w:tblCellMar>
        </w:tblPrEx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2D84B" w14:textId="77777777" w:rsidR="00685BC6" w:rsidRDefault="00685BC6">
            <w:pPr>
              <w:pStyle w:val="Vorgabetext"/>
            </w:pPr>
          </w:p>
        </w:tc>
      </w:tr>
    </w:tbl>
    <w:p w14:paraId="2DA0EC49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1195738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685BC6" w14:paraId="5112188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EC98E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7248D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685BC6" w14:paraId="23F96C6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2DA44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C2E88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1EA5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85B75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260E3A" w14:paraId="11F943A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0572D" w14:textId="5A25431B" w:rsidR="00260E3A" w:rsidRDefault="00260E3A" w:rsidP="00260E3A">
            <w:pPr>
              <w:pStyle w:val="Vorgabetext"/>
            </w:pPr>
            <w:r>
              <w:t>Methanol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D3630" w14:textId="17135040" w:rsidR="00260E3A" w:rsidRDefault="00260E3A" w:rsidP="00260E3A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484F0" w14:textId="100E1629" w:rsidR="00260E3A" w:rsidRDefault="00260E3A" w:rsidP="00260E3A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B930" w14:textId="2D960827" w:rsidR="00260E3A" w:rsidRDefault="00260E3A" w:rsidP="00260E3A">
            <w:pPr>
              <w:pStyle w:val="Vorgabetext"/>
            </w:pPr>
            <w:r>
              <w:t>L; A</w:t>
            </w:r>
          </w:p>
        </w:tc>
      </w:tr>
      <w:tr w:rsidR="00260E3A" w14:paraId="7D8C5D8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50FA6" w14:textId="628C58D2" w:rsidR="00260E3A" w:rsidRDefault="00260E3A" w:rsidP="00260E3A">
            <w:pPr>
              <w:pStyle w:val="Vorgabetext"/>
            </w:pPr>
            <w:r>
              <w:t>Acetylchlorid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60CB3" w14:textId="53033F95" w:rsidR="00260E3A" w:rsidRDefault="00E135DB" w:rsidP="00260E3A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20E1C" w14:textId="5D1F2170" w:rsidR="00260E3A" w:rsidRDefault="00E135DB" w:rsidP="00260E3A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43545" w14:textId="1A312AA7" w:rsidR="00260E3A" w:rsidRDefault="00E135DB" w:rsidP="00260E3A">
            <w:pPr>
              <w:pStyle w:val="Vorgabetext"/>
            </w:pPr>
            <w:r>
              <w:t>L; A</w:t>
            </w:r>
          </w:p>
        </w:tc>
      </w:tr>
      <w:tr w:rsidR="00260E3A" w14:paraId="29AF126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CC622" w14:textId="3D384D5A" w:rsidR="00260E3A" w:rsidRDefault="00260E3A" w:rsidP="00260E3A">
            <w:pPr>
              <w:pStyle w:val="Vorgabetext"/>
            </w:pPr>
            <w:r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Arabinose</w:t>
            </w:r>
            <w:proofErr w:type="spellEnd"/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9C1EB" w14:textId="1E90F219" w:rsidR="00260E3A" w:rsidRDefault="00E135DB" w:rsidP="00260E3A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13DB8" w14:textId="39A45F68" w:rsidR="00260E3A" w:rsidRDefault="00E135DB" w:rsidP="00260E3A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9A4AB" w14:textId="0E52B004" w:rsidR="00260E3A" w:rsidRDefault="00E135DB" w:rsidP="00260E3A">
            <w:pPr>
              <w:pStyle w:val="Vorgabetext"/>
            </w:pPr>
            <w:r>
              <w:t>L</w:t>
            </w:r>
          </w:p>
        </w:tc>
      </w:tr>
      <w:tr w:rsidR="00260E3A" w14:paraId="6E1ABA2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6EE67" w14:textId="1263B8CB" w:rsidR="00260E3A" w:rsidRDefault="00260E3A" w:rsidP="00260E3A">
            <w:pPr>
              <w:pStyle w:val="Vorgabetext"/>
              <w:rPr>
                <w:i/>
                <w:iCs/>
              </w:rPr>
            </w:pPr>
            <w:r>
              <w:t>Pyridin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4C600" w14:textId="780058DF" w:rsidR="00260E3A" w:rsidRDefault="00E135DB" w:rsidP="00260E3A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CCD03" w14:textId="1E7E69C4" w:rsidR="00260E3A" w:rsidRDefault="00E135DB" w:rsidP="00260E3A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1ABDA" w14:textId="0E044057" w:rsidR="00260E3A" w:rsidRDefault="00E135DB" w:rsidP="00260E3A">
            <w:pPr>
              <w:pStyle w:val="Vorgabetext"/>
            </w:pPr>
            <w:r>
              <w:t>L; A</w:t>
            </w:r>
          </w:p>
        </w:tc>
      </w:tr>
      <w:tr w:rsidR="00260E3A" w14:paraId="6825942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BA20F" w14:textId="04B0E4CD" w:rsidR="00260E3A" w:rsidRDefault="00260E3A" w:rsidP="00260E3A">
            <w:pPr>
              <w:pStyle w:val="Vorgabetext"/>
            </w:pPr>
            <w:r w:rsidRPr="00260E3A">
              <w:rPr>
                <w:u w:val="single"/>
              </w:rPr>
              <w:t>Dichlormethan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4F05D" w14:textId="7A377FFD" w:rsidR="00260E3A" w:rsidRDefault="00E135DB" w:rsidP="00260E3A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61499" w14:textId="57BDB267" w:rsidR="00260E3A" w:rsidRDefault="00E135DB" w:rsidP="00260E3A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1123D" w14:textId="428D534A" w:rsidR="00260E3A" w:rsidRDefault="00E135DB" w:rsidP="00260E3A">
            <w:pPr>
              <w:pStyle w:val="Vorgabetext"/>
            </w:pPr>
            <w:r>
              <w:t>L; A</w:t>
            </w:r>
          </w:p>
        </w:tc>
      </w:tr>
      <w:tr w:rsidR="00260E3A" w14:paraId="6D1DE98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52C40" w14:textId="2F9576B4" w:rsidR="00260E3A" w:rsidRPr="00260E3A" w:rsidRDefault="00260E3A" w:rsidP="00260E3A">
            <w:pPr>
              <w:pStyle w:val="Vorgabetext"/>
              <w:rPr>
                <w:u w:val="single"/>
              </w:rPr>
            </w:pPr>
            <w:proofErr w:type="spellStart"/>
            <w:r>
              <w:t>Benzoylchlorid</w:t>
            </w:r>
            <w:proofErr w:type="spellEnd"/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F62F9" w14:textId="47F840FE" w:rsidR="00260E3A" w:rsidRDefault="00E135DB" w:rsidP="00260E3A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4CE7E" w14:textId="03C483FF" w:rsidR="00260E3A" w:rsidRDefault="00E135DB" w:rsidP="00260E3A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257C4" w14:textId="6C9BFFC7" w:rsidR="00260E3A" w:rsidRDefault="00E135DB" w:rsidP="00260E3A">
            <w:pPr>
              <w:pStyle w:val="Vorgabetext"/>
            </w:pPr>
            <w:r>
              <w:t>L; A</w:t>
            </w:r>
          </w:p>
        </w:tc>
      </w:tr>
      <w:tr w:rsidR="00260E3A" w14:paraId="079F4C1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D76D6" w14:textId="0535D9DB" w:rsidR="00260E3A" w:rsidRDefault="00260E3A" w:rsidP="00260E3A">
            <w:pPr>
              <w:pStyle w:val="Vorgabetext"/>
            </w:pPr>
            <w:r>
              <w:t>1 M Salzsäure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49788" w14:textId="3F2945B6" w:rsidR="00260E3A" w:rsidRDefault="00E135DB" w:rsidP="00260E3A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60131" w14:textId="77172AFB" w:rsidR="00260E3A" w:rsidRDefault="00E135DB" w:rsidP="00260E3A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884E6" w14:textId="25087CEB" w:rsidR="00260E3A" w:rsidRDefault="00E135DB" w:rsidP="00260E3A">
            <w:pPr>
              <w:pStyle w:val="Vorgabetext"/>
            </w:pPr>
            <w:r>
              <w:t>L</w:t>
            </w:r>
          </w:p>
        </w:tc>
      </w:tr>
      <w:tr w:rsidR="00260E3A" w14:paraId="772294F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BF69F" w14:textId="04B8DC23" w:rsidR="00260E3A" w:rsidRDefault="00260E3A" w:rsidP="00260E3A">
            <w:pPr>
              <w:pStyle w:val="Vorgabetext"/>
            </w:pPr>
            <w:r>
              <w:t>Natriumcarbonat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0E1F2" w14:textId="1B75C580" w:rsidR="00260E3A" w:rsidRDefault="00E135DB" w:rsidP="00260E3A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8AC85" w14:textId="4B3F3011" w:rsidR="00260E3A" w:rsidRDefault="00E135DB" w:rsidP="00260E3A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F5F94" w14:textId="4ED8DD36" w:rsidR="00260E3A" w:rsidRDefault="00E135DB" w:rsidP="00260E3A">
            <w:pPr>
              <w:pStyle w:val="Vorgabetext"/>
            </w:pPr>
            <w:r>
              <w:t>L</w:t>
            </w:r>
          </w:p>
        </w:tc>
      </w:tr>
      <w:tr w:rsidR="00260E3A" w14:paraId="067B832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9F692" w14:textId="4B63C2B1" w:rsidR="00260E3A" w:rsidRDefault="00260E3A" w:rsidP="00260E3A">
            <w:pPr>
              <w:pStyle w:val="Vorgabetext"/>
            </w:pPr>
            <w:r>
              <w:t>Magnesiumsulfat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50266" w14:textId="5FA83B03" w:rsidR="00260E3A" w:rsidRDefault="00E135DB" w:rsidP="00260E3A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9E836" w14:textId="53ECCEF6" w:rsidR="00260E3A" w:rsidRDefault="00E135DB" w:rsidP="00260E3A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1B56" w14:textId="5223E36D" w:rsidR="00260E3A" w:rsidRDefault="00E135DB" w:rsidP="00260E3A">
            <w:pPr>
              <w:pStyle w:val="Vorgabetext"/>
            </w:pPr>
            <w:r>
              <w:t>L</w:t>
            </w:r>
          </w:p>
        </w:tc>
      </w:tr>
      <w:tr w:rsidR="00260E3A" w14:paraId="36C0590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873EA" w14:textId="0C23C393" w:rsidR="00260E3A" w:rsidRDefault="00260E3A" w:rsidP="00260E3A">
            <w:pPr>
              <w:pStyle w:val="Vorgabetext"/>
            </w:pPr>
            <w:r>
              <w:t>Ethanol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3C46F" w14:textId="68C31A93" w:rsidR="00260E3A" w:rsidRDefault="00E135DB" w:rsidP="00260E3A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38382" w14:textId="501A48A4" w:rsidR="00260E3A" w:rsidRDefault="00E135DB" w:rsidP="00260E3A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8DA02" w14:textId="3ECC8A49" w:rsidR="00260E3A" w:rsidRDefault="00E135DB" w:rsidP="00260E3A">
            <w:pPr>
              <w:pStyle w:val="Vorgabetext"/>
            </w:pPr>
            <w:r>
              <w:t>L</w:t>
            </w:r>
          </w:p>
        </w:tc>
      </w:tr>
    </w:tbl>
    <w:p w14:paraId="3C610069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70598892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35D92D5E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67AE5161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2574D519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2179E99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FF847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46740" w14:textId="77777777" w:rsidR="00685BC6" w:rsidRDefault="00685BC6">
            <w:pPr>
              <w:pStyle w:val="Vorgabetext"/>
              <w:spacing w:line="240" w:lineRule="auto"/>
            </w:pPr>
            <w:r>
              <w:t>Störfallverhalten</w:t>
            </w:r>
          </w:p>
        </w:tc>
      </w:tr>
      <w:tr w:rsidR="00260E3A" w14:paraId="6C644E7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298D2" w14:textId="3E62FF55" w:rsidR="00260E3A" w:rsidRDefault="00260E3A" w:rsidP="00260E3A">
            <w:pPr>
              <w:pStyle w:val="Vorgabetext"/>
            </w:pPr>
            <w:r>
              <w:t>Methanol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DAA1F" w14:textId="1A3C971D" w:rsidR="00260E3A" w:rsidRDefault="00E135DB" w:rsidP="00260E3A">
            <w:pPr>
              <w:pStyle w:val="Vorgabetext"/>
            </w:pPr>
            <w:r>
              <w:t>W; C; P</w:t>
            </w:r>
          </w:p>
        </w:tc>
      </w:tr>
      <w:tr w:rsidR="00260E3A" w14:paraId="727C953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1FD18" w14:textId="76EA3DD6" w:rsidR="00260E3A" w:rsidRDefault="00260E3A" w:rsidP="00260E3A">
            <w:pPr>
              <w:pStyle w:val="Vorgabetext"/>
            </w:pPr>
            <w:r>
              <w:t>Acetylchlorid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77CD4" w14:textId="46A6D52B" w:rsidR="00260E3A" w:rsidRDefault="00E135DB" w:rsidP="00260E3A">
            <w:pPr>
              <w:pStyle w:val="Vorgabetext"/>
            </w:pPr>
            <w:r>
              <w:t>C; P</w:t>
            </w:r>
          </w:p>
        </w:tc>
      </w:tr>
      <w:tr w:rsidR="00260E3A" w14:paraId="7AEB346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83738" w14:textId="2C464B14" w:rsidR="00260E3A" w:rsidRDefault="00260E3A" w:rsidP="00260E3A">
            <w:pPr>
              <w:pStyle w:val="Vorgabetext"/>
            </w:pPr>
            <w:r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Arabinose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B251B" w14:textId="55427ABD" w:rsidR="00260E3A" w:rsidRDefault="00E135DB" w:rsidP="00260E3A">
            <w:pPr>
              <w:pStyle w:val="Vorgabetext"/>
            </w:pPr>
            <w:r>
              <w:t>W; C; P</w:t>
            </w:r>
          </w:p>
        </w:tc>
      </w:tr>
      <w:tr w:rsidR="00260E3A" w14:paraId="7E092F6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8C87A" w14:textId="416BD3D0" w:rsidR="00260E3A" w:rsidRDefault="00260E3A" w:rsidP="00260E3A">
            <w:pPr>
              <w:pStyle w:val="Vorgabetext"/>
              <w:rPr>
                <w:i/>
                <w:iCs/>
              </w:rPr>
            </w:pPr>
            <w:r>
              <w:t>Pyridin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FF4A5" w14:textId="62D373EA" w:rsidR="00260E3A" w:rsidRDefault="00E135DB" w:rsidP="00260E3A">
            <w:pPr>
              <w:pStyle w:val="Vorgabetext"/>
            </w:pPr>
            <w:r>
              <w:t>P; C</w:t>
            </w:r>
          </w:p>
        </w:tc>
      </w:tr>
      <w:tr w:rsidR="00260E3A" w14:paraId="0721983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AEB6F" w14:textId="2ED9573D" w:rsidR="00260E3A" w:rsidRDefault="00260E3A" w:rsidP="00260E3A">
            <w:pPr>
              <w:pStyle w:val="Vorgabetext"/>
            </w:pPr>
            <w:r w:rsidRPr="00260E3A">
              <w:rPr>
                <w:u w:val="single"/>
              </w:rPr>
              <w:t>Dichlormethan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6D40B" w14:textId="77777777" w:rsidR="00260E3A" w:rsidRDefault="00260E3A" w:rsidP="00260E3A">
            <w:pPr>
              <w:pStyle w:val="Vorgabetext"/>
            </w:pPr>
          </w:p>
        </w:tc>
      </w:tr>
      <w:tr w:rsidR="00260E3A" w14:paraId="6570F24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0DEC6" w14:textId="390C82DD" w:rsidR="00260E3A" w:rsidRPr="00260E3A" w:rsidRDefault="00260E3A" w:rsidP="00260E3A">
            <w:pPr>
              <w:pStyle w:val="Vorgabetext"/>
              <w:rPr>
                <w:u w:val="single"/>
              </w:rPr>
            </w:pPr>
            <w:proofErr w:type="spellStart"/>
            <w:r>
              <w:t>Benzoylchlorid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F40AC" w14:textId="60F1076B" w:rsidR="00260E3A" w:rsidRDefault="00E135DB" w:rsidP="00260E3A">
            <w:pPr>
              <w:pStyle w:val="Vorgabetext"/>
            </w:pPr>
            <w:r>
              <w:t>C; P</w:t>
            </w:r>
          </w:p>
        </w:tc>
      </w:tr>
      <w:tr w:rsidR="00260E3A" w14:paraId="2515C85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31039" w14:textId="4FB30EEA" w:rsidR="00260E3A" w:rsidRDefault="00260E3A" w:rsidP="00260E3A">
            <w:pPr>
              <w:pStyle w:val="Vorgabetext"/>
            </w:pPr>
            <w:r>
              <w:t>1 M Salzsäure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226C3" w14:textId="03E956E0" w:rsidR="00260E3A" w:rsidRDefault="00E135DB" w:rsidP="00260E3A">
            <w:pPr>
              <w:pStyle w:val="Vorgabetext"/>
            </w:pPr>
            <w:r>
              <w:t>W</w:t>
            </w:r>
          </w:p>
        </w:tc>
      </w:tr>
      <w:tr w:rsidR="00260E3A" w14:paraId="3291670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553D5" w14:textId="0F2AC5AD" w:rsidR="00260E3A" w:rsidRDefault="00260E3A" w:rsidP="00260E3A">
            <w:pPr>
              <w:pStyle w:val="Vorgabetext"/>
            </w:pPr>
            <w:r>
              <w:t>Natriumcarbonat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DCD7F" w14:textId="29B6950F" w:rsidR="00260E3A" w:rsidRDefault="00E135DB" w:rsidP="00260E3A">
            <w:pPr>
              <w:pStyle w:val="Vorgabetext"/>
            </w:pPr>
            <w:r>
              <w:t>W</w:t>
            </w:r>
          </w:p>
        </w:tc>
      </w:tr>
      <w:tr w:rsidR="00260E3A" w14:paraId="08254D6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19D48" w14:textId="1A17DABD" w:rsidR="00260E3A" w:rsidRDefault="00260E3A" w:rsidP="00260E3A">
            <w:pPr>
              <w:pStyle w:val="Vorgabetext"/>
            </w:pPr>
            <w:r>
              <w:t>Magnesiumsulfat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BBA42" w14:textId="5C813771" w:rsidR="00260E3A" w:rsidRDefault="00E135DB" w:rsidP="00260E3A">
            <w:pPr>
              <w:pStyle w:val="Vorgabetext"/>
            </w:pPr>
            <w:r>
              <w:t>W</w:t>
            </w:r>
          </w:p>
        </w:tc>
      </w:tr>
      <w:tr w:rsidR="00260E3A" w14:paraId="694E9ED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CA384" w14:textId="08315AC2" w:rsidR="00260E3A" w:rsidRDefault="00260E3A" w:rsidP="00260E3A">
            <w:pPr>
              <w:pStyle w:val="Vorgabetext"/>
            </w:pPr>
            <w:r>
              <w:t>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9F87D" w14:textId="04ADE68F" w:rsidR="00260E3A" w:rsidRDefault="00E135DB" w:rsidP="00260E3A">
            <w:pPr>
              <w:pStyle w:val="Vorgabetext"/>
            </w:pPr>
            <w:r>
              <w:t>W; C; P</w:t>
            </w:r>
          </w:p>
        </w:tc>
      </w:tr>
    </w:tbl>
    <w:p w14:paraId="3074AA9B" w14:textId="77777777" w:rsidR="00DF187D" w:rsidRDefault="00DF187D" w:rsidP="00DF187D">
      <w:pPr>
        <w:pStyle w:val="Vorgabetext"/>
        <w:spacing w:before="120" w:line="240" w:lineRule="auto"/>
      </w:pPr>
      <w:proofErr w:type="spellStart"/>
      <w:r>
        <w:rPr>
          <w:b/>
          <w:bCs/>
        </w:rPr>
        <w:t>Cb</w:t>
      </w:r>
      <w:proofErr w:type="spellEnd"/>
      <w:r>
        <w:rPr>
          <w:b/>
          <w:bCs/>
        </w:rPr>
        <w:t>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</w:t>
      </w:r>
      <w:r>
        <w:t>r</w:t>
      </w:r>
      <w:r>
        <w:t xml:space="preserve">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06C1D780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5574FF26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046D30BF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proofErr w:type="spellStart"/>
      <w:r>
        <w:rPr>
          <w:b/>
        </w:rPr>
        <w:t>Entsorgungungsvorschläge</w:t>
      </w:r>
      <w:proofErr w:type="spellEnd"/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685BC6" w14:paraId="03F6349D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3BDFD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C925E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7D293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685BC6" w14:paraId="4F75714B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D167F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4C71B" w14:textId="77777777" w:rsidR="00685BC6" w:rsidRDefault="00685BC6">
            <w:pPr>
              <w:pStyle w:val="Vorgabetext"/>
              <w:spacing w:line="240" w:lineRule="auto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6F66E" w14:textId="77777777" w:rsidR="00685BC6" w:rsidRDefault="00685BC6">
            <w:pPr>
              <w:pStyle w:val="Vorgabetext"/>
              <w:spacing w:line="240" w:lineRule="auto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8A676" w14:textId="77777777" w:rsidR="00685BC6" w:rsidRDefault="00685BC6">
            <w:pPr>
              <w:pStyle w:val="Vorgabetext"/>
              <w:spacing w:line="240" w:lineRule="auto"/>
            </w:pPr>
            <w:r>
              <w:t>Cl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6E82A" w14:textId="77777777" w:rsidR="00685BC6" w:rsidRDefault="00685BC6">
            <w:pPr>
              <w:pStyle w:val="Vorgabetext"/>
            </w:pPr>
          </w:p>
        </w:tc>
      </w:tr>
      <w:tr w:rsidR="00260E3A" w14:paraId="5D78E835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82282" w14:textId="1F1448F1" w:rsidR="00260E3A" w:rsidRDefault="00260E3A" w:rsidP="00260E3A">
            <w:pPr>
              <w:pStyle w:val="Vorgabetext"/>
            </w:pPr>
            <w:r>
              <w:t>Methanol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0D461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07071" w14:textId="7C2C1D2D" w:rsidR="00260E3A" w:rsidRDefault="00E135DB" w:rsidP="00260E3A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68BC6" w14:textId="77777777" w:rsidR="00260E3A" w:rsidRDefault="00260E3A" w:rsidP="00260E3A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CF3FB" w14:textId="77777777" w:rsidR="00260E3A" w:rsidRDefault="00260E3A" w:rsidP="00260E3A">
            <w:pPr>
              <w:pStyle w:val="Vorgabetext"/>
            </w:pPr>
          </w:p>
        </w:tc>
      </w:tr>
      <w:tr w:rsidR="00260E3A" w14:paraId="4173ED5B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6492A" w14:textId="17658E1C" w:rsidR="00260E3A" w:rsidRDefault="00260E3A" w:rsidP="00260E3A">
            <w:pPr>
              <w:pStyle w:val="Vorgabetext"/>
            </w:pPr>
            <w:r>
              <w:t>Acetylchlorid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18C80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7E5D6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92CB2" w14:textId="77777777" w:rsidR="00260E3A" w:rsidRDefault="00260E3A" w:rsidP="00260E3A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455FE" w14:textId="733C3036" w:rsidR="00260E3A" w:rsidRDefault="00E135DB" w:rsidP="00260E3A">
            <w:pPr>
              <w:pStyle w:val="Vorgabetext"/>
            </w:pPr>
            <w:r>
              <w:t>Vorsichtig mit Wasser inaktivieren, neutralisieren, Ausguss</w:t>
            </w:r>
          </w:p>
        </w:tc>
      </w:tr>
      <w:tr w:rsidR="00260E3A" w14:paraId="3C77DDD6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97BA5" w14:textId="5D863B53" w:rsidR="00260E3A" w:rsidRDefault="00260E3A" w:rsidP="00260E3A">
            <w:pPr>
              <w:pStyle w:val="Vorgabetext"/>
            </w:pPr>
            <w:r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Arabinose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93358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39EF8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66E6D" w14:textId="77777777" w:rsidR="00260E3A" w:rsidRDefault="00260E3A" w:rsidP="00260E3A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73FCF" w14:textId="34A2BBC9" w:rsidR="00260E3A" w:rsidRDefault="00E135DB" w:rsidP="00260E3A">
            <w:pPr>
              <w:pStyle w:val="Vorgabetext"/>
            </w:pPr>
            <w:r>
              <w:t>Feststoffabfall</w:t>
            </w:r>
          </w:p>
        </w:tc>
      </w:tr>
      <w:tr w:rsidR="00260E3A" w14:paraId="7C851BFB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6D1B7" w14:textId="198F65DF" w:rsidR="00260E3A" w:rsidRDefault="00260E3A" w:rsidP="00260E3A">
            <w:pPr>
              <w:pStyle w:val="Vorgabetext"/>
              <w:rPr>
                <w:i/>
                <w:iCs/>
              </w:rPr>
            </w:pPr>
            <w:r>
              <w:t>Pyridin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80683" w14:textId="7E308B0E" w:rsidR="00260E3A" w:rsidRDefault="00E135DB" w:rsidP="00260E3A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EAFCC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B07A4" w14:textId="77777777" w:rsidR="00260E3A" w:rsidRDefault="00260E3A" w:rsidP="00260E3A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0F2F3" w14:textId="77777777" w:rsidR="00260E3A" w:rsidRDefault="00260E3A" w:rsidP="00260E3A">
            <w:pPr>
              <w:pStyle w:val="Vorgabetext"/>
            </w:pPr>
          </w:p>
        </w:tc>
      </w:tr>
      <w:tr w:rsidR="00260E3A" w14:paraId="676A86F6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6C08E" w14:textId="7CC87D08" w:rsidR="00260E3A" w:rsidRDefault="00260E3A" w:rsidP="00260E3A">
            <w:pPr>
              <w:pStyle w:val="Vorgabetext"/>
            </w:pPr>
            <w:r w:rsidRPr="00260E3A">
              <w:rPr>
                <w:u w:val="single"/>
              </w:rPr>
              <w:t>Dichlormethan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5BA17" w14:textId="6D6EAEAD" w:rsidR="00260E3A" w:rsidRDefault="00E135DB" w:rsidP="00260E3A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0C82A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BDBDC" w14:textId="77777777" w:rsidR="00260E3A" w:rsidRDefault="00260E3A" w:rsidP="00260E3A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E5047" w14:textId="77777777" w:rsidR="00260E3A" w:rsidRDefault="00260E3A" w:rsidP="00260E3A">
            <w:pPr>
              <w:pStyle w:val="Vorgabetext"/>
            </w:pPr>
          </w:p>
        </w:tc>
      </w:tr>
      <w:tr w:rsidR="00260E3A" w14:paraId="39B595E7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FAB89" w14:textId="06449743" w:rsidR="00260E3A" w:rsidRPr="00260E3A" w:rsidRDefault="00260E3A" w:rsidP="00260E3A">
            <w:pPr>
              <w:pStyle w:val="Vorgabetext"/>
              <w:rPr>
                <w:u w:val="single"/>
              </w:rPr>
            </w:pPr>
            <w:proofErr w:type="spellStart"/>
            <w:r>
              <w:t>Benzoylchlorid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4A34D" w14:textId="617A179A" w:rsidR="00260E3A" w:rsidRDefault="00E135DB" w:rsidP="00260E3A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99677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E36BD" w14:textId="77777777" w:rsidR="00260E3A" w:rsidRDefault="00260E3A" w:rsidP="00260E3A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6AC86" w14:textId="77777777" w:rsidR="00260E3A" w:rsidRDefault="00260E3A" w:rsidP="00260E3A">
            <w:pPr>
              <w:pStyle w:val="Vorgabetext"/>
            </w:pPr>
          </w:p>
        </w:tc>
      </w:tr>
      <w:tr w:rsidR="00260E3A" w14:paraId="0E31303B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E9040" w14:textId="1013F7EA" w:rsidR="00260E3A" w:rsidRDefault="00260E3A" w:rsidP="00260E3A">
            <w:pPr>
              <w:pStyle w:val="Vorgabetext"/>
            </w:pPr>
            <w:r>
              <w:t>1 M Salzsäure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0D0AD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24620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92C30" w14:textId="77777777" w:rsidR="00260E3A" w:rsidRDefault="00260E3A" w:rsidP="00260E3A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12339" w14:textId="23E8694E" w:rsidR="00260E3A" w:rsidRDefault="00E135DB" w:rsidP="00260E3A">
            <w:pPr>
              <w:pStyle w:val="Vorgabetext"/>
            </w:pPr>
            <w:r>
              <w:t>Neutralisieren, Ausguss</w:t>
            </w:r>
          </w:p>
        </w:tc>
      </w:tr>
      <w:tr w:rsidR="00260E3A" w14:paraId="1B2D2066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5B2C4" w14:textId="2D40B110" w:rsidR="00260E3A" w:rsidRDefault="00260E3A" w:rsidP="00260E3A">
            <w:pPr>
              <w:pStyle w:val="Vorgabetext"/>
            </w:pPr>
            <w:r>
              <w:t>Natriumcarbonat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7EE5B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FFB23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26501" w14:textId="77777777" w:rsidR="00260E3A" w:rsidRDefault="00260E3A" w:rsidP="00260E3A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9916F" w14:textId="2B3C5677" w:rsidR="00260E3A" w:rsidRDefault="00E135DB" w:rsidP="00260E3A">
            <w:pPr>
              <w:pStyle w:val="Vorgabetext"/>
            </w:pPr>
            <w:r>
              <w:t>Feststoffabfall</w:t>
            </w:r>
          </w:p>
        </w:tc>
      </w:tr>
      <w:tr w:rsidR="00260E3A" w14:paraId="375C9404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E7BDA" w14:textId="75A72156" w:rsidR="00260E3A" w:rsidRDefault="00260E3A" w:rsidP="00260E3A">
            <w:pPr>
              <w:pStyle w:val="Vorgabetext"/>
            </w:pPr>
            <w:r>
              <w:t>Magnesiumsulfat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2117E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5EA8F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45D58" w14:textId="77777777" w:rsidR="00260E3A" w:rsidRDefault="00260E3A" w:rsidP="00260E3A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DDA4D" w14:textId="1938C51A" w:rsidR="00260E3A" w:rsidRDefault="00E135DB" w:rsidP="00260E3A">
            <w:pPr>
              <w:pStyle w:val="Vorgabetext"/>
            </w:pPr>
            <w:r>
              <w:t>Feststoffabfall</w:t>
            </w:r>
          </w:p>
        </w:tc>
      </w:tr>
      <w:tr w:rsidR="00260E3A" w14:paraId="24B62CB5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C48AF" w14:textId="7BDDEE66" w:rsidR="00260E3A" w:rsidRDefault="00260E3A" w:rsidP="00260E3A">
            <w:pPr>
              <w:pStyle w:val="Vorgabetext"/>
            </w:pPr>
            <w:r>
              <w:t>Ethanol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D33FF" w14:textId="77777777" w:rsidR="00260E3A" w:rsidRDefault="00260E3A" w:rsidP="00260E3A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08FFB" w14:textId="5E9573DF" w:rsidR="00260E3A" w:rsidRDefault="00E135DB" w:rsidP="00260E3A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081ED" w14:textId="77777777" w:rsidR="00260E3A" w:rsidRDefault="00260E3A" w:rsidP="00260E3A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5309A" w14:textId="77777777" w:rsidR="00260E3A" w:rsidRDefault="00260E3A" w:rsidP="00260E3A">
            <w:pPr>
              <w:pStyle w:val="Vorgabetext"/>
            </w:pPr>
          </w:p>
        </w:tc>
      </w:tr>
    </w:tbl>
    <w:p w14:paraId="0271153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8D643A2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</w:pPr>
    </w:p>
    <w:p w14:paraId="0E17425A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</w:pPr>
    </w:p>
    <w:p w14:paraId="517FC279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</w:pPr>
    </w:p>
    <w:p w14:paraId="1E4BACDC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</w:pPr>
    </w:p>
    <w:p w14:paraId="3E24DE19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</w:pPr>
    </w:p>
    <w:p w14:paraId="099D2C8F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</w:pPr>
    </w:p>
    <w:p w14:paraId="4746CDC5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lastRenderedPageBreak/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0250D7AA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26E37BF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95D93ED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600A71D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217F055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B6BBCD4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F37E396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E22D1C6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28BC1E9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4EA9D2F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79CDB7E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AA59F4B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523C3A7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52ABC84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058F2FD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BBD501F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9E4B18D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6D4F9CF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FA5D878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5116CE1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60DB2AD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5BA76E1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0EC190D" w14:textId="77777777" w:rsidR="0087795F" w:rsidRDefault="0087795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8D6826E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8568635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A678DB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1B3DBF9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C0AD864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571C549C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74E6CE2B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55803E3B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33E04BF4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ECEA668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18D2CAA9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69B577E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>
      <w:headerReference w:type="default" r:id="rId7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E0B4E" w14:textId="77777777" w:rsidR="00897905" w:rsidRDefault="00897905">
      <w:r>
        <w:separator/>
      </w:r>
    </w:p>
  </w:endnote>
  <w:endnote w:type="continuationSeparator" w:id="0">
    <w:p w14:paraId="278B5D2F" w14:textId="77777777" w:rsidR="00897905" w:rsidRDefault="00897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6CAB0" w14:textId="77777777" w:rsidR="00897905" w:rsidRDefault="00897905">
      <w:r>
        <w:separator/>
      </w:r>
    </w:p>
  </w:footnote>
  <w:footnote w:type="continuationSeparator" w:id="0">
    <w:p w14:paraId="1B5E78DD" w14:textId="77777777" w:rsidR="00897905" w:rsidRDefault="00897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F4056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7083F789" w14:textId="77777777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11BC29E0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7A9F2773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Präparat/Nr.:</w:t>
    </w:r>
  </w:p>
  <w:p w14:paraId="46B96601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  <w:p w14:paraId="518B1EB0" w14:textId="77777777" w:rsidR="00685BC6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</w:pPr>
    <w:r>
      <w:rPr>
        <w:b/>
      </w:rPr>
      <w:t>Literatur:</w:t>
    </w:r>
  </w:p>
  <w:p w14:paraId="6125161C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05"/>
    <w:rsid w:val="0008186F"/>
    <w:rsid w:val="00152D62"/>
    <w:rsid w:val="00260E3A"/>
    <w:rsid w:val="00341D4E"/>
    <w:rsid w:val="004468D8"/>
    <w:rsid w:val="004911E9"/>
    <w:rsid w:val="004B136B"/>
    <w:rsid w:val="004F3BAF"/>
    <w:rsid w:val="00520A4C"/>
    <w:rsid w:val="005D6D64"/>
    <w:rsid w:val="00685BC6"/>
    <w:rsid w:val="006D2AD5"/>
    <w:rsid w:val="00801ED1"/>
    <w:rsid w:val="00817C16"/>
    <w:rsid w:val="0087795F"/>
    <w:rsid w:val="00897905"/>
    <w:rsid w:val="00A92397"/>
    <w:rsid w:val="00C5226C"/>
    <w:rsid w:val="00C60E89"/>
    <w:rsid w:val="00C72C70"/>
    <w:rsid w:val="00D02B3E"/>
    <w:rsid w:val="00D96A8F"/>
    <w:rsid w:val="00DF187D"/>
    <w:rsid w:val="00E135DB"/>
    <w:rsid w:val="00E8481C"/>
    <w:rsid w:val="00E92EB7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BFCA91"/>
  <w15:chartTrackingRefBased/>
  <w15:docId w15:val="{BDDA0A5C-068D-4FB3-8DCC-87808718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Heading2">
    <w:name w:val="heading 2"/>
    <w:basedOn w:val="Normal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Normal"/>
    <w:rPr>
      <w:sz w:val="24"/>
    </w:rPr>
  </w:style>
  <w:style w:type="paragraph" w:customStyle="1" w:styleId="Gliederungsnumerier">
    <w:name w:val="Gliederungsnumerier"/>
    <w:basedOn w:val="Normal"/>
    <w:pPr>
      <w:jc w:val="both"/>
    </w:pPr>
    <w:rPr>
      <w:sz w:val="24"/>
    </w:rPr>
  </w:style>
  <w:style w:type="paragraph" w:customStyle="1" w:styleId="Einrckung1Zeile">
    <w:name w:val="Einrückung (1. Zeile)"/>
    <w:basedOn w:val="Normal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Normal"/>
    <w:pPr>
      <w:spacing w:line="360" w:lineRule="auto"/>
      <w:jc w:val="both"/>
    </w:pPr>
  </w:style>
  <w:style w:type="paragraph" w:customStyle="1" w:styleId="HaupttextEinfach">
    <w:name w:val="Haupttext (Einfach)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Normal"/>
    <w:pPr>
      <w:spacing w:line="360" w:lineRule="auto"/>
      <w:jc w:val="both"/>
    </w:pPr>
  </w:style>
  <w:style w:type="paragraph" w:customStyle="1" w:styleId="Vorgabetext">
    <w:name w:val="Vorgabetext"/>
    <w:basedOn w:val="Normal"/>
    <w:pPr>
      <w:spacing w:line="360" w:lineRule="auto"/>
      <w:jc w:val="both"/>
    </w:pPr>
    <w:rPr>
      <w:rFonts w:ascii="Arial" w:hAnsi="Arial"/>
    </w:rPr>
  </w:style>
  <w:style w:type="paragraph" w:styleId="Header">
    <w:name w:val="header"/>
    <w:basedOn w:val="Normal"/>
    <w:rsid w:val="00520A4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20A4C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link w:val="BalloonTextChar"/>
    <w:rsid w:val="004B13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\_Uni\_Master\2Semester\MoPoS\MoPoS-P\2.6.1_Methyl-D\VP_6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VP_6.dot</Template>
  <TotalTime>0</TotalTime>
  <Pages>4</Pages>
  <Words>498</Words>
  <Characters>3139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Reaktionsgleichung (handschriftlich, mit Strukturformeln):</vt:lpstr>
      <vt:lpstr>Reaktionsgleichung (handschriftlich, mit Strukturformeln):</vt:lpstr>
    </vt:vector>
  </TitlesOfParts>
  <Company>Institut für Organische Chemie I</Company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MarcoTower</dc:creator>
  <cp:keywords/>
  <cp:lastModifiedBy>Marco Gurbisz</cp:lastModifiedBy>
  <cp:revision>1</cp:revision>
  <cp:lastPrinted>2016-10-17T06:14:00Z</cp:lastPrinted>
  <dcterms:created xsi:type="dcterms:W3CDTF">2023-04-21T08:49:00Z</dcterms:created>
  <dcterms:modified xsi:type="dcterms:W3CDTF">2023-04-21T09:31:00Z</dcterms:modified>
</cp:coreProperties>
</file>