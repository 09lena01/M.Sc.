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1ED3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23CB4AF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9069B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71CC82C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CCE5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4BF2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5924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168C11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3BA3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3CCAABC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3386F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8D044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AA7A7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EA18A" w14:textId="67A889C7" w:rsidR="00685BC6" w:rsidRDefault="001D7E35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7E5E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37F819E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DA0C1" w14:textId="74CA18FC" w:rsidR="00685BC6" w:rsidRPr="0094219D" w:rsidRDefault="00E3167F">
            <w:pPr>
              <w:pStyle w:val="Vorgabetext"/>
              <w:rPr>
                <w:u w:val="single"/>
              </w:rPr>
            </w:pPr>
            <w:r w:rsidRPr="0094219D">
              <w:rPr>
                <w:u w:val="single"/>
              </w:rPr>
              <w:t>Hydroxylamin Hydrochlorid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CD850" w14:textId="6F8DBDB2" w:rsidR="00685BC6" w:rsidRDefault="001D7E35">
            <w:pPr>
              <w:pStyle w:val="Vorgabetext"/>
            </w:pPr>
            <w:r>
              <w:t>H</w:t>
            </w:r>
            <w:r w:rsidRPr="00865170">
              <w:rPr>
                <w:vertAlign w:val="subscript"/>
              </w:rPr>
              <w:t>2</w:t>
            </w:r>
            <w:r>
              <w:t>NOH.HCl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36AD9" w14:textId="04E365F0" w:rsidR="00685BC6" w:rsidRDefault="001D7E35">
            <w:pPr>
              <w:pStyle w:val="Vorgabetext"/>
            </w:pPr>
            <w:r>
              <w:t>69,49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6F559" w14:textId="42A84D12" w:rsidR="00685BC6" w:rsidRDefault="001D7E35">
            <w:pPr>
              <w:pStyle w:val="Vorgabetext"/>
            </w:pPr>
            <w:r>
              <w:t>215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F5476" w14:textId="636AD6DE" w:rsidR="00685BC6" w:rsidRDefault="00865170">
            <w:pPr>
              <w:pStyle w:val="Vorgabetext"/>
            </w:pPr>
            <w:r>
              <w:t>14,94</w:t>
            </w:r>
          </w:p>
        </w:tc>
      </w:tr>
      <w:tr w:rsidR="00685BC6" w14:paraId="21AF50F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636AA" w14:textId="040AD062" w:rsidR="00E3167F" w:rsidRDefault="00E3167F">
            <w:pPr>
              <w:pStyle w:val="Vorgabetext"/>
            </w:pPr>
            <w:r>
              <w:t>Acetylaceton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BF4BF" w14:textId="08F9BB4C" w:rsidR="00685BC6" w:rsidRDefault="001D7E35">
            <w:pPr>
              <w:pStyle w:val="Vorgabetext"/>
            </w:pPr>
            <w:r>
              <w:t>C</w:t>
            </w:r>
            <w:r w:rsidRPr="00865170">
              <w:rPr>
                <w:vertAlign w:val="subscript"/>
              </w:rPr>
              <w:t>5</w:t>
            </w:r>
            <w:r>
              <w:t>H</w:t>
            </w:r>
            <w:r w:rsidRPr="00865170">
              <w:rPr>
                <w:vertAlign w:val="subscript"/>
              </w:rPr>
              <w:t>8</w:t>
            </w:r>
            <w:r>
              <w:t>O</w:t>
            </w:r>
            <w:r w:rsidRPr="00865170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06D2" w14:textId="61AC18F9" w:rsidR="00685BC6" w:rsidRDefault="001D7E35">
            <w:pPr>
              <w:pStyle w:val="Vorgabetext"/>
            </w:pPr>
            <w:r>
              <w:t>100,12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7926A" w14:textId="6B4CC26A" w:rsidR="00685BC6" w:rsidRDefault="001D7E35">
            <w:pPr>
              <w:pStyle w:val="Vorgabetext"/>
            </w:pPr>
            <w:r>
              <w:t>200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8A42E" w14:textId="7BA31033" w:rsidR="00685BC6" w:rsidRDefault="00865170">
            <w:pPr>
              <w:pStyle w:val="Vorgabetext"/>
            </w:pPr>
            <w:r>
              <w:t>20,02 // 20,4 mL</w:t>
            </w:r>
          </w:p>
        </w:tc>
      </w:tr>
      <w:tr w:rsidR="00E3167F" w14:paraId="4D0F6CE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B168F" w14:textId="372B571C" w:rsidR="00E3167F" w:rsidRDefault="00E3167F">
            <w:pPr>
              <w:pStyle w:val="Vorgabetext"/>
            </w:pPr>
            <w:r>
              <w:t>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D5632" w14:textId="2F9F1647" w:rsidR="00E3167F" w:rsidRDefault="001D7E35">
            <w:pPr>
              <w:pStyle w:val="Vorgabetext"/>
            </w:pPr>
            <w:r>
              <w:t>C</w:t>
            </w:r>
            <w:r w:rsidRPr="00865170">
              <w:rPr>
                <w:vertAlign w:val="subscript"/>
              </w:rPr>
              <w:t>2</w:t>
            </w:r>
            <w:r>
              <w:t>H</w:t>
            </w:r>
            <w:r w:rsidRPr="00865170">
              <w:rPr>
                <w:vertAlign w:val="subscript"/>
              </w:rPr>
              <w:t>6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0ABE1" w14:textId="23FD6078" w:rsidR="00E3167F" w:rsidRDefault="001D7E35" w:rsidP="001D7E35">
            <w:pPr>
              <w:pStyle w:val="Vorgabetext"/>
              <w:jc w:val="center"/>
            </w:pPr>
            <w:r>
              <w:t>46,07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ED045" w14:textId="77777777" w:rsidR="00E3167F" w:rsidRDefault="00E3167F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8D8BC" w14:textId="5A2BC670" w:rsidR="00E3167F" w:rsidRDefault="001D7E35">
            <w:pPr>
              <w:pStyle w:val="Vorgabetext"/>
            </w:pPr>
            <w:r>
              <w:t>20 + 5 mL</w:t>
            </w:r>
          </w:p>
        </w:tc>
      </w:tr>
      <w:tr w:rsidR="00E3167F" w14:paraId="607878B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2C68D" w14:textId="572EB126" w:rsidR="00E3167F" w:rsidRDefault="00E3167F">
            <w:pPr>
              <w:pStyle w:val="Vorgabetext"/>
            </w:pPr>
            <w:r>
              <w:t>Eisen(III)</w:t>
            </w:r>
            <w:proofErr w:type="spellStart"/>
            <w:r>
              <w:t>chlorid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D523" w14:textId="1C773B35" w:rsidR="00E3167F" w:rsidRDefault="001D7E35">
            <w:pPr>
              <w:pStyle w:val="Vorgabetext"/>
            </w:pPr>
            <w:r>
              <w:t>Cl</w:t>
            </w:r>
            <w:r w:rsidRPr="00865170">
              <w:rPr>
                <w:vertAlign w:val="subscript"/>
              </w:rPr>
              <w:t>3</w:t>
            </w:r>
            <w:r>
              <w:t>Fe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83EE3" w14:textId="2F17DF71" w:rsidR="00E3167F" w:rsidRDefault="001D7E35">
            <w:pPr>
              <w:pStyle w:val="Vorgabetext"/>
            </w:pPr>
            <w:r>
              <w:t>162,20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15385" w14:textId="77777777" w:rsidR="00E3167F" w:rsidRDefault="00E3167F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DFE7A" w14:textId="77777777" w:rsidR="00E3167F" w:rsidRDefault="00E3167F">
            <w:pPr>
              <w:pStyle w:val="Vorgabetext"/>
            </w:pPr>
          </w:p>
        </w:tc>
      </w:tr>
      <w:tr w:rsidR="00E3167F" w14:paraId="21CE485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79A83" w14:textId="113CB58F" w:rsidR="00E3167F" w:rsidRPr="00E3167F" w:rsidRDefault="00E3167F">
            <w:pPr>
              <w:pStyle w:val="Vorgabetext"/>
            </w:pPr>
            <w:r>
              <w:t>Methyl-</w:t>
            </w:r>
            <w:r>
              <w:rPr>
                <w:i/>
                <w:iCs/>
              </w:rPr>
              <w:t>tert</w:t>
            </w:r>
            <w:r>
              <w:t>-</w:t>
            </w:r>
            <w:proofErr w:type="spellStart"/>
            <w:r>
              <w:t>butylether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F3F20" w14:textId="52182A1F" w:rsidR="00E3167F" w:rsidRDefault="001D7E35">
            <w:pPr>
              <w:pStyle w:val="Vorgabetext"/>
            </w:pPr>
            <w:r>
              <w:t>C</w:t>
            </w:r>
            <w:r w:rsidRPr="00865170">
              <w:rPr>
                <w:vertAlign w:val="subscript"/>
              </w:rPr>
              <w:t>5</w:t>
            </w:r>
            <w:r>
              <w:t>H</w:t>
            </w:r>
            <w:r w:rsidRPr="00865170">
              <w:rPr>
                <w:vertAlign w:val="subscript"/>
              </w:rPr>
              <w:t>12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5768E" w14:textId="0FF1B56E" w:rsidR="00E3167F" w:rsidRDefault="001D7E35">
            <w:pPr>
              <w:pStyle w:val="Vorgabetext"/>
            </w:pPr>
            <w:r>
              <w:t>88,15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21C34" w14:textId="77777777" w:rsidR="00E3167F" w:rsidRDefault="00E3167F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098AE" w14:textId="21573FE7" w:rsidR="00E3167F" w:rsidRDefault="001D7E35">
            <w:pPr>
              <w:pStyle w:val="Vorgabetext"/>
            </w:pPr>
            <w:r>
              <w:t>200 mL</w:t>
            </w:r>
          </w:p>
        </w:tc>
      </w:tr>
      <w:tr w:rsidR="001D7E35" w14:paraId="225F757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678C8" w14:textId="02E88EB1" w:rsidR="001D7E35" w:rsidRDefault="001D7E35">
            <w:pPr>
              <w:pStyle w:val="Vorgabetext"/>
            </w:pPr>
            <w:r>
              <w:t>Magnesiumsulfat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7849" w14:textId="73A8FF61" w:rsidR="001D7E35" w:rsidRDefault="001D7E35">
            <w:pPr>
              <w:pStyle w:val="Vorgabetext"/>
            </w:pPr>
            <w:r>
              <w:t>MgSO</w:t>
            </w:r>
            <w:r w:rsidRPr="00865170">
              <w:rPr>
                <w:vertAlign w:val="subscript"/>
              </w:rPr>
              <w:t>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74417" w14:textId="25F2D12D" w:rsidR="001D7E35" w:rsidRDefault="001D7E35">
            <w:pPr>
              <w:pStyle w:val="Vorgabetext"/>
            </w:pPr>
            <w:r>
              <w:t>120,37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BE957" w14:textId="77777777" w:rsidR="001D7E35" w:rsidRDefault="001D7E3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39747" w14:textId="77777777" w:rsidR="001D7E35" w:rsidRDefault="001D7E35">
            <w:pPr>
              <w:pStyle w:val="Vorgabetext"/>
            </w:pPr>
          </w:p>
        </w:tc>
      </w:tr>
    </w:tbl>
    <w:p w14:paraId="5DC25F9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4DAC6E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3FA1373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C6C1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BC40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D708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1E4D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52675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1D7E35" w14:paraId="1B6B91F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0E5D2" w14:textId="50B64CB9" w:rsidR="001D7E35" w:rsidRPr="0094219D" w:rsidRDefault="001D7E35" w:rsidP="001D7E35">
            <w:pPr>
              <w:pStyle w:val="Vorgabetext"/>
              <w:rPr>
                <w:u w:val="single"/>
              </w:rPr>
            </w:pPr>
            <w:r w:rsidRPr="0094219D">
              <w:rPr>
                <w:u w:val="single"/>
              </w:rPr>
              <w:t>Hydroxylamin Hydrochlorid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D67C8" w14:textId="75C31AFA" w:rsidR="001D7E35" w:rsidRDefault="001D7E35" w:rsidP="001D7E35">
            <w:pPr>
              <w:pStyle w:val="Vorgabetext"/>
            </w:pPr>
            <w:r>
              <w:t>155 - 157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329DE" w14:textId="77777777" w:rsidR="001D7E35" w:rsidRDefault="001D7E35" w:rsidP="001D7E35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E4B1" w14:textId="094D0908" w:rsidR="001D7E35" w:rsidRDefault="001D7E35" w:rsidP="001D7E35">
            <w:pPr>
              <w:pStyle w:val="Vorgabetext"/>
            </w:pPr>
            <w:r>
              <w:t>7; 8; 9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F424F" w14:textId="77777777" w:rsidR="001D7E35" w:rsidRDefault="001D7E35" w:rsidP="001D7E35">
            <w:pPr>
              <w:pStyle w:val="Vorgabetext"/>
            </w:pPr>
            <w:r>
              <w:t>H317</w:t>
            </w:r>
            <w:r>
              <w:t xml:space="preserve">, </w:t>
            </w:r>
            <w:r>
              <w:t>H351</w:t>
            </w:r>
            <w:r>
              <w:t xml:space="preserve">, </w:t>
            </w:r>
            <w:r>
              <w:t>P280</w:t>
            </w:r>
            <w:r>
              <w:t xml:space="preserve">, </w:t>
            </w:r>
          </w:p>
          <w:p w14:paraId="6447393C" w14:textId="40E007FD" w:rsidR="001D7E35" w:rsidRDefault="001D7E35" w:rsidP="001D7E35">
            <w:pPr>
              <w:pStyle w:val="Vorgabetext"/>
            </w:pPr>
            <w:r>
              <w:t>P308 + P313</w:t>
            </w:r>
          </w:p>
        </w:tc>
      </w:tr>
      <w:tr w:rsidR="001D7E35" w14:paraId="414EE90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B31B5" w14:textId="7CAA466C" w:rsidR="001D7E35" w:rsidRDefault="001D7E35" w:rsidP="001D7E35">
            <w:pPr>
              <w:pStyle w:val="Vorgabetext"/>
            </w:pPr>
            <w:r>
              <w:t>Acetylaceton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EAE17" w14:textId="68C35C5F" w:rsidR="001D7E35" w:rsidRDefault="001D7E35" w:rsidP="001D7E35">
            <w:pPr>
              <w:pStyle w:val="Vorgabetext"/>
            </w:pPr>
            <w:r>
              <w:t>-23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912E" w14:textId="75AF4C5A" w:rsidR="001D7E35" w:rsidRDefault="001D7E35" w:rsidP="001D7E35">
            <w:pPr>
              <w:pStyle w:val="Vorgabetext"/>
            </w:pPr>
            <w:r>
              <w:t>140,4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3700C" w14:textId="74A3C13E" w:rsidR="001D7E35" w:rsidRDefault="001D7E35" w:rsidP="001D7E35">
            <w:pPr>
              <w:pStyle w:val="Vorgabetext"/>
            </w:pPr>
            <w:r>
              <w:t>2; 6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89812" w14:textId="77777777" w:rsidR="001D7E35" w:rsidRDefault="001D7E35" w:rsidP="001D7E35">
            <w:pPr>
              <w:pStyle w:val="Vorgabetext"/>
            </w:pPr>
            <w:r>
              <w:t>H311 + H331</w:t>
            </w:r>
            <w:r>
              <w:t xml:space="preserve">, </w:t>
            </w:r>
            <w:r>
              <w:t>P280</w:t>
            </w:r>
            <w:r>
              <w:t xml:space="preserve">, </w:t>
            </w:r>
          </w:p>
          <w:p w14:paraId="7683715A" w14:textId="191EF9E1" w:rsidR="001D7E35" w:rsidRDefault="001D7E35" w:rsidP="001D7E35">
            <w:pPr>
              <w:pStyle w:val="Vorgabetext"/>
            </w:pPr>
            <w:r>
              <w:t>P302 + P352 + P312</w:t>
            </w:r>
            <w:r>
              <w:t>,</w:t>
            </w:r>
          </w:p>
          <w:p w14:paraId="495E4A22" w14:textId="2BA0857A" w:rsidR="001D7E35" w:rsidRDefault="001D7E35" w:rsidP="001D7E35">
            <w:pPr>
              <w:pStyle w:val="Vorgabetext"/>
            </w:pPr>
            <w:r>
              <w:t>P304 + P340 + P311</w:t>
            </w:r>
          </w:p>
        </w:tc>
      </w:tr>
      <w:tr w:rsidR="001D7E35" w14:paraId="0AEE1BD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E4986" w14:textId="2B5C88AF" w:rsidR="001D7E35" w:rsidRDefault="001D7E35" w:rsidP="001D7E35">
            <w:pPr>
              <w:pStyle w:val="Vorgabetext"/>
            </w:pPr>
            <w:r>
              <w:t>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751F3" w14:textId="5B297C66" w:rsidR="001D7E35" w:rsidRDefault="001D7E35" w:rsidP="001D7E35">
            <w:pPr>
              <w:pStyle w:val="Vorgabetext"/>
            </w:pPr>
            <w:r>
              <w:t>-114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FC0EC" w14:textId="1A1E26E6" w:rsidR="001D7E35" w:rsidRDefault="001D7E35" w:rsidP="001D7E35">
            <w:pPr>
              <w:pStyle w:val="Vorgabetext"/>
            </w:pPr>
            <w:r>
              <w:t>78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92249" w14:textId="57FAA68E" w:rsidR="001D7E35" w:rsidRDefault="001D7E35" w:rsidP="001D7E35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50A70" w14:textId="45D47160" w:rsidR="001D7E35" w:rsidRDefault="001D7E35" w:rsidP="001D7E35">
            <w:pPr>
              <w:pStyle w:val="Vorgabetext"/>
            </w:pPr>
            <w:r>
              <w:t>%</w:t>
            </w:r>
          </w:p>
        </w:tc>
      </w:tr>
      <w:tr w:rsidR="001D7E35" w14:paraId="443E59A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20337" w14:textId="2702C6B8" w:rsidR="001D7E35" w:rsidRDefault="001D7E35" w:rsidP="001D7E35">
            <w:pPr>
              <w:pStyle w:val="Vorgabetext"/>
            </w:pPr>
            <w:r>
              <w:t>Eisen(III)</w:t>
            </w:r>
            <w:proofErr w:type="spellStart"/>
            <w:r>
              <w:t>chlorid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20C33" w14:textId="52248031" w:rsidR="001D7E35" w:rsidRDefault="001D7E35" w:rsidP="001D7E35">
            <w:pPr>
              <w:pStyle w:val="Vorgabetext"/>
            </w:pPr>
            <w:r>
              <w:t>306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AFBB5" w14:textId="77777777" w:rsidR="001D7E35" w:rsidRDefault="001D7E35" w:rsidP="001D7E35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74046" w14:textId="1D83B5B7" w:rsidR="001D7E35" w:rsidRDefault="001D7E35" w:rsidP="001D7E35">
            <w:pPr>
              <w:pStyle w:val="Vorgabetext"/>
            </w:pPr>
            <w:r>
              <w:t>5;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97805" w14:textId="7CCC9492" w:rsidR="001D7E35" w:rsidRDefault="001D7E35" w:rsidP="001D7E35">
            <w:pPr>
              <w:pStyle w:val="Vorgabetext"/>
            </w:pPr>
            <w:r>
              <w:t>H318</w:t>
            </w:r>
            <w:r>
              <w:t xml:space="preserve">, </w:t>
            </w:r>
            <w:r>
              <w:t>P305 + P351 + P338</w:t>
            </w:r>
          </w:p>
        </w:tc>
      </w:tr>
      <w:tr w:rsidR="001D7E35" w14:paraId="1BCEA84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76D26" w14:textId="62199DBA" w:rsidR="001D7E35" w:rsidRDefault="001D7E35" w:rsidP="001D7E35">
            <w:pPr>
              <w:pStyle w:val="Vorgabetext"/>
            </w:pPr>
            <w:r>
              <w:t>Methyl-</w:t>
            </w:r>
            <w:r>
              <w:rPr>
                <w:i/>
                <w:iCs/>
              </w:rPr>
              <w:t>tert</w:t>
            </w:r>
            <w:r>
              <w:t>-</w:t>
            </w:r>
            <w:proofErr w:type="spellStart"/>
            <w:r>
              <w:t>butylether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32DEE" w14:textId="299E9CC4" w:rsidR="001D7E35" w:rsidRDefault="001D7E35" w:rsidP="001D7E35">
            <w:pPr>
              <w:pStyle w:val="Vorgabetext"/>
            </w:pPr>
            <w:r>
              <w:t>-108,6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60FA7" w14:textId="4B6FDDB2" w:rsidR="001D7E35" w:rsidRDefault="001D7E35" w:rsidP="001D7E35">
            <w:pPr>
              <w:pStyle w:val="Vorgabetext"/>
            </w:pPr>
            <w:r>
              <w:t>55 - 56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34DCF" w14:textId="11696DA4" w:rsidR="001D7E35" w:rsidRDefault="001D7E35" w:rsidP="001D7E35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CFDBB" w14:textId="149FF32A" w:rsidR="001D7E35" w:rsidRDefault="001D7E35" w:rsidP="001D7E35">
            <w:pPr>
              <w:pStyle w:val="Vorgabetext"/>
            </w:pPr>
            <w:r>
              <w:t>%</w:t>
            </w:r>
          </w:p>
        </w:tc>
      </w:tr>
      <w:tr w:rsidR="001D7E35" w14:paraId="01336FB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89719" w14:textId="2D5202AC" w:rsidR="001D7E35" w:rsidRDefault="001D7E35" w:rsidP="001D7E35">
            <w:pPr>
              <w:pStyle w:val="Vorgabetext"/>
            </w:pPr>
            <w:r>
              <w:t>Magnesiumsulfat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9648F" w14:textId="54D76E1F" w:rsidR="001D7E35" w:rsidRDefault="001D7E35" w:rsidP="001D7E35">
            <w:pPr>
              <w:pStyle w:val="Vorgabetext"/>
            </w:pPr>
            <w:r>
              <w:t>1124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3B0EA" w14:textId="77777777" w:rsidR="001D7E35" w:rsidRDefault="001D7E35" w:rsidP="001D7E35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70195" w14:textId="32F2D1D7" w:rsidR="001D7E35" w:rsidRDefault="0094219D" w:rsidP="001D7E35">
            <w:pPr>
              <w:pStyle w:val="Vorgabetext"/>
            </w:pPr>
            <w:r>
              <w:t>%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4A5A5" w14:textId="2868FCEC" w:rsidR="001D7E35" w:rsidRDefault="0094219D" w:rsidP="001D7E35">
            <w:pPr>
              <w:pStyle w:val="Vorgabetext"/>
            </w:pPr>
            <w:r>
              <w:t>%</w:t>
            </w:r>
          </w:p>
        </w:tc>
      </w:tr>
    </w:tbl>
    <w:p w14:paraId="6BAEE6F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2FDE76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47E285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183EBDC" w14:textId="77777777" w:rsidTr="0094219D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DAEB2" w14:textId="47200421" w:rsidR="00685BC6" w:rsidRDefault="0094219D">
            <w:pPr>
              <w:pStyle w:val="Vorgabetext"/>
            </w:pPr>
            <w:r>
              <w:t>H311+H331 GIFTIG BEI HAUTKONTAKT ODER EINATMEN.</w:t>
            </w:r>
          </w:p>
        </w:tc>
      </w:tr>
      <w:tr w:rsidR="00685BC6" w14:paraId="5F8615ED" w14:textId="77777777" w:rsidTr="0094219D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C20E1" w14:textId="26B8DB6B" w:rsidR="00685BC6" w:rsidRDefault="0094219D">
            <w:pPr>
              <w:pStyle w:val="Vorgabetext"/>
            </w:pPr>
            <w:r>
              <w:t>H317 Kann allergische Hautreaktionen verursachen.</w:t>
            </w:r>
          </w:p>
        </w:tc>
      </w:tr>
      <w:tr w:rsidR="00685BC6" w14:paraId="56B91C6C" w14:textId="77777777" w:rsidTr="0094219D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41C29" w14:textId="00ACA328" w:rsidR="00685BC6" w:rsidRDefault="0094219D">
            <w:pPr>
              <w:pStyle w:val="Vorgabetext"/>
            </w:pPr>
            <w:r>
              <w:t>H318 Verursacht schwere Augenschäden.</w:t>
            </w:r>
          </w:p>
        </w:tc>
      </w:tr>
      <w:tr w:rsidR="00685BC6" w14:paraId="697EE55D" w14:textId="77777777" w:rsidTr="0094219D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438AC" w14:textId="0B76B0D2" w:rsidR="00685BC6" w:rsidRDefault="0094219D">
            <w:pPr>
              <w:pStyle w:val="Vorgabetext"/>
            </w:pPr>
            <w:r>
              <w:lastRenderedPageBreak/>
              <w:t>H351 Kann vermutlich Krebs erzeugen</w:t>
            </w:r>
          </w:p>
        </w:tc>
      </w:tr>
    </w:tbl>
    <w:p w14:paraId="44321A8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3126B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45D1971B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6A9EB" w14:textId="52127B2A" w:rsidR="004447FE" w:rsidRDefault="004447FE">
            <w:pPr>
              <w:pStyle w:val="Vorgabetext"/>
            </w:pPr>
          </w:p>
        </w:tc>
      </w:tr>
    </w:tbl>
    <w:p w14:paraId="149EAE8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2699D146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0926C91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43A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6DDC6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66AC307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B71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E6D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5E0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707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94219D" w14:paraId="620FC9D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D54D2" w14:textId="540F6400" w:rsidR="0094219D" w:rsidRDefault="0094219D" w:rsidP="0094219D">
            <w:pPr>
              <w:pStyle w:val="Vorgabetext"/>
            </w:pPr>
            <w:r w:rsidRPr="0094219D">
              <w:rPr>
                <w:u w:val="single"/>
              </w:rPr>
              <w:t>Hydroxylamin Hydrochlorid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BF094" w14:textId="3D33C8D0" w:rsidR="0094219D" w:rsidRDefault="0094219D" w:rsidP="0094219D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93403" w14:textId="393644CA" w:rsidR="0094219D" w:rsidRDefault="0094219D" w:rsidP="0094219D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D0D30" w14:textId="7E3264E3" w:rsidR="0094219D" w:rsidRDefault="0094219D" w:rsidP="0094219D">
            <w:pPr>
              <w:pStyle w:val="Vorgabetext"/>
            </w:pPr>
            <w:r>
              <w:t>L; A</w:t>
            </w:r>
          </w:p>
        </w:tc>
      </w:tr>
      <w:tr w:rsidR="0094219D" w14:paraId="16EA25D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E5FE6" w14:textId="6D7C40DE" w:rsidR="0094219D" w:rsidRDefault="0094219D" w:rsidP="0094219D">
            <w:pPr>
              <w:pStyle w:val="Vorgabetext"/>
            </w:pPr>
            <w:r>
              <w:t>Acetylaceton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1AF88" w14:textId="00767667" w:rsidR="0094219D" w:rsidRDefault="0094219D" w:rsidP="0094219D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7B7FE" w14:textId="5BA90D1B" w:rsidR="0094219D" w:rsidRDefault="0094219D" w:rsidP="0094219D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A5EF8" w14:textId="63FF49CB" w:rsidR="0094219D" w:rsidRDefault="0094219D" w:rsidP="0094219D">
            <w:pPr>
              <w:pStyle w:val="Vorgabetext"/>
            </w:pPr>
            <w:r>
              <w:t>L; A</w:t>
            </w:r>
          </w:p>
        </w:tc>
      </w:tr>
      <w:tr w:rsidR="0094219D" w14:paraId="2C6CCB4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96E9C" w14:textId="52D181ED" w:rsidR="0094219D" w:rsidRDefault="0094219D" w:rsidP="0094219D">
            <w:pPr>
              <w:pStyle w:val="Vorgabetext"/>
            </w:pPr>
            <w:r>
              <w:t>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52C89" w14:textId="6F8F4A47" w:rsidR="0094219D" w:rsidRDefault="0094219D" w:rsidP="0094219D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A8A1E" w14:textId="71EC9559" w:rsidR="0094219D" w:rsidRDefault="0094219D" w:rsidP="0094219D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16E99" w14:textId="7F68ADC8" w:rsidR="0094219D" w:rsidRDefault="0094219D" w:rsidP="0094219D">
            <w:pPr>
              <w:pStyle w:val="Vorgabetext"/>
            </w:pPr>
            <w:r>
              <w:t>L</w:t>
            </w:r>
          </w:p>
        </w:tc>
      </w:tr>
      <w:tr w:rsidR="0094219D" w14:paraId="75018C8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BD97A" w14:textId="5778D229" w:rsidR="0094219D" w:rsidRDefault="0094219D" w:rsidP="0094219D">
            <w:pPr>
              <w:pStyle w:val="Vorgabetext"/>
            </w:pPr>
            <w:r>
              <w:t>Eisen(III)</w:t>
            </w:r>
            <w:proofErr w:type="spellStart"/>
            <w:r>
              <w:t>chlorid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2DB95" w14:textId="4F063169" w:rsidR="0094219D" w:rsidRDefault="0094219D" w:rsidP="0094219D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EE129" w14:textId="271EE12E" w:rsidR="0094219D" w:rsidRDefault="0094219D" w:rsidP="0094219D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0A974" w14:textId="1C2A73B7" w:rsidR="0094219D" w:rsidRDefault="0094219D" w:rsidP="0094219D">
            <w:pPr>
              <w:pStyle w:val="Vorgabetext"/>
            </w:pPr>
            <w:r>
              <w:t>L</w:t>
            </w:r>
          </w:p>
        </w:tc>
      </w:tr>
      <w:tr w:rsidR="0094219D" w14:paraId="32BF8DE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E9DF5" w14:textId="79B3DD7C" w:rsidR="0094219D" w:rsidRDefault="0094219D" w:rsidP="0094219D">
            <w:pPr>
              <w:pStyle w:val="Vorgabetext"/>
            </w:pPr>
            <w:r>
              <w:t>Methyl-</w:t>
            </w:r>
            <w:r>
              <w:rPr>
                <w:i/>
                <w:iCs/>
              </w:rPr>
              <w:t>tert</w:t>
            </w:r>
            <w:r>
              <w:t>-</w:t>
            </w:r>
            <w:proofErr w:type="spellStart"/>
            <w:r>
              <w:t>butylether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EB1E5" w14:textId="0190478E" w:rsidR="0094219D" w:rsidRDefault="0094219D" w:rsidP="0094219D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B7BA1" w14:textId="1715C0B5" w:rsidR="0094219D" w:rsidRDefault="0094219D" w:rsidP="0094219D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2965E" w14:textId="66B15961" w:rsidR="0094219D" w:rsidRDefault="0094219D" w:rsidP="0094219D">
            <w:pPr>
              <w:pStyle w:val="Vorgabetext"/>
            </w:pPr>
            <w:r>
              <w:t>L</w:t>
            </w:r>
          </w:p>
        </w:tc>
      </w:tr>
      <w:tr w:rsidR="0094219D" w14:paraId="1248582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767F4" w14:textId="7C6A66DE" w:rsidR="0094219D" w:rsidRDefault="0094219D" w:rsidP="0094219D">
            <w:pPr>
              <w:pStyle w:val="Vorgabetext"/>
            </w:pPr>
            <w:r>
              <w:t>Magnesiumsulfat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BDEC6" w14:textId="6A8A7921" w:rsidR="0094219D" w:rsidRDefault="0094219D" w:rsidP="0094219D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1153" w14:textId="5D55D7E7" w:rsidR="0094219D" w:rsidRDefault="0094219D" w:rsidP="0094219D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B43E4" w14:textId="388E9EBC" w:rsidR="0094219D" w:rsidRDefault="0094219D" w:rsidP="0094219D">
            <w:pPr>
              <w:pStyle w:val="Vorgabetext"/>
            </w:pPr>
            <w:r>
              <w:t>L</w:t>
            </w:r>
          </w:p>
        </w:tc>
      </w:tr>
    </w:tbl>
    <w:p w14:paraId="64BF71FB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1F84887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3A73443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730D0B22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5670FBA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16357FD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4247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6E1E9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94219D" w14:paraId="5306BE8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60691" w14:textId="10FF4518" w:rsidR="0094219D" w:rsidRDefault="0094219D" w:rsidP="0094219D">
            <w:pPr>
              <w:pStyle w:val="Vorgabetext"/>
            </w:pPr>
            <w:r w:rsidRPr="0094219D">
              <w:rPr>
                <w:u w:val="single"/>
              </w:rPr>
              <w:t>Hydroxylamin Hydrochlorid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6A9A3" w14:textId="139CE102" w:rsidR="0094219D" w:rsidRDefault="0094219D" w:rsidP="0094219D">
            <w:pPr>
              <w:pStyle w:val="Vorgabetext"/>
            </w:pPr>
            <w:r>
              <w:t>W; P; C</w:t>
            </w:r>
          </w:p>
        </w:tc>
      </w:tr>
      <w:tr w:rsidR="0094219D" w14:paraId="51E4E9F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966D0" w14:textId="2C0A66C9" w:rsidR="0094219D" w:rsidRDefault="0094219D" w:rsidP="0094219D">
            <w:pPr>
              <w:pStyle w:val="Vorgabetext"/>
            </w:pPr>
            <w:r>
              <w:t>Acetylaceton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A24DB" w14:textId="3F31C404" w:rsidR="0094219D" w:rsidRDefault="0094219D" w:rsidP="0094219D">
            <w:pPr>
              <w:pStyle w:val="Vorgabetext"/>
            </w:pPr>
            <w:r>
              <w:t>P; C</w:t>
            </w:r>
          </w:p>
        </w:tc>
      </w:tr>
      <w:tr w:rsidR="0094219D" w14:paraId="7C82685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E3789" w14:textId="31E8D60D" w:rsidR="0094219D" w:rsidRDefault="0094219D" w:rsidP="0094219D">
            <w:pPr>
              <w:pStyle w:val="Vorgabetext"/>
            </w:pPr>
            <w:r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531BF" w14:textId="48797575" w:rsidR="0094219D" w:rsidRDefault="0094219D" w:rsidP="0094219D">
            <w:pPr>
              <w:pStyle w:val="Vorgabetext"/>
            </w:pPr>
            <w:r>
              <w:t>W; P; C</w:t>
            </w:r>
          </w:p>
        </w:tc>
      </w:tr>
      <w:tr w:rsidR="0094219D" w14:paraId="3B0BE75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ECD3D" w14:textId="52B7F164" w:rsidR="0094219D" w:rsidRDefault="0094219D" w:rsidP="0094219D">
            <w:pPr>
              <w:pStyle w:val="Vorgabetext"/>
            </w:pPr>
            <w:r>
              <w:t>Eisen(III)</w:t>
            </w:r>
            <w:proofErr w:type="spellStart"/>
            <w:r>
              <w:t>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7A13" w14:textId="157BF820" w:rsidR="0094219D" w:rsidRDefault="0094219D" w:rsidP="0094219D">
            <w:pPr>
              <w:pStyle w:val="Vorgabetext"/>
            </w:pPr>
            <w:r>
              <w:t>W; P; C</w:t>
            </w:r>
          </w:p>
        </w:tc>
      </w:tr>
      <w:tr w:rsidR="0094219D" w14:paraId="7F30C39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2084" w14:textId="0CCCB61A" w:rsidR="0094219D" w:rsidRDefault="0094219D" w:rsidP="0094219D">
            <w:pPr>
              <w:pStyle w:val="Vorgabetext"/>
            </w:pPr>
            <w:r>
              <w:t>Methyl-</w:t>
            </w:r>
            <w:r>
              <w:rPr>
                <w:i/>
                <w:iCs/>
              </w:rPr>
              <w:t>tert</w:t>
            </w:r>
            <w:r>
              <w:t>-</w:t>
            </w:r>
            <w:proofErr w:type="spellStart"/>
            <w:r>
              <w:t>butylether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43C78" w14:textId="12F3A8D4" w:rsidR="0094219D" w:rsidRDefault="0094219D" w:rsidP="0094219D">
            <w:pPr>
              <w:pStyle w:val="Vorgabetext"/>
            </w:pPr>
            <w:r>
              <w:t>P; C</w:t>
            </w:r>
          </w:p>
        </w:tc>
      </w:tr>
      <w:tr w:rsidR="0094219D" w14:paraId="79655CC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E1DAD" w14:textId="40A5B482" w:rsidR="0094219D" w:rsidRDefault="0094219D" w:rsidP="0094219D">
            <w:pPr>
              <w:pStyle w:val="Vorgabetext"/>
            </w:pPr>
            <w:r>
              <w:t>Magnesiumsulfat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541AD" w14:textId="28A07BD9" w:rsidR="0094219D" w:rsidRDefault="0094219D" w:rsidP="0094219D">
            <w:pPr>
              <w:pStyle w:val="Vorgabetext"/>
            </w:pPr>
            <w:r>
              <w:t>W</w:t>
            </w:r>
          </w:p>
        </w:tc>
      </w:tr>
    </w:tbl>
    <w:p w14:paraId="55F03458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7B14F3B9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6DD705A7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6D00C4D6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63C4F20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389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7DA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6613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4EDF3538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57C9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8C012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D245D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8FBF8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7406B" w14:textId="77777777" w:rsidR="00685BC6" w:rsidRDefault="00685BC6">
            <w:pPr>
              <w:pStyle w:val="Vorgabetext"/>
            </w:pPr>
          </w:p>
        </w:tc>
      </w:tr>
      <w:tr w:rsidR="0094219D" w14:paraId="0E313810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971FE" w14:textId="43F564F6" w:rsidR="0094219D" w:rsidRDefault="0094219D" w:rsidP="0094219D">
            <w:pPr>
              <w:pStyle w:val="Vorgabetext"/>
            </w:pPr>
            <w:r w:rsidRPr="0094219D">
              <w:rPr>
                <w:u w:val="single"/>
              </w:rPr>
              <w:t>Hydroxylamin Hydrochlorid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71682" w14:textId="2D6614F3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4F05" w14:textId="022D1842" w:rsidR="0094219D" w:rsidRDefault="004447FE" w:rsidP="0094219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F4BD4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CFC1F" w14:textId="77777777" w:rsidR="0094219D" w:rsidRDefault="0094219D" w:rsidP="0094219D">
            <w:pPr>
              <w:pStyle w:val="Vorgabetext"/>
            </w:pPr>
          </w:p>
        </w:tc>
      </w:tr>
      <w:tr w:rsidR="0094219D" w14:paraId="43DC87A7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61590" w14:textId="7E4CECED" w:rsidR="0094219D" w:rsidRPr="0094219D" w:rsidRDefault="0094219D" w:rsidP="0094219D">
            <w:pPr>
              <w:pStyle w:val="Vorgabetext"/>
              <w:rPr>
                <w:u w:val="single"/>
              </w:rPr>
            </w:pPr>
            <w:r>
              <w:t>Acetylaceton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6313E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C0225" w14:textId="7F9EF20D" w:rsidR="0094219D" w:rsidRDefault="004447FE" w:rsidP="0094219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B317C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65F8E" w14:textId="77777777" w:rsidR="0094219D" w:rsidRDefault="0094219D" w:rsidP="0094219D">
            <w:pPr>
              <w:pStyle w:val="Vorgabetext"/>
            </w:pPr>
          </w:p>
        </w:tc>
      </w:tr>
      <w:tr w:rsidR="0094219D" w14:paraId="4CD97E75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4C266" w14:textId="4ED51FA7" w:rsidR="0094219D" w:rsidRDefault="0094219D" w:rsidP="0094219D">
            <w:pPr>
              <w:pStyle w:val="Vorgabetext"/>
            </w:pPr>
            <w:r>
              <w:t>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27541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93348" w14:textId="6C67860F" w:rsidR="0094219D" w:rsidRDefault="004447FE" w:rsidP="0094219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0FD84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A78CE" w14:textId="77777777" w:rsidR="0094219D" w:rsidRDefault="0094219D" w:rsidP="0094219D">
            <w:pPr>
              <w:pStyle w:val="Vorgabetext"/>
            </w:pPr>
          </w:p>
        </w:tc>
      </w:tr>
      <w:tr w:rsidR="0094219D" w14:paraId="6C8CE2C4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C66EC" w14:textId="73E46848" w:rsidR="0094219D" w:rsidRDefault="0094219D" w:rsidP="0094219D">
            <w:pPr>
              <w:pStyle w:val="Vorgabetext"/>
            </w:pPr>
            <w:r>
              <w:t>Eisen(III)</w:t>
            </w:r>
            <w:proofErr w:type="spellStart"/>
            <w:r>
              <w:t>chlorid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5498B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34339" w14:textId="455E56DB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6A080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80A39" w14:textId="77777777" w:rsidR="0094219D" w:rsidRDefault="0094219D" w:rsidP="0094219D">
            <w:pPr>
              <w:pStyle w:val="Vorgabetext"/>
            </w:pPr>
          </w:p>
        </w:tc>
      </w:tr>
      <w:tr w:rsidR="0094219D" w14:paraId="7D35F486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6FBB6" w14:textId="19F2A3AE" w:rsidR="0094219D" w:rsidRDefault="0094219D" w:rsidP="0094219D">
            <w:pPr>
              <w:pStyle w:val="Vorgabetext"/>
            </w:pPr>
            <w:r>
              <w:t>Methyl-</w:t>
            </w:r>
            <w:r>
              <w:rPr>
                <w:i/>
                <w:iCs/>
              </w:rPr>
              <w:t>tert</w:t>
            </w:r>
            <w:r>
              <w:t>-</w:t>
            </w:r>
            <w:proofErr w:type="spellStart"/>
            <w:r>
              <w:t>butylether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32F09" w14:textId="483F0A27" w:rsidR="0094219D" w:rsidRDefault="004447FE" w:rsidP="0094219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055C5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36D1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EB803" w14:textId="77777777" w:rsidR="0094219D" w:rsidRDefault="0094219D" w:rsidP="0094219D">
            <w:pPr>
              <w:pStyle w:val="Vorgabetext"/>
            </w:pPr>
          </w:p>
        </w:tc>
      </w:tr>
      <w:tr w:rsidR="0094219D" w14:paraId="2EF4170C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84A9C" w14:textId="6525052B" w:rsidR="0094219D" w:rsidRDefault="0094219D" w:rsidP="0094219D">
            <w:pPr>
              <w:pStyle w:val="Vorgabetext"/>
            </w:pPr>
            <w:r>
              <w:t>Magnesiumsulfat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2ECB6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FB1C6" w14:textId="77777777" w:rsidR="0094219D" w:rsidRDefault="0094219D" w:rsidP="0094219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3CEDD" w14:textId="77777777" w:rsidR="0094219D" w:rsidRDefault="0094219D" w:rsidP="0094219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3CBF3" w14:textId="06346D1C" w:rsidR="0094219D" w:rsidRDefault="004447FE" w:rsidP="0094219D">
            <w:pPr>
              <w:pStyle w:val="Vorgabetext"/>
            </w:pPr>
            <w:r>
              <w:t>Ausguss</w:t>
            </w:r>
          </w:p>
        </w:tc>
      </w:tr>
    </w:tbl>
    <w:p w14:paraId="1140689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6EF9848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755F26A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E5AEA9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0E6DB4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376272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6C7E0A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D021AF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4D16DB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169F1B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86B188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F99CAF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A0C353A" w14:textId="77777777" w:rsidR="00D96A8F" w:rsidRDefault="00D96A8F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59038946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1FE5FA8F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674977B1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72EF5A4B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24BEA782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763D3FC9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6CA5D10A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3B2E6914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5B09CE79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792988C3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7D02213A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02FC9D1C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6B22E386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526AB9C0" w14:textId="77777777" w:rsidR="00CA6835" w:rsidRDefault="00CA6835" w:rsidP="00CA6835">
      <w:pPr>
        <w:pStyle w:val="Vorgabetext"/>
        <w:tabs>
          <w:tab w:val="left" w:pos="2835"/>
          <w:tab w:val="left" w:pos="5669"/>
          <w:tab w:val="left" w:pos="6803"/>
        </w:tabs>
        <w:ind w:firstLine="720"/>
        <w:rPr>
          <w:b/>
        </w:rPr>
      </w:pPr>
    </w:p>
    <w:p w14:paraId="2162E78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A5A2B98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20474D79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6A73D9F8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797DF614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056483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91C3B12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0B12EF18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706B1F1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2B298" w14:textId="77777777" w:rsidR="00E3167F" w:rsidRDefault="00E3167F">
      <w:r>
        <w:separator/>
      </w:r>
    </w:p>
  </w:endnote>
  <w:endnote w:type="continuationSeparator" w:id="0">
    <w:p w14:paraId="7821BCEC" w14:textId="77777777" w:rsidR="00E3167F" w:rsidRDefault="00E3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5B2F7" w14:textId="77777777" w:rsidR="00E3167F" w:rsidRDefault="00E3167F">
      <w:r>
        <w:separator/>
      </w:r>
    </w:p>
  </w:footnote>
  <w:footnote w:type="continuationSeparator" w:id="0">
    <w:p w14:paraId="4390773F" w14:textId="77777777" w:rsidR="00E3167F" w:rsidRDefault="00E31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E66F9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EB11528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5A8569E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4B3DDDD3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1F73C5FD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377F48B0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914503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7F"/>
    <w:rsid w:val="0008186F"/>
    <w:rsid w:val="00152D62"/>
    <w:rsid w:val="001D7E35"/>
    <w:rsid w:val="00341D4E"/>
    <w:rsid w:val="004447FE"/>
    <w:rsid w:val="004468D8"/>
    <w:rsid w:val="004911E9"/>
    <w:rsid w:val="004B136B"/>
    <w:rsid w:val="004F3BAF"/>
    <w:rsid w:val="00520A4C"/>
    <w:rsid w:val="005D6D64"/>
    <w:rsid w:val="00685BC6"/>
    <w:rsid w:val="006D2AD5"/>
    <w:rsid w:val="00801ED1"/>
    <w:rsid w:val="00817C16"/>
    <w:rsid w:val="00865170"/>
    <w:rsid w:val="0094219D"/>
    <w:rsid w:val="00A92397"/>
    <w:rsid w:val="00C5226C"/>
    <w:rsid w:val="00C60E89"/>
    <w:rsid w:val="00CA6835"/>
    <w:rsid w:val="00D02B3E"/>
    <w:rsid w:val="00D96A8F"/>
    <w:rsid w:val="00DF187D"/>
    <w:rsid w:val="00E3167F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AA56D2"/>
  <w15:chartTrackingRefBased/>
  <w15:docId w15:val="{09816257-AA08-4E66-A68D-D3E66150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3_Acetylaceton\VP_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VP_3.dot</Template>
  <TotalTime>0</TotalTime>
  <Pages>3</Pages>
  <Words>381</Words>
  <Characters>2481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3</cp:revision>
  <cp:lastPrinted>2023-04-17T20:13:00Z</cp:lastPrinted>
  <dcterms:created xsi:type="dcterms:W3CDTF">2023-04-17T17:28:00Z</dcterms:created>
  <dcterms:modified xsi:type="dcterms:W3CDTF">2023-04-17T20:13:00Z</dcterms:modified>
</cp:coreProperties>
</file>