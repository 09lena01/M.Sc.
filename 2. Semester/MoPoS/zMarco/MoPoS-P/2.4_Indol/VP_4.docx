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244A6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57506AC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31CF8EF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23453BE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6BBD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1313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9424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BE1567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F12E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47B12BE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7DCCB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E2359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EF1BC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CA26D" w14:textId="1BEE1FF3" w:rsidR="00685BC6" w:rsidRDefault="00674BEE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DD1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4F7AA11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EC689" w14:textId="2FF5CEEC" w:rsidR="00685BC6" w:rsidRDefault="00674BEE">
            <w:pPr>
              <w:pStyle w:val="Vorgabetext"/>
            </w:pPr>
            <w:r>
              <w:t>Dimethylformamid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372C0" w14:textId="011A5156" w:rsidR="00685BC6" w:rsidRDefault="00674BEE" w:rsidP="00674BEE">
            <w:pPr>
              <w:pStyle w:val="Vorgabetext"/>
              <w:jc w:val="center"/>
            </w:pPr>
            <w:r>
              <w:t>C</w:t>
            </w:r>
            <w:r w:rsidRPr="007738F1">
              <w:rPr>
                <w:vertAlign w:val="subscript"/>
              </w:rPr>
              <w:t>3</w:t>
            </w:r>
            <w:r>
              <w:t>H</w:t>
            </w:r>
            <w:r w:rsidRPr="007738F1">
              <w:rPr>
                <w:vertAlign w:val="subscript"/>
              </w:rPr>
              <w:t>7</w:t>
            </w:r>
            <w:r>
              <w:t>NO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608B1" w14:textId="45D9D46C" w:rsidR="00685BC6" w:rsidRDefault="00674BEE">
            <w:pPr>
              <w:pStyle w:val="Vorgabetext"/>
            </w:pPr>
            <w:r>
              <w:t>73,09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83915" w14:textId="6C02E63A" w:rsidR="00685BC6" w:rsidRDefault="00D20B4B">
            <w:pPr>
              <w:pStyle w:val="Vorgabetext"/>
            </w:pPr>
            <w:r>
              <w:t>145+38,25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9285" w14:textId="4842E63F" w:rsidR="00685BC6" w:rsidRDefault="007738F1">
            <w:pPr>
              <w:pStyle w:val="Vorgabetext"/>
            </w:pPr>
            <w:r>
              <w:t>10,60+2,</w:t>
            </w:r>
            <w:r w:rsidR="004F7DA0">
              <w:t>80 //</w:t>
            </w:r>
          </w:p>
          <w:p w14:paraId="671298BE" w14:textId="395D7318" w:rsidR="004F7DA0" w:rsidRDefault="004F7DA0">
            <w:pPr>
              <w:pStyle w:val="Vorgabetext"/>
            </w:pPr>
            <w:r>
              <w:t>11,2+2,9 mL</w:t>
            </w:r>
          </w:p>
        </w:tc>
      </w:tr>
      <w:tr w:rsidR="00685BC6" w14:paraId="0B8215B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3CB8C" w14:textId="57038EEA" w:rsidR="00674BEE" w:rsidRDefault="00674BEE">
            <w:pPr>
              <w:pStyle w:val="Vorgabetext"/>
            </w:pPr>
            <w:r>
              <w:t>Natriumchlorid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496EC" w14:textId="508B1BC6" w:rsidR="00685BC6" w:rsidRDefault="00674BEE">
            <w:pPr>
              <w:pStyle w:val="Vorgabetext"/>
            </w:pPr>
            <w:r>
              <w:t>NaCl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EA623" w14:textId="20C3ED5B" w:rsidR="00685BC6" w:rsidRDefault="00674BEE">
            <w:pPr>
              <w:pStyle w:val="Vorgabetext"/>
            </w:pPr>
            <w:r>
              <w:t>58,44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874B8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26ED0" w14:textId="77777777" w:rsidR="00685BC6" w:rsidRDefault="00685BC6">
            <w:pPr>
              <w:pStyle w:val="Vorgabetext"/>
            </w:pPr>
          </w:p>
        </w:tc>
      </w:tr>
      <w:tr w:rsidR="00674BEE" w14:paraId="2AB10E7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5B4DA" w14:textId="0738A19B" w:rsidR="00674BEE" w:rsidRDefault="00674BEE">
            <w:pPr>
              <w:pStyle w:val="Vorgabetext"/>
            </w:pPr>
            <w:proofErr w:type="spellStart"/>
            <w:r>
              <w:t>Phosphorylchlorid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EBCF" w14:textId="7D567902" w:rsidR="00674BEE" w:rsidRDefault="00674BEE">
            <w:pPr>
              <w:pStyle w:val="Vorgabetext"/>
            </w:pPr>
            <w:r>
              <w:t>POCl</w:t>
            </w:r>
            <w:r w:rsidRPr="007738F1">
              <w:rPr>
                <w:vertAlign w:val="subscript"/>
              </w:rPr>
              <w:t>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E2B27" w14:textId="1A054CE0" w:rsidR="00674BEE" w:rsidRDefault="00674BEE">
            <w:pPr>
              <w:pStyle w:val="Vorgabetext"/>
            </w:pPr>
            <w:r>
              <w:t>153,33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A77E6" w14:textId="115A46AC" w:rsidR="00674BEE" w:rsidRDefault="00674BEE">
            <w:pPr>
              <w:pStyle w:val="Vorgabetext"/>
            </w:pPr>
            <w:r>
              <w:t>27,5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6686E" w14:textId="0D1B51DA" w:rsidR="00674BEE" w:rsidRDefault="004F7DA0">
            <w:pPr>
              <w:pStyle w:val="Vorgabetext"/>
            </w:pPr>
            <w:r>
              <w:t>4,22 // 2,5 mL</w:t>
            </w:r>
          </w:p>
        </w:tc>
      </w:tr>
      <w:tr w:rsidR="00674BEE" w14:paraId="274FF0A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0C0BE" w14:textId="5563DC84" w:rsidR="00674BEE" w:rsidRDefault="00674BEE">
            <w:pPr>
              <w:pStyle w:val="Vorgabetext"/>
            </w:pPr>
            <w:proofErr w:type="spellStart"/>
            <w:r>
              <w:t>Indol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EF9AF" w14:textId="2D24A6E7" w:rsidR="00674BEE" w:rsidRDefault="00674BEE">
            <w:pPr>
              <w:pStyle w:val="Vorgabetext"/>
            </w:pPr>
            <w:r>
              <w:t>C</w:t>
            </w:r>
            <w:r w:rsidRPr="007738F1">
              <w:rPr>
                <w:vertAlign w:val="subscript"/>
              </w:rPr>
              <w:t>8</w:t>
            </w:r>
            <w:r>
              <w:t>H</w:t>
            </w:r>
            <w:r w:rsidRPr="007738F1">
              <w:rPr>
                <w:vertAlign w:val="subscript"/>
              </w:rPr>
              <w:t>7</w:t>
            </w:r>
            <w:r>
              <w:t>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DA56B" w14:textId="0B03FE1B" w:rsidR="00674BEE" w:rsidRDefault="00674BEE">
            <w:pPr>
              <w:pStyle w:val="Vorgabetext"/>
            </w:pPr>
            <w:r>
              <w:t>117,15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FA121" w14:textId="52925444" w:rsidR="00674BEE" w:rsidRDefault="00674BEE">
            <w:pPr>
              <w:pStyle w:val="Vorgabetext"/>
            </w:pPr>
            <w:r>
              <w:t>25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57615" w14:textId="6EE64609" w:rsidR="00674BEE" w:rsidRDefault="004F7DA0">
            <w:pPr>
              <w:pStyle w:val="Vorgabetext"/>
            </w:pPr>
            <w:r>
              <w:t>2,93</w:t>
            </w:r>
          </w:p>
        </w:tc>
      </w:tr>
      <w:tr w:rsidR="00674BEE" w14:paraId="36D86D8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F381F" w14:textId="6B3FC94C" w:rsidR="00674BEE" w:rsidRDefault="00674BEE">
            <w:pPr>
              <w:pStyle w:val="Vorgabetext"/>
            </w:pPr>
            <w:r>
              <w:t>Natriumhydroxid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8F407" w14:textId="555977AF" w:rsidR="00674BEE" w:rsidRDefault="00674BEE">
            <w:pPr>
              <w:pStyle w:val="Vorgabetext"/>
            </w:pPr>
            <w:proofErr w:type="spellStart"/>
            <w:r>
              <w:t>NaOH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66046" w14:textId="58B7AF12" w:rsidR="00674BEE" w:rsidRDefault="00674BEE">
            <w:pPr>
              <w:pStyle w:val="Vorgabetext"/>
            </w:pPr>
            <w:r>
              <w:t>40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82BF4" w14:textId="0622C22F" w:rsidR="00674BEE" w:rsidRDefault="00D20B4B">
            <w:pPr>
              <w:pStyle w:val="Vorgabetext"/>
            </w:pPr>
            <w:r>
              <w:t>1100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B1743" w14:textId="2514F751" w:rsidR="00674BEE" w:rsidRDefault="004F7DA0">
            <w:pPr>
              <w:pStyle w:val="Vorgabetext"/>
            </w:pPr>
            <w:r>
              <w:t>44</w:t>
            </w:r>
          </w:p>
        </w:tc>
      </w:tr>
      <w:tr w:rsidR="00674BEE" w14:paraId="1E28F18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93D5A" w14:textId="581CA59D" w:rsidR="00674BEE" w:rsidRDefault="00674BEE">
            <w:pPr>
              <w:pStyle w:val="Vorgabetext"/>
            </w:pPr>
            <w:r>
              <w:t>Calciumchlorid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3738D" w14:textId="10DE93C9" w:rsidR="00674BEE" w:rsidRDefault="00674BEE">
            <w:pPr>
              <w:pStyle w:val="Vorgabetext"/>
            </w:pPr>
            <w:r>
              <w:t>CaCl</w:t>
            </w:r>
            <w:r w:rsidRPr="007738F1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49123" w14:textId="21E2DB68" w:rsidR="00674BEE" w:rsidRDefault="00674BEE">
            <w:pPr>
              <w:pStyle w:val="Vorgabetext"/>
            </w:pPr>
            <w:r>
              <w:t>110,99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0A5EF" w14:textId="77777777" w:rsidR="00674BEE" w:rsidRDefault="00674BEE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AA0D6" w14:textId="77777777" w:rsidR="00674BEE" w:rsidRDefault="00674BEE">
            <w:pPr>
              <w:pStyle w:val="Vorgabetext"/>
            </w:pPr>
          </w:p>
        </w:tc>
      </w:tr>
      <w:tr w:rsidR="00674BEE" w14:paraId="1477AFB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1E45F" w14:textId="2F2FE511" w:rsidR="00674BEE" w:rsidRDefault="00674BEE">
            <w:pPr>
              <w:pStyle w:val="Vorgabetext"/>
            </w:pPr>
            <w:r>
              <w:t>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3022D" w14:textId="0A47B389" w:rsidR="00674BEE" w:rsidRDefault="00674BEE">
            <w:pPr>
              <w:pStyle w:val="Vorgabetext"/>
            </w:pPr>
            <w:r>
              <w:t>C</w:t>
            </w:r>
            <w:r w:rsidRPr="007738F1">
              <w:rPr>
                <w:vertAlign w:val="subscript"/>
              </w:rPr>
              <w:t>2</w:t>
            </w:r>
            <w:r>
              <w:t>H</w:t>
            </w:r>
            <w:r w:rsidRPr="007738F1">
              <w:rPr>
                <w:vertAlign w:val="subscript"/>
              </w:rPr>
              <w:t>6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6751" w14:textId="5927F57C" w:rsidR="00674BEE" w:rsidRDefault="00674BEE">
            <w:pPr>
              <w:pStyle w:val="Vorgabetext"/>
            </w:pPr>
            <w:r>
              <w:t>46,07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368A3" w14:textId="77777777" w:rsidR="00674BEE" w:rsidRDefault="00674BEE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229BA" w14:textId="77777777" w:rsidR="00674BEE" w:rsidRDefault="00674BEE">
            <w:pPr>
              <w:pStyle w:val="Vorgabetext"/>
            </w:pPr>
          </w:p>
        </w:tc>
      </w:tr>
    </w:tbl>
    <w:p w14:paraId="188762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1CE7EB1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3436351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3679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8E9B6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AC24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B415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62E2C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74BEE" w14:paraId="3370373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F6470" w14:textId="53341DC8" w:rsidR="00674BEE" w:rsidRDefault="00674BEE" w:rsidP="00674BEE">
            <w:pPr>
              <w:pStyle w:val="Vorgabetext"/>
            </w:pPr>
            <w:r>
              <w:t>Dimethylformamid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CCF30" w14:textId="56B5DA9B" w:rsidR="00674BEE" w:rsidRDefault="00D20B4B" w:rsidP="00674BEE">
            <w:pPr>
              <w:pStyle w:val="Vorgabetext"/>
            </w:pPr>
            <w:r>
              <w:t>-61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54E9D" w14:textId="45E6CAEF" w:rsidR="00674BEE" w:rsidRDefault="00D20B4B" w:rsidP="00674BEE">
            <w:pPr>
              <w:pStyle w:val="Vorgabetext"/>
            </w:pPr>
            <w:r>
              <w:t>153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59F45" w14:textId="617694E1" w:rsidR="00674BEE" w:rsidRDefault="00D20B4B" w:rsidP="00674BEE">
            <w:pPr>
              <w:pStyle w:val="Vorgabetext"/>
            </w:pPr>
            <w:r>
              <w:t>2; 7;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09C9" w14:textId="6BDF1D54" w:rsidR="00674BEE" w:rsidRDefault="00D20B4B" w:rsidP="00D20B4B">
            <w:pPr>
              <w:pStyle w:val="Vorgabetext"/>
            </w:pPr>
            <w:r>
              <w:t>H360D</w:t>
            </w:r>
            <w:r>
              <w:t xml:space="preserve">, </w:t>
            </w:r>
            <w:r>
              <w:t>P280</w:t>
            </w:r>
            <w:r>
              <w:t xml:space="preserve">, </w:t>
            </w:r>
            <w:r>
              <w:t>P308 + P313</w:t>
            </w:r>
          </w:p>
        </w:tc>
      </w:tr>
      <w:tr w:rsidR="00674BEE" w14:paraId="0D2104F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21E1A" w14:textId="11677353" w:rsidR="00674BEE" w:rsidRDefault="00674BEE" w:rsidP="00674BEE">
            <w:pPr>
              <w:pStyle w:val="Vorgabetext"/>
            </w:pPr>
            <w:r>
              <w:t>Natriumchlorid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9BA57" w14:textId="03E75D6A" w:rsidR="00674BEE" w:rsidRDefault="00D20B4B" w:rsidP="00674BEE">
            <w:pPr>
              <w:pStyle w:val="Vorgabetext"/>
            </w:pPr>
            <w:r>
              <w:t>801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6EDA" w14:textId="3FC9F3A1" w:rsidR="00674BEE" w:rsidRDefault="00D20B4B" w:rsidP="00674BEE">
            <w:pPr>
              <w:pStyle w:val="Vorgabetext"/>
            </w:pPr>
            <w:r>
              <w:t>1413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F7377" w14:textId="69752004" w:rsidR="00674BEE" w:rsidRDefault="00D20B4B" w:rsidP="00674BEE">
            <w:pPr>
              <w:pStyle w:val="Vorgabetext"/>
            </w:pPr>
            <w:r>
              <w:t>%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D8701" w14:textId="4D5A2713" w:rsidR="00674BEE" w:rsidRDefault="00D20B4B" w:rsidP="00674BEE">
            <w:pPr>
              <w:pStyle w:val="Vorgabetext"/>
            </w:pPr>
            <w:r>
              <w:t>%</w:t>
            </w:r>
          </w:p>
        </w:tc>
      </w:tr>
      <w:tr w:rsidR="00674BEE" w14:paraId="27712A8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9064C" w14:textId="48BFFFAF" w:rsidR="00674BEE" w:rsidRDefault="00674BEE" w:rsidP="00674BEE">
            <w:pPr>
              <w:pStyle w:val="Vorgabetext"/>
            </w:pPr>
            <w:proofErr w:type="spellStart"/>
            <w:r>
              <w:t>Phosphorylchlorid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367C7" w14:textId="0914DC9E" w:rsidR="00674BEE" w:rsidRDefault="00D20B4B" w:rsidP="00674BEE">
            <w:pPr>
              <w:pStyle w:val="Vorgabetext"/>
            </w:pPr>
            <w:r>
              <w:t>1,18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112CA" w14:textId="521DEBBD" w:rsidR="00674BEE" w:rsidRDefault="00D20B4B" w:rsidP="00674BEE">
            <w:pPr>
              <w:pStyle w:val="Vorgabetext"/>
            </w:pPr>
            <w:r>
              <w:t>105,5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A8C86" w14:textId="0EF7FB14" w:rsidR="00674BEE" w:rsidRDefault="00D20B4B" w:rsidP="00674BEE">
            <w:pPr>
              <w:pStyle w:val="Vorgabetext"/>
            </w:pPr>
            <w:r>
              <w:t>5; 6;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1F030" w14:textId="77777777" w:rsid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D20B4B">
              <w:rPr>
                <w:lang w:val="en-US"/>
              </w:rPr>
              <w:t>H330</w:t>
            </w:r>
            <w:r>
              <w:rPr>
                <w:lang w:val="en-US"/>
              </w:rPr>
              <w:t xml:space="preserve">, </w:t>
            </w:r>
            <w:r w:rsidRPr="00D20B4B">
              <w:rPr>
                <w:lang w:val="en-US"/>
              </w:rPr>
              <w:t>H372</w:t>
            </w:r>
            <w:r>
              <w:rPr>
                <w:lang w:val="en-US"/>
              </w:rPr>
              <w:t xml:space="preserve">, </w:t>
            </w:r>
            <w:r w:rsidRPr="00D20B4B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</w:p>
          <w:p w14:paraId="1970AD11" w14:textId="2EA84A43" w:rsidR="00D20B4B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12AC367A" w14:textId="0935CA9A" w:rsidR="00D20B4B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73B29CDE" w14:textId="6FAA3CC0" w:rsidR="00D20B4B" w:rsidRDefault="00D20B4B" w:rsidP="00D20B4B">
            <w:pPr>
              <w:pStyle w:val="Vorgabetext"/>
            </w:pPr>
            <w:r>
              <w:t>P305 + P351 + P338</w:t>
            </w:r>
            <w:r>
              <w:t>,</w:t>
            </w:r>
          </w:p>
          <w:p w14:paraId="215DD2EA" w14:textId="2638D37B" w:rsidR="00674BEE" w:rsidRDefault="00D20B4B" w:rsidP="00D20B4B">
            <w:pPr>
              <w:pStyle w:val="Vorgabetext"/>
            </w:pPr>
            <w:r>
              <w:t>P314</w:t>
            </w:r>
          </w:p>
        </w:tc>
      </w:tr>
      <w:tr w:rsidR="00674BEE" w14:paraId="289C9E8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FAD60" w14:textId="1B7AB687" w:rsidR="00674BEE" w:rsidRDefault="00674BEE" w:rsidP="00674BEE">
            <w:pPr>
              <w:pStyle w:val="Vorgabetext"/>
            </w:pPr>
            <w:proofErr w:type="spellStart"/>
            <w:r>
              <w:t>Indol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AEB29" w14:textId="7C321C03" w:rsidR="00674BEE" w:rsidRDefault="00D20B4B" w:rsidP="00674BEE">
            <w:pPr>
              <w:pStyle w:val="Vorgabetext"/>
            </w:pPr>
            <w:r>
              <w:t>ca.52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C289C" w14:textId="69FEE698" w:rsidR="00674BEE" w:rsidRDefault="00D20B4B" w:rsidP="00674BEE">
            <w:pPr>
              <w:pStyle w:val="Vorgabetext"/>
            </w:pPr>
            <w:r>
              <w:t>253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ECE2A" w14:textId="728680F0" w:rsidR="00674BEE" w:rsidRDefault="00D20B4B" w:rsidP="00674BEE">
            <w:pPr>
              <w:pStyle w:val="Vorgabetext"/>
            </w:pPr>
            <w:r>
              <w:t>6; 9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7E943" w14:textId="16B78D41" w:rsidR="00674BEE" w:rsidRDefault="00D20B4B" w:rsidP="00D20B4B">
            <w:pPr>
              <w:pStyle w:val="Vorgabetext"/>
            </w:pPr>
            <w:r>
              <w:t>H311</w:t>
            </w:r>
            <w:r>
              <w:t xml:space="preserve">, </w:t>
            </w:r>
            <w:r>
              <w:t>P302 + P352 + P312</w:t>
            </w:r>
          </w:p>
        </w:tc>
      </w:tr>
      <w:tr w:rsidR="00674BEE" w:rsidRPr="00D20B4B" w14:paraId="74F096C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0236B" w14:textId="4CD64BBB" w:rsidR="00674BEE" w:rsidRDefault="00674BEE" w:rsidP="00674BEE">
            <w:pPr>
              <w:pStyle w:val="Vorgabetext"/>
            </w:pPr>
            <w:r>
              <w:t>Natriumhydroxid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B6E79" w14:textId="1DBA22C1" w:rsidR="00674BEE" w:rsidRDefault="00D20B4B" w:rsidP="00674BEE">
            <w:pPr>
              <w:pStyle w:val="Vorgabetext"/>
            </w:pPr>
            <w:r>
              <w:t>318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A176A" w14:textId="4817AB47" w:rsidR="00674BEE" w:rsidRDefault="00D20B4B" w:rsidP="00674BEE">
            <w:pPr>
              <w:pStyle w:val="Vorgabetext"/>
            </w:pPr>
            <w:r>
              <w:t>1390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106DD" w14:textId="1AB2C25E" w:rsidR="00674BEE" w:rsidRDefault="00D20B4B" w:rsidP="00674BEE">
            <w:pPr>
              <w:pStyle w:val="Vorgabetext"/>
            </w:pPr>
            <w:r>
              <w:t>5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38942" w14:textId="4774824D" w:rsidR="00D20B4B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D20B4B">
              <w:rPr>
                <w:lang w:val="en-US"/>
              </w:rPr>
              <w:t>P260</w:t>
            </w:r>
            <w:r>
              <w:rPr>
                <w:lang w:val="en-US"/>
              </w:rPr>
              <w:t xml:space="preserve">, </w:t>
            </w:r>
            <w:r w:rsidRPr="00D20B4B">
              <w:rPr>
                <w:lang w:val="en-US"/>
              </w:rPr>
              <w:t>P280</w:t>
            </w:r>
            <w:r>
              <w:rPr>
                <w:lang w:val="en-US"/>
              </w:rPr>
              <w:t>,</w:t>
            </w:r>
          </w:p>
          <w:p w14:paraId="69B59878" w14:textId="5BB79438" w:rsidR="00D20B4B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76A71838" w14:textId="2CBE16CA" w:rsidR="00D20B4B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5D111F74" w14:textId="03591A61" w:rsidR="00674BEE" w:rsidRPr="00D20B4B" w:rsidRDefault="00D20B4B" w:rsidP="00D20B4B">
            <w:pPr>
              <w:pStyle w:val="Vorgabetext"/>
              <w:rPr>
                <w:lang w:val="en-US"/>
              </w:rPr>
            </w:pPr>
            <w:r w:rsidRPr="00D20B4B">
              <w:rPr>
                <w:lang w:val="en-US"/>
              </w:rPr>
              <w:t>P305 + P351 + P338</w:t>
            </w:r>
          </w:p>
        </w:tc>
      </w:tr>
      <w:tr w:rsidR="00674BEE" w14:paraId="7E93438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2DA8C" w14:textId="7291A40C" w:rsidR="00674BEE" w:rsidRDefault="00674BEE" w:rsidP="00674BEE">
            <w:pPr>
              <w:pStyle w:val="Vorgabetext"/>
            </w:pPr>
            <w:r>
              <w:t>Calciumchlorid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DBFE" w14:textId="0A4A1F87" w:rsidR="00674BEE" w:rsidRDefault="00D20B4B" w:rsidP="00674BEE">
            <w:pPr>
              <w:pStyle w:val="Vorgabetext"/>
            </w:pPr>
            <w:r>
              <w:t>775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25C6B" w14:textId="4B4D4B6B" w:rsidR="00674BEE" w:rsidRDefault="00D20B4B" w:rsidP="00674BEE">
            <w:pPr>
              <w:pStyle w:val="Vorgabetext"/>
            </w:pPr>
            <w:r>
              <w:t>1935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030BE" w14:textId="4055B6B5" w:rsidR="00674BEE" w:rsidRDefault="00D20B4B" w:rsidP="00D20B4B">
            <w:pPr>
              <w:pStyle w:val="Vorgabetext"/>
              <w:tabs>
                <w:tab w:val="left" w:pos="535"/>
              </w:tabs>
            </w:pPr>
            <w:r>
              <w:t>7</w:t>
            </w:r>
            <w:r>
              <w:tab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AA185" w14:textId="334F2648" w:rsidR="00674BEE" w:rsidRDefault="00D20B4B" w:rsidP="00674BEE">
            <w:pPr>
              <w:pStyle w:val="Vorgabetext"/>
            </w:pPr>
            <w:r>
              <w:t>%</w:t>
            </w:r>
          </w:p>
        </w:tc>
      </w:tr>
      <w:tr w:rsidR="00674BEE" w14:paraId="1D5F258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10088" w14:textId="66306A56" w:rsidR="00674BEE" w:rsidRDefault="00674BEE" w:rsidP="00674BEE">
            <w:pPr>
              <w:pStyle w:val="Vorgabetext"/>
            </w:pPr>
            <w:r>
              <w:t>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266A" w14:textId="59000C47" w:rsidR="00674BEE" w:rsidRDefault="00D20B4B" w:rsidP="00674BEE">
            <w:pPr>
              <w:pStyle w:val="Vorgabetext"/>
            </w:pPr>
            <w:r>
              <w:t>-114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49583" w14:textId="141BAF36" w:rsidR="00674BEE" w:rsidRDefault="00D20B4B" w:rsidP="00D20B4B">
            <w:pPr>
              <w:pStyle w:val="Vorgabetext"/>
              <w:tabs>
                <w:tab w:val="left" w:pos="607"/>
              </w:tabs>
            </w:pPr>
            <w:r>
              <w:t>78 °C</w:t>
            </w:r>
            <w:r>
              <w:tab/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896BC" w14:textId="688C7DFC" w:rsidR="00674BEE" w:rsidRDefault="00D20B4B" w:rsidP="00674BEE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B8377" w14:textId="70CA1046" w:rsidR="00674BEE" w:rsidRDefault="00D20B4B" w:rsidP="00674BEE">
            <w:pPr>
              <w:pStyle w:val="Vorgabetext"/>
            </w:pPr>
            <w:r>
              <w:t>%</w:t>
            </w:r>
          </w:p>
        </w:tc>
      </w:tr>
    </w:tbl>
    <w:p w14:paraId="3B788C5A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lastRenderedPageBreak/>
        <w:t>* Substanzen, die eindeutig erwiesen oder begründet oder verdächtigt als cancerogen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1AAD2B58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0648FD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01572CD1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FA9F0" w14:textId="18061A03" w:rsidR="00D20B4B" w:rsidRDefault="00D20B4B">
            <w:pPr>
              <w:pStyle w:val="Vorgabetext"/>
            </w:pPr>
            <w:r>
              <w:t>H311 Giftig bei Hautkontakt.</w:t>
            </w:r>
          </w:p>
        </w:tc>
      </w:tr>
      <w:tr w:rsidR="00685BC6" w14:paraId="3EBD29FD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EFA83" w14:textId="0764F276" w:rsidR="00685BC6" w:rsidRDefault="00D20B4B">
            <w:pPr>
              <w:pStyle w:val="Vorgabetext"/>
            </w:pPr>
            <w:r>
              <w:t>H314 Verursacht schwere Verätzungen der Haut und schwere Augenschäden.</w:t>
            </w:r>
          </w:p>
        </w:tc>
      </w:tr>
      <w:tr w:rsidR="00685BC6" w14:paraId="07522426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0AF4D" w14:textId="48E698F3" w:rsidR="00685BC6" w:rsidRDefault="00D20B4B">
            <w:pPr>
              <w:pStyle w:val="Vorgabetext"/>
            </w:pPr>
            <w:r>
              <w:t>H330 Lebensgefahr bei Einatmen.</w:t>
            </w:r>
          </w:p>
        </w:tc>
      </w:tr>
      <w:tr w:rsidR="00685BC6" w14:paraId="69FF2609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16CFD" w14:textId="6834F417" w:rsidR="00685BC6" w:rsidRDefault="00D20B4B">
            <w:pPr>
              <w:pStyle w:val="Vorgabetext"/>
            </w:pPr>
            <w:r>
              <w:t>H360D Kann das Kind im Mutterleib schädigen.</w:t>
            </w:r>
          </w:p>
        </w:tc>
      </w:tr>
      <w:tr w:rsidR="00D20B4B" w14:paraId="23D3AFD8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BCC91" w14:textId="72710DF1" w:rsidR="00D20B4B" w:rsidRDefault="00D20B4B">
            <w:pPr>
              <w:pStyle w:val="Vorgabetext"/>
            </w:pPr>
            <w:r>
              <w:t>H372 Schädigt die Organe.</w:t>
            </w:r>
          </w:p>
        </w:tc>
      </w:tr>
    </w:tbl>
    <w:p w14:paraId="7C63187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0AF388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5C15A027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725E5" w14:textId="77777777" w:rsidR="00685BC6" w:rsidRDefault="00685BC6">
            <w:pPr>
              <w:pStyle w:val="Vorgabetext"/>
            </w:pPr>
          </w:p>
        </w:tc>
      </w:tr>
    </w:tbl>
    <w:p w14:paraId="44ADD4E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BCE835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157C5FB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20C2F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A1D8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74BEE" w14:paraId="5BC1363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10A35" w14:textId="3B2C4A86" w:rsidR="00674BEE" w:rsidRDefault="00674BEE" w:rsidP="00674BEE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17078" w14:textId="77777777" w:rsidR="00674BEE" w:rsidRDefault="00674BEE" w:rsidP="00674BEE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45D92" w14:textId="77777777" w:rsidR="00674BEE" w:rsidRDefault="00674BEE" w:rsidP="00674BEE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689CC" w14:textId="77777777" w:rsidR="00674BEE" w:rsidRDefault="00674BEE" w:rsidP="00674BEE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D20B4B" w14:paraId="734EC52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E2E6" w14:textId="17DB37BF" w:rsidR="00D20B4B" w:rsidRDefault="00D20B4B" w:rsidP="00D20B4B">
            <w:pPr>
              <w:pStyle w:val="Vorgabetext"/>
            </w:pPr>
            <w:r>
              <w:t>Dimethylformamid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55703" w14:textId="020C227F" w:rsidR="00D20B4B" w:rsidRDefault="00D20B4B" w:rsidP="00D20B4B">
            <w:pPr>
              <w:pStyle w:val="Vorgabetext"/>
            </w:pPr>
            <w:r>
              <w:t>K; W</w:t>
            </w:r>
            <w:r w:rsidR="007738F1">
              <w:t>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7F68B" w14:textId="04F8AFAC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9EE10" w14:textId="4AD8E5C1" w:rsidR="00D20B4B" w:rsidRDefault="00D20B4B" w:rsidP="00D20B4B">
            <w:pPr>
              <w:pStyle w:val="Vorgabetext"/>
            </w:pPr>
            <w:r>
              <w:t>L; A</w:t>
            </w:r>
          </w:p>
        </w:tc>
      </w:tr>
      <w:tr w:rsidR="00D20B4B" w14:paraId="64669CE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E9EB8" w14:textId="4FF66098" w:rsidR="00D20B4B" w:rsidRDefault="00D20B4B" w:rsidP="00D20B4B">
            <w:pPr>
              <w:pStyle w:val="Vorgabetext"/>
            </w:pPr>
            <w:r>
              <w:t>Natriumchlorid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D72D" w14:textId="791598F0" w:rsidR="00D20B4B" w:rsidRDefault="007738F1" w:rsidP="00D20B4B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CD7D" w14:textId="4C993A8E" w:rsidR="00D20B4B" w:rsidRDefault="007738F1" w:rsidP="00D20B4B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9FCDD" w14:textId="26940F3F" w:rsidR="00D20B4B" w:rsidRDefault="007738F1" w:rsidP="00D20B4B">
            <w:pPr>
              <w:pStyle w:val="Vorgabetext"/>
            </w:pPr>
            <w:r>
              <w:t>L</w:t>
            </w:r>
          </w:p>
        </w:tc>
      </w:tr>
      <w:tr w:rsidR="00D20B4B" w14:paraId="3085F76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F06A4" w14:textId="39E488A0" w:rsidR="00D20B4B" w:rsidRDefault="00D20B4B" w:rsidP="00D20B4B">
            <w:pPr>
              <w:pStyle w:val="Vorgabetext"/>
            </w:pPr>
            <w:proofErr w:type="spellStart"/>
            <w:r>
              <w:t>Phosphorylchlorid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938D" w14:textId="35AA6D14" w:rsidR="00D20B4B" w:rsidRDefault="007738F1" w:rsidP="00D20B4B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F571F" w14:textId="352DBAA5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E245F" w14:textId="25929552" w:rsidR="00D20B4B" w:rsidRDefault="007738F1" w:rsidP="00D20B4B">
            <w:pPr>
              <w:pStyle w:val="Vorgabetext"/>
            </w:pPr>
            <w:r>
              <w:t>L; A</w:t>
            </w:r>
          </w:p>
        </w:tc>
      </w:tr>
      <w:tr w:rsidR="00D20B4B" w14:paraId="6DF7580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81A8D" w14:textId="0F5A4110" w:rsidR="00D20B4B" w:rsidRDefault="00D20B4B" w:rsidP="00D20B4B">
            <w:pPr>
              <w:pStyle w:val="Vorgabetext"/>
            </w:pPr>
            <w:proofErr w:type="spellStart"/>
            <w:r>
              <w:t>Indol</w:t>
            </w:r>
            <w:proofErr w:type="spellEnd"/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F6B44" w14:textId="102A628C" w:rsidR="00D20B4B" w:rsidRDefault="007738F1" w:rsidP="00D20B4B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2D397" w14:textId="0BAF46C2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C110F" w14:textId="365E1A3E" w:rsidR="00D20B4B" w:rsidRDefault="007738F1" w:rsidP="00D20B4B">
            <w:pPr>
              <w:pStyle w:val="Vorgabetext"/>
            </w:pPr>
            <w:r>
              <w:t>L</w:t>
            </w:r>
          </w:p>
        </w:tc>
      </w:tr>
      <w:tr w:rsidR="00D20B4B" w14:paraId="33A0895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DC173" w14:textId="147EBB9C" w:rsidR="00D20B4B" w:rsidRDefault="00D20B4B" w:rsidP="00D20B4B">
            <w:pPr>
              <w:pStyle w:val="Vorgabetext"/>
            </w:pPr>
            <w:r>
              <w:t>Natriumhydroxid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32128" w14:textId="03F08FD9" w:rsidR="00D20B4B" w:rsidRDefault="007738F1" w:rsidP="00D20B4B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BE734" w14:textId="7F141858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907A" w14:textId="7B1103E9" w:rsidR="00D20B4B" w:rsidRDefault="007738F1" w:rsidP="00D20B4B">
            <w:pPr>
              <w:pStyle w:val="Vorgabetext"/>
            </w:pPr>
            <w:r>
              <w:t>L; A</w:t>
            </w:r>
          </w:p>
        </w:tc>
      </w:tr>
      <w:tr w:rsidR="00D20B4B" w14:paraId="3E21778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86DFB" w14:textId="5CF01D5F" w:rsidR="00D20B4B" w:rsidRDefault="00D20B4B" w:rsidP="00D20B4B">
            <w:pPr>
              <w:pStyle w:val="Vorgabetext"/>
            </w:pPr>
            <w:r>
              <w:t>Calciumchlorid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FEB02" w14:textId="3A3AA93D" w:rsidR="00D20B4B" w:rsidRDefault="007738F1" w:rsidP="00D20B4B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787BD" w14:textId="7D2D703D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399A" w14:textId="40F6D9A3" w:rsidR="00D20B4B" w:rsidRDefault="007738F1" w:rsidP="00D20B4B">
            <w:pPr>
              <w:pStyle w:val="Vorgabetext"/>
            </w:pPr>
            <w:r>
              <w:t>L</w:t>
            </w:r>
          </w:p>
        </w:tc>
      </w:tr>
      <w:tr w:rsidR="00D20B4B" w14:paraId="3C010CA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B8BC" w14:textId="0F506766" w:rsidR="00D20B4B" w:rsidRDefault="00D20B4B" w:rsidP="00D20B4B">
            <w:pPr>
              <w:pStyle w:val="Vorgabetext"/>
            </w:pPr>
            <w:r>
              <w:t>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FE974" w14:textId="3D4BA5E9" w:rsidR="00D20B4B" w:rsidRDefault="007738F1" w:rsidP="00D20B4B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C302" w14:textId="212B30B8" w:rsidR="00D20B4B" w:rsidRDefault="007738F1" w:rsidP="00D20B4B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50296" w14:textId="5337C3BA" w:rsidR="00D20B4B" w:rsidRDefault="007738F1" w:rsidP="00D20B4B">
            <w:pPr>
              <w:pStyle w:val="Vorgabetext"/>
            </w:pPr>
            <w:r>
              <w:t>L</w:t>
            </w:r>
          </w:p>
        </w:tc>
      </w:tr>
    </w:tbl>
    <w:p w14:paraId="1E70E850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6C8CF9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775B557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05EB0543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24358A06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11FB40B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CC1E0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82F8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74BEE" w14:paraId="327CC0E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E26B5" w14:textId="660CE47E" w:rsidR="00674BEE" w:rsidRDefault="00674BEE" w:rsidP="00674BEE">
            <w:pPr>
              <w:pStyle w:val="Vorgabetext"/>
            </w:pPr>
            <w:r>
              <w:t>Dimethylformamid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FEE7B" w14:textId="492A3005" w:rsidR="00674BEE" w:rsidRDefault="007738F1" w:rsidP="00674BEE">
            <w:pPr>
              <w:pStyle w:val="Vorgabetext"/>
            </w:pPr>
            <w:r>
              <w:t>W; P; C</w:t>
            </w:r>
          </w:p>
        </w:tc>
      </w:tr>
      <w:tr w:rsidR="00674BEE" w14:paraId="0171AAC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E836" w14:textId="17A6A20C" w:rsidR="00674BEE" w:rsidRDefault="00674BEE" w:rsidP="00674BEE">
            <w:pPr>
              <w:pStyle w:val="Vorgabetext"/>
            </w:pPr>
            <w:r>
              <w:t>Natriumchlorid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4E97" w14:textId="5BF2C498" w:rsidR="00674BEE" w:rsidRDefault="007738F1" w:rsidP="00674BEE">
            <w:pPr>
              <w:pStyle w:val="Vorgabetext"/>
            </w:pPr>
            <w:r>
              <w:t>W</w:t>
            </w:r>
          </w:p>
        </w:tc>
      </w:tr>
      <w:tr w:rsidR="00674BEE" w14:paraId="0E46EA3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C39F" w14:textId="519494C7" w:rsidR="00674BEE" w:rsidRDefault="00674BEE" w:rsidP="00674BEE">
            <w:pPr>
              <w:pStyle w:val="Vorgabetext"/>
            </w:pPr>
            <w:proofErr w:type="spellStart"/>
            <w:r>
              <w:t>Phosphorylchlorid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98D84" w14:textId="0B6CD0A4" w:rsidR="00674BEE" w:rsidRDefault="007738F1" w:rsidP="00674BEE">
            <w:pPr>
              <w:pStyle w:val="Vorgabetext"/>
            </w:pPr>
            <w:r>
              <w:t>W</w:t>
            </w:r>
          </w:p>
        </w:tc>
      </w:tr>
      <w:tr w:rsidR="00674BEE" w14:paraId="1CAFD5C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1E970" w14:textId="20A8551C" w:rsidR="00674BEE" w:rsidRDefault="00674BEE" w:rsidP="00674BEE">
            <w:pPr>
              <w:pStyle w:val="Vorgabetext"/>
            </w:pPr>
            <w:proofErr w:type="spellStart"/>
            <w:r>
              <w:t>Indol</w:t>
            </w:r>
            <w:proofErr w:type="spellEnd"/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56DBE" w14:textId="04CCBE61" w:rsidR="00674BEE" w:rsidRDefault="007738F1" w:rsidP="00674BEE">
            <w:pPr>
              <w:pStyle w:val="Vorgabetext"/>
            </w:pPr>
            <w:r>
              <w:t>W; P; C</w:t>
            </w:r>
          </w:p>
        </w:tc>
      </w:tr>
      <w:tr w:rsidR="00674BEE" w14:paraId="27D29D2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19B58" w14:textId="55E3C56C" w:rsidR="00674BEE" w:rsidRDefault="00674BEE" w:rsidP="00674BEE">
            <w:pPr>
              <w:pStyle w:val="Vorgabetext"/>
            </w:pPr>
            <w:r>
              <w:t>Natriumhydroxid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16313" w14:textId="3DB04C4E" w:rsidR="00674BEE" w:rsidRDefault="007738F1" w:rsidP="00674BEE">
            <w:pPr>
              <w:pStyle w:val="Vorgabetext"/>
            </w:pPr>
            <w:r>
              <w:t>W</w:t>
            </w:r>
          </w:p>
        </w:tc>
      </w:tr>
      <w:tr w:rsidR="00674BEE" w14:paraId="0B67E20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EFED2" w14:textId="2B5600A7" w:rsidR="00674BEE" w:rsidRDefault="00674BEE" w:rsidP="00674BEE">
            <w:pPr>
              <w:pStyle w:val="Vorgabetext"/>
            </w:pPr>
            <w:r>
              <w:t>Calciumchlorid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2B9A0" w14:textId="2F6C279A" w:rsidR="00674BEE" w:rsidRDefault="007738F1" w:rsidP="00674BEE">
            <w:pPr>
              <w:pStyle w:val="Vorgabetext"/>
            </w:pPr>
            <w:r>
              <w:t>W</w:t>
            </w:r>
          </w:p>
        </w:tc>
      </w:tr>
      <w:tr w:rsidR="00674BEE" w14:paraId="4A71480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9897A" w14:textId="76E5E2A7" w:rsidR="00674BEE" w:rsidRDefault="00674BEE" w:rsidP="00674BEE">
            <w:pPr>
              <w:pStyle w:val="Vorgabetext"/>
            </w:pPr>
            <w:r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BBE54" w14:textId="7E9317A7" w:rsidR="00674BEE" w:rsidRDefault="007738F1" w:rsidP="00674BEE">
            <w:pPr>
              <w:pStyle w:val="Vorgabetext"/>
            </w:pPr>
            <w:r>
              <w:t>W; P; C</w:t>
            </w:r>
          </w:p>
        </w:tc>
      </w:tr>
    </w:tbl>
    <w:p w14:paraId="00B18FC7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36E585F5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1E50E3FA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2046C27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4CB84249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018FD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B8B1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48BE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0EC65CE3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3BFC9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176FB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E69C8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CD507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5504D" w14:textId="77777777" w:rsidR="00685BC6" w:rsidRDefault="00685BC6">
            <w:pPr>
              <w:pStyle w:val="Vorgabetext"/>
            </w:pPr>
          </w:p>
        </w:tc>
      </w:tr>
      <w:tr w:rsidR="00674BEE" w14:paraId="2AE1B851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62BCE" w14:textId="73D361C5" w:rsidR="00674BEE" w:rsidRDefault="00674BEE" w:rsidP="00674BEE">
            <w:pPr>
              <w:pStyle w:val="Vorgabetext"/>
            </w:pPr>
            <w:r>
              <w:t>Dimethylformamid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B78A5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020B0" w14:textId="30AF4E58" w:rsidR="00674BEE" w:rsidRDefault="007738F1" w:rsidP="00674BEE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2FC77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C5D3D" w14:textId="77777777" w:rsidR="00674BEE" w:rsidRDefault="00674BEE" w:rsidP="00674BEE">
            <w:pPr>
              <w:pStyle w:val="Vorgabetext"/>
            </w:pPr>
          </w:p>
        </w:tc>
      </w:tr>
      <w:tr w:rsidR="00674BEE" w14:paraId="3857FFDA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2E39C" w14:textId="22FF1980" w:rsidR="00674BEE" w:rsidRDefault="00674BEE" w:rsidP="00674BEE">
            <w:pPr>
              <w:pStyle w:val="Vorgabetext"/>
            </w:pPr>
            <w:r>
              <w:t>Natriumchlorid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2B08A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B61F2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94327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1F886" w14:textId="34D9AA88" w:rsidR="00674BEE" w:rsidRDefault="007738F1" w:rsidP="00674BEE">
            <w:pPr>
              <w:pStyle w:val="Vorgabetext"/>
            </w:pPr>
            <w:r>
              <w:t>Ausguss</w:t>
            </w:r>
          </w:p>
        </w:tc>
      </w:tr>
      <w:tr w:rsidR="00674BEE" w14:paraId="182D981B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8A32A" w14:textId="2830F5A3" w:rsidR="00674BEE" w:rsidRDefault="00674BEE" w:rsidP="00674BEE">
            <w:pPr>
              <w:pStyle w:val="Vorgabetext"/>
            </w:pPr>
            <w:proofErr w:type="spellStart"/>
            <w:r>
              <w:t>Phosphorylchlorid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83211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5654E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C44D7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CE56" w14:textId="144B4698" w:rsidR="00674BEE" w:rsidRDefault="007738F1" w:rsidP="00674BEE">
            <w:pPr>
              <w:pStyle w:val="Vorgabetext"/>
            </w:pPr>
            <w:r>
              <w:t>Vorsichtig mit Wasser desaktivieren, neutralisiert in Ausguss</w:t>
            </w:r>
          </w:p>
        </w:tc>
      </w:tr>
      <w:tr w:rsidR="00674BEE" w14:paraId="61650787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DB538" w14:textId="7BDEBCE0" w:rsidR="00674BEE" w:rsidRDefault="00674BEE" w:rsidP="00674BEE">
            <w:pPr>
              <w:pStyle w:val="Vorgabetext"/>
            </w:pPr>
            <w:proofErr w:type="spellStart"/>
            <w:r>
              <w:t>Indol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E0866" w14:textId="15EEB3F2" w:rsidR="00674BEE" w:rsidRDefault="007738F1" w:rsidP="00674BEE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50FD6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D7C53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77875" w14:textId="77777777" w:rsidR="00674BEE" w:rsidRDefault="00674BEE" w:rsidP="00674BEE">
            <w:pPr>
              <w:pStyle w:val="Vorgabetext"/>
            </w:pPr>
          </w:p>
        </w:tc>
      </w:tr>
      <w:tr w:rsidR="00674BEE" w14:paraId="407FCF17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19875" w14:textId="023879BB" w:rsidR="00674BEE" w:rsidRDefault="00674BEE" w:rsidP="00674BEE">
            <w:pPr>
              <w:pStyle w:val="Vorgabetext"/>
            </w:pPr>
            <w:r>
              <w:t>Natriumhydroxid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2B518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A2578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C5EEE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2D7DB" w14:textId="1A872A08" w:rsidR="00674BEE" w:rsidRDefault="007738F1" w:rsidP="00674BEE">
            <w:pPr>
              <w:pStyle w:val="Vorgabetext"/>
            </w:pPr>
            <w:r>
              <w:t>Neutralisiert in Ausguss</w:t>
            </w:r>
          </w:p>
        </w:tc>
      </w:tr>
      <w:tr w:rsidR="00674BEE" w14:paraId="141FEF5A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3771B" w14:textId="282E1AB4" w:rsidR="00674BEE" w:rsidRDefault="00674BEE" w:rsidP="00674BEE">
            <w:pPr>
              <w:pStyle w:val="Vorgabetext"/>
            </w:pPr>
            <w:r>
              <w:t>Calciumchlorid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D0168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BA7E8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540CE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3EA4B" w14:textId="61B7E323" w:rsidR="00674BEE" w:rsidRDefault="007738F1" w:rsidP="00674BEE">
            <w:pPr>
              <w:pStyle w:val="Vorgabetext"/>
            </w:pPr>
            <w:r>
              <w:t>Ausguss</w:t>
            </w:r>
          </w:p>
        </w:tc>
      </w:tr>
      <w:tr w:rsidR="00674BEE" w14:paraId="0233E862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59B31" w14:textId="1C66AA68" w:rsidR="00674BEE" w:rsidRDefault="00674BEE" w:rsidP="00674BEE">
            <w:pPr>
              <w:pStyle w:val="Vorgabetext"/>
            </w:pPr>
            <w:r>
              <w:t>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F9C37" w14:textId="77777777" w:rsidR="00674BEE" w:rsidRDefault="00674BEE" w:rsidP="00674BEE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8B5A8" w14:textId="4DB895E1" w:rsidR="00674BEE" w:rsidRDefault="007738F1" w:rsidP="00674BEE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DD967" w14:textId="77777777" w:rsidR="00674BEE" w:rsidRDefault="00674BEE" w:rsidP="00674BEE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A296C" w14:textId="77777777" w:rsidR="00674BEE" w:rsidRDefault="00674BEE" w:rsidP="00674BEE">
            <w:pPr>
              <w:pStyle w:val="Vorgabetext"/>
            </w:pPr>
          </w:p>
        </w:tc>
      </w:tr>
    </w:tbl>
    <w:p w14:paraId="3068B60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C1BB94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0EA0B6D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693E16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239F65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4AC58F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2DE1B7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DD0FB0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53BF28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7D2C4C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87D7683" w14:textId="77777777" w:rsidR="008814AB" w:rsidRDefault="008814AB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F7D8398" w14:textId="77777777" w:rsidR="008814AB" w:rsidRDefault="008814AB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9D64163" w14:textId="77777777" w:rsidR="008814AB" w:rsidRDefault="008814AB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BD413E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20C90A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716740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36DA86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0E14C6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1E3E04D6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C4C364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2CBD010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FF9B01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28E5E1CA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1613BE1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0E70BC5F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91BB9" w14:textId="77777777" w:rsidR="00674BEE" w:rsidRDefault="00674BEE">
      <w:r>
        <w:separator/>
      </w:r>
    </w:p>
  </w:endnote>
  <w:endnote w:type="continuationSeparator" w:id="0">
    <w:p w14:paraId="4748818B" w14:textId="77777777" w:rsidR="00674BEE" w:rsidRDefault="0067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74296" w14:textId="77777777" w:rsidR="00674BEE" w:rsidRDefault="00674BEE">
      <w:r>
        <w:separator/>
      </w:r>
    </w:p>
  </w:footnote>
  <w:footnote w:type="continuationSeparator" w:id="0">
    <w:p w14:paraId="3733D5E6" w14:textId="77777777" w:rsidR="00674BEE" w:rsidRDefault="00674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8F4B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6DA2210B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7FDAA525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01FE69E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1831F806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5004B2A2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5F45C106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EE"/>
    <w:rsid w:val="0008186F"/>
    <w:rsid w:val="00152D62"/>
    <w:rsid w:val="00341D4E"/>
    <w:rsid w:val="004468D8"/>
    <w:rsid w:val="004911E9"/>
    <w:rsid w:val="004B136B"/>
    <w:rsid w:val="004F3BAF"/>
    <w:rsid w:val="004F7DA0"/>
    <w:rsid w:val="00520A4C"/>
    <w:rsid w:val="005D6D64"/>
    <w:rsid w:val="00674BEE"/>
    <w:rsid w:val="00685BC6"/>
    <w:rsid w:val="006D2AD5"/>
    <w:rsid w:val="007738F1"/>
    <w:rsid w:val="00801ED1"/>
    <w:rsid w:val="00817C16"/>
    <w:rsid w:val="008814AB"/>
    <w:rsid w:val="00A92397"/>
    <w:rsid w:val="00C5226C"/>
    <w:rsid w:val="00C60E89"/>
    <w:rsid w:val="00D02B3E"/>
    <w:rsid w:val="00D20B4B"/>
    <w:rsid w:val="00D96A8F"/>
    <w:rsid w:val="00DF187D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6F7999"/>
  <w15:chartTrackingRefBased/>
  <w15:docId w15:val="{72C54706-F67C-467B-9B40-5FC055D3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4_Indol\VP_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VP_4.dot</Template>
  <TotalTime>0</TotalTime>
  <Pages>3</Pages>
  <Words>441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2</cp:revision>
  <cp:lastPrinted>2023-04-17T20:10:00Z</cp:lastPrinted>
  <dcterms:created xsi:type="dcterms:W3CDTF">2023-04-17T19:34:00Z</dcterms:created>
  <dcterms:modified xsi:type="dcterms:W3CDTF">2023-04-17T20:13:00Z</dcterms:modified>
</cp:coreProperties>
</file>