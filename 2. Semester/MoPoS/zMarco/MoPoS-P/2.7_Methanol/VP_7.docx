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FA443" w14:textId="77777777" w:rsidR="00685BC6" w:rsidRDefault="00685BC6">
      <w:pPr>
        <w:pStyle w:val="Vorgabetext"/>
        <w:framePr w:w="9701" w:h="2268" w:hRule="exact" w:hSpace="72" w:vSpace="72" w:wrap="notBeside" w:vAnchor="text" w:hAnchor="margin" w:x="82" w:y="72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</w:pPr>
      <w:r>
        <w:t>Reaktionsgleichung (</w:t>
      </w:r>
      <w:r>
        <w:rPr>
          <w:i/>
        </w:rPr>
        <w:t>handschr</w:t>
      </w:r>
      <w:r w:rsidR="00C60E89">
        <w:rPr>
          <w:i/>
        </w:rPr>
        <w:t>iftlich, mit Strukturformeln,</w:t>
      </w:r>
      <w:r>
        <w:rPr>
          <w:i/>
        </w:rPr>
        <w:t xml:space="preserve"> eindeutigen Verbindungsnummern</w:t>
      </w:r>
      <w:r w:rsidR="00C60E89">
        <w:rPr>
          <w:i/>
        </w:rPr>
        <w:t xml:space="preserve"> und</w:t>
      </w:r>
      <w:r w:rsidR="00C60E89" w:rsidRPr="00C60E89">
        <w:rPr>
          <w:b/>
          <w:i/>
        </w:rPr>
        <w:t xml:space="preserve"> allen</w:t>
      </w:r>
      <w:r w:rsidR="00C60E89">
        <w:rPr>
          <w:i/>
        </w:rPr>
        <w:t xml:space="preserve"> Rea</w:t>
      </w:r>
      <w:r w:rsidR="00C60E89">
        <w:rPr>
          <w:i/>
        </w:rPr>
        <w:t>k</w:t>
      </w:r>
      <w:r w:rsidR="00C60E89">
        <w:rPr>
          <w:i/>
        </w:rPr>
        <w:t>tionsprodukten</w:t>
      </w:r>
      <w:r>
        <w:t>:</w:t>
      </w:r>
    </w:p>
    <w:p w14:paraId="5E4D5124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72EB1C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Beteiligte Stoffe: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701"/>
        <w:gridCol w:w="1701"/>
        <w:gridCol w:w="1531"/>
        <w:gridCol w:w="1531"/>
      </w:tblGrid>
      <w:tr w:rsidR="00685BC6" w14:paraId="307A4E3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65DF5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F4AD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S-Formel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79F02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MW</w:t>
            </w:r>
          </w:p>
          <w:p w14:paraId="147BD557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g/mol</w:t>
            </w:r>
          </w:p>
        </w:tc>
        <w:tc>
          <w:tcPr>
            <w:tcW w:w="30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41443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Ansatzgröße</w:t>
            </w:r>
          </w:p>
        </w:tc>
      </w:tr>
      <w:tr w:rsidR="00685BC6" w14:paraId="35DFE62F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87CC2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70F51" w14:textId="77777777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38564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14DE7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mol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68B6F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</w:t>
            </w:r>
          </w:p>
        </w:tc>
      </w:tr>
      <w:tr w:rsidR="00685BC6" w14:paraId="40E48419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E7024" w14:textId="05939A26" w:rsidR="00685BC6" w:rsidRDefault="00BA4E44">
            <w:pPr>
              <w:pStyle w:val="Vorgabetext"/>
            </w:pPr>
            <w:r>
              <w:t>Methanol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0F178" w14:textId="75FA2A78" w:rsidR="00685BC6" w:rsidRDefault="00BA4E44" w:rsidP="00BA4E44">
            <w:pPr>
              <w:pStyle w:val="Vorgabetext"/>
              <w:jc w:val="left"/>
            </w:pPr>
            <w:r>
              <w:t>CH</w:t>
            </w:r>
            <w:r w:rsidRPr="00BA4E44">
              <w:rPr>
                <w:vertAlign w:val="subscript"/>
              </w:rPr>
              <w:t>4</w:t>
            </w:r>
            <w:r>
              <w:t>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C3AA5" w14:textId="77AB508F" w:rsidR="00685BC6" w:rsidRDefault="00BA4E44">
            <w:pPr>
              <w:pStyle w:val="Vorgabetext"/>
            </w:pPr>
            <w:r>
              <w:t>32,04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2B2AB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DD2515" w14:textId="43DD307D" w:rsidR="00685BC6" w:rsidRDefault="00BA4E44">
            <w:pPr>
              <w:pStyle w:val="Vorgabetext"/>
            </w:pPr>
            <w:r>
              <w:t>50 mL</w:t>
            </w:r>
          </w:p>
        </w:tc>
      </w:tr>
      <w:tr w:rsidR="00685BC6" w14:paraId="6B7E6F56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C9B76" w14:textId="0FFD04FE" w:rsidR="00685BC6" w:rsidRDefault="00BA4E44">
            <w:pPr>
              <w:pStyle w:val="Vorgabetext"/>
            </w:pPr>
            <w:r>
              <w:t>Magnesiumspäne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4B252" w14:textId="45C879C5" w:rsidR="00685BC6" w:rsidRDefault="00BA4E44">
            <w:pPr>
              <w:pStyle w:val="Vorgabetext"/>
            </w:pPr>
            <w:r>
              <w:t>Mg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9ACF6" w14:textId="0783038E" w:rsidR="00685BC6" w:rsidRDefault="00BA4E44" w:rsidP="00BA4E44">
            <w:pPr>
              <w:pStyle w:val="Vorgabetext"/>
            </w:pPr>
            <w:r>
              <w:t>24,31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D238B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984F5" w14:textId="78B5381F" w:rsidR="00685BC6" w:rsidRDefault="00BA4E44">
            <w:pPr>
              <w:pStyle w:val="Vorgabetext"/>
            </w:pPr>
            <w:r>
              <w:t>5</w:t>
            </w:r>
          </w:p>
        </w:tc>
      </w:tr>
    </w:tbl>
    <w:p w14:paraId="6C822941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8759BE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Gefahrenpotential: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134"/>
        <w:gridCol w:w="1134"/>
        <w:gridCol w:w="1134"/>
        <w:gridCol w:w="3061"/>
      </w:tblGrid>
      <w:tr w:rsidR="00685BC6" w14:paraId="131FF35B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B8992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981E8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948EB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bp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F3C95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G-</w:t>
            </w:r>
            <w:proofErr w:type="spellStart"/>
            <w:r>
              <w:t>Symb</w:t>
            </w:r>
            <w:proofErr w:type="spellEnd"/>
            <w:r>
              <w:t>.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3F878" w14:textId="77777777" w:rsidR="00685BC6" w:rsidRDefault="004B136B" w:rsidP="004B136B">
            <w:pPr>
              <w:pStyle w:val="Vorgabetext"/>
              <w:spacing w:line="240" w:lineRule="auto"/>
              <w:jc w:val="center"/>
            </w:pPr>
            <w:r>
              <w:t>H &amp; P</w:t>
            </w:r>
            <w:r w:rsidR="00685BC6">
              <w:t>-Nummern</w:t>
            </w:r>
          </w:p>
        </w:tc>
      </w:tr>
      <w:tr w:rsidR="00BA4E44" w14:paraId="44EDB45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C7A2C7" w14:textId="3784965B" w:rsidR="00BA4E44" w:rsidRDefault="00BA4E44" w:rsidP="00BA4E44">
            <w:pPr>
              <w:pStyle w:val="Vorgabetext"/>
            </w:pPr>
            <w:r>
              <w:t>Methanol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C9963" w14:textId="37D29275" w:rsidR="00BA4E44" w:rsidRDefault="00BA4E44" w:rsidP="00BA4E44">
            <w:pPr>
              <w:pStyle w:val="Vorgabetext"/>
            </w:pPr>
            <w:r>
              <w:t>-97,8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556CA" w14:textId="4D1010B4" w:rsidR="00BA4E44" w:rsidRDefault="00BA4E44" w:rsidP="00BA4E44">
            <w:pPr>
              <w:pStyle w:val="Vorgabetext"/>
            </w:pPr>
            <w:r>
              <w:t>64,7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F4578" w14:textId="16F51E35" w:rsidR="00BA4E44" w:rsidRDefault="00BA4E44" w:rsidP="00BA4E44">
            <w:pPr>
              <w:pStyle w:val="Vorgabetext"/>
            </w:pPr>
            <w:r>
              <w:t>2; 6; 8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9DDD4" w14:textId="77777777" w:rsidR="002154C5" w:rsidRDefault="002154C5" w:rsidP="002154C5">
            <w:pPr>
              <w:pStyle w:val="Vorgabetext"/>
              <w:rPr>
                <w:lang w:val="en-US"/>
              </w:rPr>
            </w:pPr>
            <w:r w:rsidRPr="002154C5">
              <w:rPr>
                <w:lang w:val="en-US"/>
              </w:rPr>
              <w:t>H225</w:t>
            </w:r>
            <w:r>
              <w:rPr>
                <w:lang w:val="en-US"/>
              </w:rPr>
              <w:t xml:space="preserve">, </w:t>
            </w:r>
            <w:r w:rsidRPr="002154C5">
              <w:rPr>
                <w:lang w:val="en-US"/>
              </w:rPr>
              <w:t>H301 + H311 + H331</w:t>
            </w:r>
            <w:r>
              <w:rPr>
                <w:lang w:val="en-US"/>
              </w:rPr>
              <w:t xml:space="preserve">, </w:t>
            </w:r>
            <w:r w:rsidRPr="002154C5">
              <w:rPr>
                <w:lang w:val="en-US"/>
              </w:rPr>
              <w:t>H370</w:t>
            </w:r>
            <w:r>
              <w:rPr>
                <w:lang w:val="en-US"/>
              </w:rPr>
              <w:t xml:space="preserve">, </w:t>
            </w:r>
            <w:r w:rsidRPr="002154C5">
              <w:rPr>
                <w:lang w:val="en-US"/>
              </w:rPr>
              <w:t>P210</w:t>
            </w:r>
            <w:r>
              <w:rPr>
                <w:lang w:val="en-US"/>
              </w:rPr>
              <w:t xml:space="preserve">, </w:t>
            </w:r>
            <w:r w:rsidRPr="002154C5">
              <w:rPr>
                <w:lang w:val="en-US"/>
              </w:rPr>
              <w:t>P233</w:t>
            </w:r>
            <w:r>
              <w:rPr>
                <w:lang w:val="en-US"/>
              </w:rPr>
              <w:t xml:space="preserve">, </w:t>
            </w:r>
            <w:r w:rsidRPr="002154C5">
              <w:rPr>
                <w:lang w:val="en-US"/>
              </w:rPr>
              <w:t>P280</w:t>
            </w:r>
            <w:r>
              <w:rPr>
                <w:lang w:val="en-US"/>
              </w:rPr>
              <w:t xml:space="preserve">, </w:t>
            </w:r>
          </w:p>
          <w:p w14:paraId="4C0F276F" w14:textId="77777777" w:rsidR="002154C5" w:rsidRDefault="002154C5" w:rsidP="002154C5">
            <w:pPr>
              <w:pStyle w:val="Vorgabetext"/>
              <w:rPr>
                <w:lang w:val="en-US"/>
              </w:rPr>
            </w:pPr>
            <w:r w:rsidRPr="002154C5">
              <w:rPr>
                <w:lang w:val="en-US"/>
              </w:rPr>
              <w:t>P301 + P310</w:t>
            </w:r>
            <w:r>
              <w:rPr>
                <w:lang w:val="en-US"/>
              </w:rPr>
              <w:t xml:space="preserve">, </w:t>
            </w:r>
          </w:p>
          <w:p w14:paraId="49FD4F12" w14:textId="7C68BBD7" w:rsidR="002154C5" w:rsidRDefault="002154C5" w:rsidP="002154C5">
            <w:pPr>
              <w:pStyle w:val="Vorgabetext"/>
            </w:pPr>
            <w:r>
              <w:t>P303 + P361 + P353</w:t>
            </w:r>
            <w:r>
              <w:t>,</w:t>
            </w:r>
          </w:p>
          <w:p w14:paraId="6C48EE5F" w14:textId="15CF47D9" w:rsidR="00BA4E44" w:rsidRDefault="002154C5" w:rsidP="002154C5">
            <w:pPr>
              <w:pStyle w:val="Vorgabetext"/>
            </w:pPr>
            <w:r>
              <w:t>P304 + P340 + P311</w:t>
            </w:r>
          </w:p>
        </w:tc>
      </w:tr>
      <w:tr w:rsidR="00BA4E44" w14:paraId="1185B23E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D2561" w14:textId="748903D0" w:rsidR="00BA4E44" w:rsidRDefault="00BA4E44" w:rsidP="00BA4E44">
            <w:pPr>
              <w:pStyle w:val="Vorgabetext"/>
            </w:pPr>
            <w:r>
              <w:t>Magnesiumspäne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FF306" w14:textId="61CAD873" w:rsidR="00BA4E44" w:rsidRDefault="00BA4E44" w:rsidP="00BA4E44">
            <w:pPr>
              <w:pStyle w:val="Vorgabetext"/>
            </w:pPr>
            <w:r>
              <w:t>648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AFF86" w14:textId="447B65E4" w:rsidR="00BA4E44" w:rsidRDefault="00BA4E44" w:rsidP="00BA4E44">
            <w:pPr>
              <w:pStyle w:val="Vorgabetext"/>
            </w:pPr>
            <w:r>
              <w:t>1107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9A96B" w14:textId="4D00BB3F" w:rsidR="00BA4E44" w:rsidRDefault="00BA4E44" w:rsidP="00BA4E44">
            <w:pPr>
              <w:pStyle w:val="Vorgabetext"/>
            </w:pPr>
            <w:r>
              <w:t>2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3B85A" w14:textId="77777777" w:rsidR="00BA4E44" w:rsidRDefault="00BA4E44" w:rsidP="00BA4E44">
            <w:pPr>
              <w:pStyle w:val="Vorgabetext"/>
            </w:pPr>
            <w:r>
              <w:t>H250</w:t>
            </w:r>
            <w:r>
              <w:t xml:space="preserve">, </w:t>
            </w:r>
            <w:r>
              <w:t>P210</w:t>
            </w:r>
            <w:r>
              <w:t xml:space="preserve">, </w:t>
            </w:r>
            <w:r>
              <w:t>P222</w:t>
            </w:r>
            <w:r>
              <w:t xml:space="preserve">, </w:t>
            </w:r>
          </w:p>
          <w:p w14:paraId="76441830" w14:textId="77777777" w:rsidR="00BA4E44" w:rsidRDefault="00BA4E44" w:rsidP="00BA4E44">
            <w:pPr>
              <w:pStyle w:val="Vorgabetext"/>
            </w:pPr>
            <w:r>
              <w:t>P231 + P232</w:t>
            </w:r>
            <w:r>
              <w:t xml:space="preserve">, </w:t>
            </w:r>
            <w:r>
              <w:t>P233</w:t>
            </w:r>
            <w:r>
              <w:t xml:space="preserve">, </w:t>
            </w:r>
          </w:p>
          <w:p w14:paraId="6B7563E1" w14:textId="1276E537" w:rsidR="00BA4E44" w:rsidRDefault="00BA4E44" w:rsidP="00BA4E44">
            <w:pPr>
              <w:pStyle w:val="Vorgabetext"/>
            </w:pPr>
            <w:r>
              <w:t>P370 + P378</w:t>
            </w:r>
          </w:p>
        </w:tc>
      </w:tr>
      <w:tr w:rsidR="00BA4E44" w14:paraId="4D77A16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39F9B" w14:textId="77777777" w:rsidR="00BA4E44" w:rsidRDefault="00BA4E44" w:rsidP="00BA4E44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EE827" w14:textId="77777777" w:rsidR="00BA4E44" w:rsidRDefault="00BA4E44" w:rsidP="00BA4E44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D211F" w14:textId="77777777" w:rsidR="00BA4E44" w:rsidRDefault="00BA4E44" w:rsidP="00BA4E44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C6CF7" w14:textId="77777777" w:rsidR="00BA4E44" w:rsidRDefault="00BA4E44" w:rsidP="00BA4E44">
            <w:pPr>
              <w:pStyle w:val="Vorgabetext"/>
            </w:pP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D1D3D" w14:textId="77777777" w:rsidR="00BA4E44" w:rsidRDefault="00BA4E44" w:rsidP="00BA4E44">
            <w:pPr>
              <w:pStyle w:val="Vorgabetext"/>
            </w:pPr>
          </w:p>
        </w:tc>
      </w:tr>
    </w:tbl>
    <w:p w14:paraId="0176AF27" w14:textId="77777777" w:rsidR="00685BC6" w:rsidRDefault="00685BC6" w:rsidP="0008186F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rPr>
          <w:sz w:val="16"/>
        </w:rPr>
      </w:pPr>
      <w:r>
        <w:rPr>
          <w:sz w:val="16"/>
        </w:rPr>
        <w:t>* Substanzen, die eindeutig erwiesen oder begründet oder verdächtigt als cancerogen eingestuft sind, müssen durch Unterstreichung g</w:t>
      </w:r>
      <w:r>
        <w:rPr>
          <w:sz w:val="16"/>
        </w:rPr>
        <w:t>e</w:t>
      </w:r>
      <w:r>
        <w:rPr>
          <w:sz w:val="16"/>
        </w:rPr>
        <w:t>kennzeichnet werden.</w:t>
      </w:r>
    </w:p>
    <w:p w14:paraId="412A256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8E925F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t xml:space="preserve">Wortlaut aller oben aufgeführten </w:t>
      </w:r>
      <w:r w:rsidR="004B136B">
        <w:t>H</w:t>
      </w:r>
      <w:r>
        <w:t>-Sätze (</w:t>
      </w:r>
      <w:r>
        <w:rPr>
          <w:i/>
        </w:rPr>
        <w:t>jeweils nur ein Satz pro Zeile, numerisch aufsteigend sortiert</w:t>
      </w:r>
      <w:r>
        <w:t>)</w:t>
      </w:r>
    </w:p>
    <w:tbl>
      <w:tblPr>
        <w:tblW w:w="997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685BC6" w14:paraId="4BC2C22C" w14:textId="77777777" w:rsidTr="002154C5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0BB00" w14:textId="2BED8A37" w:rsidR="00685BC6" w:rsidRDefault="002154C5">
            <w:pPr>
              <w:pStyle w:val="Vorgabetext"/>
            </w:pPr>
            <w:r>
              <w:t>H225 Flüssigkeit und Dampf leicht entzündbar.</w:t>
            </w:r>
          </w:p>
        </w:tc>
      </w:tr>
      <w:tr w:rsidR="002154C5" w14:paraId="78E3395D" w14:textId="77777777" w:rsidTr="002154C5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E33B9" w14:textId="48700BFD" w:rsidR="002154C5" w:rsidRDefault="002154C5">
            <w:pPr>
              <w:pStyle w:val="Vorgabetext"/>
            </w:pPr>
            <w:r>
              <w:t>H250 Entzündet sich in Berührung mit Luft von selbst.</w:t>
            </w:r>
          </w:p>
        </w:tc>
      </w:tr>
      <w:tr w:rsidR="002154C5" w14:paraId="73828842" w14:textId="77777777" w:rsidTr="002154C5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0FBA3" w14:textId="534BF36C" w:rsidR="002154C5" w:rsidRDefault="002154C5">
            <w:pPr>
              <w:pStyle w:val="Vorgabetext"/>
            </w:pPr>
            <w:r>
              <w:t>H301 + H311 + H331 Giftig bei Verschlucken, Hautkontakt oder Einatmen.</w:t>
            </w:r>
          </w:p>
        </w:tc>
      </w:tr>
      <w:tr w:rsidR="002154C5" w14:paraId="6859159D" w14:textId="77777777" w:rsidTr="002154C5">
        <w:tblPrEx>
          <w:tblCellMar>
            <w:top w:w="0" w:type="dxa"/>
            <w:bottom w:w="0" w:type="dxa"/>
          </w:tblCellMar>
        </w:tblPrEx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C0E9B" w14:textId="3C0A79F0" w:rsidR="002154C5" w:rsidRDefault="002154C5">
            <w:pPr>
              <w:pStyle w:val="Vorgabetext"/>
            </w:pPr>
            <w:r>
              <w:t>H370 Schädigt die Organe.</w:t>
            </w:r>
          </w:p>
        </w:tc>
      </w:tr>
    </w:tbl>
    <w:p w14:paraId="099FDD4A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4F9286A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85BC6" w14:paraId="399DE763" w14:textId="77777777">
        <w:tblPrEx>
          <w:tblCellMar>
            <w:top w:w="0" w:type="dxa"/>
            <w:bottom w:w="0" w:type="dxa"/>
          </w:tblCellMar>
        </w:tblPrEx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03DC0" w14:textId="77777777" w:rsidR="00685BC6" w:rsidRDefault="00685BC6">
            <w:pPr>
              <w:pStyle w:val="Vorgabetext"/>
            </w:pPr>
          </w:p>
        </w:tc>
      </w:tr>
    </w:tbl>
    <w:p w14:paraId="79C28585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3689473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Erste-Hilfe-Maßnahmen: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685BC6" w14:paraId="675B79DD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EB5D1" w14:textId="77777777" w:rsidR="00685BC6" w:rsidRDefault="00685BC6">
            <w:pPr>
              <w:pStyle w:val="Vorgabetext"/>
              <w:spacing w:line="240" w:lineRule="auto"/>
            </w:pPr>
            <w:r>
              <w:lastRenderedPageBreak/>
              <w:t>Substanz*</w:t>
            </w:r>
          </w:p>
        </w:tc>
        <w:tc>
          <w:tcPr>
            <w:tcW w:w="6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1F7C7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685BC6" w14:paraId="1BB0BE1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EF4B1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E093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521F5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481B4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Inhalation</w:t>
            </w:r>
          </w:p>
        </w:tc>
      </w:tr>
      <w:tr w:rsidR="00BA4E44" w14:paraId="565AC95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9612E" w14:textId="0413281D" w:rsidR="00BA4E44" w:rsidRDefault="00BA4E44" w:rsidP="00BA4E44">
            <w:pPr>
              <w:pStyle w:val="Vorgabetext"/>
            </w:pPr>
            <w:r>
              <w:t>Methanol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1FFF8" w14:textId="444453CC" w:rsidR="00BA4E44" w:rsidRDefault="00BA4E44" w:rsidP="00BA4E44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5BA43" w14:textId="28568E4E" w:rsidR="00BA4E44" w:rsidRDefault="00BA4E44" w:rsidP="00BA4E44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78F21" w14:textId="19844E1D" w:rsidR="00BA4E44" w:rsidRDefault="00BA4E44" w:rsidP="00BA4E44">
            <w:pPr>
              <w:pStyle w:val="Vorgabetext"/>
            </w:pPr>
            <w:r>
              <w:t>L; A</w:t>
            </w:r>
          </w:p>
        </w:tc>
      </w:tr>
      <w:tr w:rsidR="00BA4E44" w14:paraId="01D03003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A0A94" w14:textId="6DF6895E" w:rsidR="00BA4E44" w:rsidRDefault="00BA4E44" w:rsidP="00BA4E44">
            <w:pPr>
              <w:pStyle w:val="Vorgabetext"/>
            </w:pPr>
            <w:r>
              <w:t>Magnesiumspäne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4CE04" w14:textId="2C9C6828" w:rsidR="00BA4E44" w:rsidRDefault="00BA4E44" w:rsidP="00BA4E44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07233" w14:textId="07548E64" w:rsidR="00BA4E44" w:rsidRDefault="00BA4E44" w:rsidP="00BA4E44">
            <w:pPr>
              <w:pStyle w:val="Vorgabetext"/>
            </w:pPr>
            <w:r>
              <w:t>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A0D61" w14:textId="1B9E092D" w:rsidR="00BA4E44" w:rsidRDefault="00BA4E44" w:rsidP="00BA4E44">
            <w:pPr>
              <w:pStyle w:val="Vorgabetext"/>
            </w:pPr>
            <w:r>
              <w:t>L</w:t>
            </w:r>
          </w:p>
        </w:tc>
      </w:tr>
      <w:tr w:rsidR="00BA4E44" w14:paraId="01EF2512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E9A8A" w14:textId="77777777" w:rsidR="00BA4E44" w:rsidRDefault="00BA4E44" w:rsidP="00BA4E44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B637F" w14:textId="77777777" w:rsidR="00BA4E44" w:rsidRDefault="00BA4E44" w:rsidP="00BA4E44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4D4ED" w14:textId="77777777" w:rsidR="00BA4E44" w:rsidRDefault="00BA4E44" w:rsidP="00BA4E44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9877A" w14:textId="77777777" w:rsidR="00BA4E44" w:rsidRDefault="00BA4E44" w:rsidP="00BA4E44">
            <w:pPr>
              <w:pStyle w:val="Vorgabetext"/>
            </w:pPr>
          </w:p>
        </w:tc>
      </w:tr>
    </w:tbl>
    <w:p w14:paraId="4E6DDD88" w14:textId="77777777" w:rsidR="00685BC6" w:rsidRDefault="00FC1AD1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 w:rsidRPr="00FC1AD1">
        <w:rPr>
          <w:b/>
        </w:rPr>
        <w:t>K</w:t>
      </w:r>
      <w:r>
        <w:rPr>
          <w:b/>
        </w:rPr>
        <w:t xml:space="preserve">: </w:t>
      </w:r>
      <w:r w:rsidRPr="00FC1AD1">
        <w:t>Kontaminierte Kleidung schnellstmöglich entfernen</w:t>
      </w:r>
      <w:r w:rsidR="00DF187D">
        <w:t xml:space="preserve">; </w:t>
      </w:r>
      <w:r w:rsidR="00DF187D" w:rsidRPr="00DF187D">
        <w:rPr>
          <w:b/>
        </w:rPr>
        <w:t>W:</w:t>
      </w:r>
      <w:r w:rsidR="00DF187D">
        <w:rPr>
          <w:b/>
        </w:rPr>
        <w:t xml:space="preserve"> </w:t>
      </w:r>
      <w:r w:rsidR="00DF187D">
        <w:t>Mit Wasser spülen bzw. waschen;</w:t>
      </w:r>
    </w:p>
    <w:p w14:paraId="67D89AE0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F:</w:t>
      </w:r>
      <w:r>
        <w:t xml:space="preserve"> Mit spezieller Flüssigkeit spülen bzw. waschen; </w:t>
      </w:r>
      <w:r>
        <w:rPr>
          <w:b/>
          <w:bCs/>
        </w:rPr>
        <w:t>V:</w:t>
      </w:r>
      <w:r>
        <w:t xml:space="preserve"> Verband als Infektionsschutz; </w:t>
      </w:r>
      <w:r>
        <w:rPr>
          <w:b/>
          <w:bCs/>
        </w:rPr>
        <w:t>A:</w:t>
      </w:r>
      <w:r>
        <w:t xml:space="preserve"> Arzt aufsuchen</w:t>
      </w:r>
    </w:p>
    <w:p w14:paraId="7BBA6680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L:</w:t>
      </w:r>
      <w:r>
        <w:t xml:space="preserve"> Frischluft zuführen; </w:t>
      </w:r>
      <w:r>
        <w:rPr>
          <w:b/>
          <w:bCs/>
        </w:rPr>
        <w:t>B:</w:t>
      </w:r>
      <w:r>
        <w:t xml:space="preserve"> Atmung kontrollieren und gegebenenfalls künstliche Beatmung</w:t>
      </w:r>
    </w:p>
    <w:p w14:paraId="38FB489E" w14:textId="77777777" w:rsidR="00DF187D" w:rsidRPr="00FC1AD1" w:rsidRDefault="00DF187D">
      <w:pPr>
        <w:pStyle w:val="Vorgabetext"/>
        <w:tabs>
          <w:tab w:val="left" w:pos="2835"/>
          <w:tab w:val="left" w:pos="5669"/>
          <w:tab w:val="left" w:pos="6803"/>
        </w:tabs>
      </w:pPr>
    </w:p>
    <w:p w14:paraId="1B1DA2A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Maßnahmen bei kleinen Störfällen: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85BC6" w14:paraId="2FDBADB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59E8F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0AF24" w14:textId="77777777" w:rsidR="00685BC6" w:rsidRDefault="00685BC6">
            <w:pPr>
              <w:pStyle w:val="Vorgabetext"/>
              <w:spacing w:line="240" w:lineRule="auto"/>
            </w:pPr>
            <w:r>
              <w:t>Störfallverhalten</w:t>
            </w:r>
          </w:p>
        </w:tc>
      </w:tr>
      <w:tr w:rsidR="00BA4E44" w14:paraId="512D9B4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9483" w14:textId="73A61324" w:rsidR="00BA4E44" w:rsidRDefault="00BA4E44" w:rsidP="00BA4E44">
            <w:pPr>
              <w:pStyle w:val="Vorgabetext"/>
            </w:pPr>
            <w:r>
              <w:t>Methanol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21432" w14:textId="192C88A8" w:rsidR="00BA4E44" w:rsidRDefault="00BA4E44" w:rsidP="00BA4E44">
            <w:pPr>
              <w:pStyle w:val="Vorgabetext"/>
            </w:pPr>
            <w:r>
              <w:t>W; C; P</w:t>
            </w:r>
          </w:p>
        </w:tc>
      </w:tr>
      <w:tr w:rsidR="00BA4E44" w14:paraId="0DC9ED98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9E554" w14:textId="4539367A" w:rsidR="00BA4E44" w:rsidRDefault="00BA4E44" w:rsidP="00BA4E44">
            <w:pPr>
              <w:pStyle w:val="Vorgabetext"/>
            </w:pPr>
            <w:r>
              <w:t>Magnesiumspäne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FA3C0" w14:textId="12A48689" w:rsidR="00BA4E44" w:rsidRDefault="00BA4E44" w:rsidP="00BA4E44">
            <w:pPr>
              <w:pStyle w:val="Vorgabetext"/>
            </w:pPr>
            <w:r>
              <w:t>S</w:t>
            </w:r>
          </w:p>
        </w:tc>
      </w:tr>
    </w:tbl>
    <w:p w14:paraId="16ACA8D4" w14:textId="77777777" w:rsidR="00DF187D" w:rsidRDefault="00DF187D" w:rsidP="00DF187D">
      <w:pPr>
        <w:pStyle w:val="Vorgabetext"/>
        <w:spacing w:before="120" w:line="240" w:lineRule="auto"/>
      </w:pPr>
      <w:proofErr w:type="spellStart"/>
      <w:r>
        <w:rPr>
          <w:b/>
          <w:bCs/>
        </w:rPr>
        <w:t>Cb</w:t>
      </w:r>
      <w:proofErr w:type="spellEnd"/>
      <w:r>
        <w:rPr>
          <w:b/>
          <w:bCs/>
        </w:rPr>
        <w:t>:</w:t>
      </w:r>
      <w:r>
        <w:t xml:space="preserve"> Mit Chemikalienbinder aufnehmen; </w:t>
      </w:r>
      <w:r>
        <w:rPr>
          <w:b/>
          <w:bCs/>
        </w:rPr>
        <w:t>W:</w:t>
      </w:r>
      <w:r>
        <w:t xml:space="preserve"> Mit Wasser spülen bzw. Wasser darf zum Löschen verwendet we</w:t>
      </w:r>
      <w:r>
        <w:t>r</w:t>
      </w:r>
      <w:r>
        <w:t xml:space="preserve">den; </w:t>
      </w:r>
      <w:r>
        <w:rPr>
          <w:b/>
          <w:bCs/>
        </w:rPr>
        <w:t>S:</w:t>
      </w:r>
      <w:r>
        <w:t xml:space="preserve"> Zum Löschen Sand verwenden; </w:t>
      </w:r>
      <w:r>
        <w:rPr>
          <w:b/>
          <w:bCs/>
        </w:rPr>
        <w:t>P:</w:t>
      </w:r>
      <w:r>
        <w:t xml:space="preserve"> Zum Löschen darf ein Pulverlöscher verwendet werden;</w:t>
      </w:r>
    </w:p>
    <w:p w14:paraId="78D580DD" w14:textId="77777777" w:rsidR="00685BC6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>
        <w:rPr>
          <w:b/>
          <w:bCs/>
        </w:rPr>
        <w:t>C:</w:t>
      </w:r>
      <w:r>
        <w:t xml:space="preserve"> Zum Löschen darf ein CO2 Löscher verwendet werden</w:t>
      </w:r>
    </w:p>
    <w:p w14:paraId="31BD92CD" w14:textId="77777777" w:rsidR="00DF187D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</w:p>
    <w:p w14:paraId="50B58755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proofErr w:type="spellStart"/>
      <w:r>
        <w:rPr>
          <w:b/>
        </w:rPr>
        <w:t>Entsorgungungsvorschläge</w:t>
      </w:r>
      <w:proofErr w:type="spellEnd"/>
      <w:r>
        <w:t>:</w:t>
      </w:r>
      <w:r w:rsidR="00C60E89">
        <w:t xml:space="preserve"> (beachte Edukte werden umgesetz</w:t>
      </w:r>
      <w:r w:rsidR="00817C16">
        <w:t>t</w:t>
      </w:r>
      <w:r w:rsidR="00C60E89">
        <w:t>, Produkte abgegeben und nicht entsorgt!)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685BC6" w14:paraId="08918CB2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59EF2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F864D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01063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Sonderentsorgung</w:t>
            </w:r>
          </w:p>
        </w:tc>
      </w:tr>
      <w:tr w:rsidR="00685BC6" w14:paraId="79D6FDED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F3D43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E20CF" w14:textId="77777777" w:rsidR="00685BC6" w:rsidRDefault="00685BC6">
            <w:pPr>
              <w:pStyle w:val="Vorgabetext"/>
              <w:spacing w:line="240" w:lineRule="auto"/>
            </w:pPr>
            <w:r>
              <w:t>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D8D7F" w14:textId="77777777" w:rsidR="00685BC6" w:rsidRDefault="00685BC6">
            <w:pPr>
              <w:pStyle w:val="Vorgabetext"/>
              <w:spacing w:line="240" w:lineRule="auto"/>
            </w:pPr>
            <w:r>
              <w:t>B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A3B58" w14:textId="77777777" w:rsidR="00685BC6" w:rsidRDefault="00685BC6">
            <w:pPr>
              <w:pStyle w:val="Vorgabetext"/>
              <w:spacing w:line="240" w:lineRule="auto"/>
            </w:pPr>
            <w:r>
              <w:t>Cl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829F" w14:textId="77777777" w:rsidR="00685BC6" w:rsidRDefault="00685BC6">
            <w:pPr>
              <w:pStyle w:val="Vorgabetext"/>
            </w:pPr>
          </w:p>
        </w:tc>
      </w:tr>
      <w:tr w:rsidR="00BA4E44" w14:paraId="4E306E75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86A27" w14:textId="5C2145D5" w:rsidR="00BA4E44" w:rsidRDefault="00BA4E44" w:rsidP="00BA4E44">
            <w:pPr>
              <w:pStyle w:val="Vorgabetext"/>
            </w:pPr>
            <w:r>
              <w:t>Methanol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D3A26" w14:textId="77777777" w:rsidR="00BA4E44" w:rsidRDefault="00BA4E44" w:rsidP="00BA4E44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CB7CA" w14:textId="5C4F2575" w:rsidR="00BA4E44" w:rsidRDefault="00BA4E44" w:rsidP="00BA4E44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3C77A" w14:textId="77777777" w:rsidR="00BA4E44" w:rsidRDefault="00BA4E44" w:rsidP="00BA4E44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88057" w14:textId="77777777" w:rsidR="00BA4E44" w:rsidRDefault="00BA4E44" w:rsidP="00BA4E44">
            <w:pPr>
              <w:pStyle w:val="Vorgabetext"/>
            </w:pPr>
          </w:p>
        </w:tc>
      </w:tr>
      <w:tr w:rsidR="00BA4E44" w14:paraId="347CD898" w14:textId="77777777">
        <w:tblPrEx>
          <w:tblCellMar>
            <w:top w:w="0" w:type="dxa"/>
            <w:bottom w:w="0" w:type="dxa"/>
          </w:tblCellMar>
        </w:tblPrEx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7BBBA" w14:textId="348DFBB0" w:rsidR="00BA4E44" w:rsidRDefault="00BA4E44" w:rsidP="00BA4E44">
            <w:pPr>
              <w:pStyle w:val="Vorgabetext"/>
            </w:pPr>
            <w:r>
              <w:t>Magnesiumspäne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980DA" w14:textId="77777777" w:rsidR="00BA4E44" w:rsidRDefault="00BA4E44" w:rsidP="00BA4E44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0DA1A" w14:textId="77777777" w:rsidR="00BA4E44" w:rsidRDefault="00BA4E44" w:rsidP="00BA4E44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BE60B" w14:textId="77777777" w:rsidR="00BA4E44" w:rsidRDefault="00BA4E44" w:rsidP="00BA4E44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52296" w14:textId="21239060" w:rsidR="00BA4E44" w:rsidRDefault="00BA4E44" w:rsidP="00BA4E44">
            <w:pPr>
              <w:pStyle w:val="Vorgabetext"/>
            </w:pPr>
            <w:r>
              <w:t>Vorsichtig mit Salzsäure umsetzten, neutralisieren, Ausguss</w:t>
            </w:r>
          </w:p>
        </w:tc>
      </w:tr>
    </w:tbl>
    <w:p w14:paraId="330A6B1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31BA994F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>
        <w:rPr>
          <w:b/>
        </w:rPr>
        <w:t>Reaktionsmechani</w:t>
      </w:r>
      <w:r w:rsidR="00817C16">
        <w:rPr>
          <w:b/>
        </w:rPr>
        <w:t>sm</w:t>
      </w:r>
      <w:r>
        <w:rPr>
          <w:b/>
        </w:rPr>
        <w:t>us:</w:t>
      </w:r>
    </w:p>
    <w:p w14:paraId="5E984AA2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3740803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56428CA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E7DB515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CAD72DC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51C17DE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51CC9775" w14:textId="77777777" w:rsidR="00685BC6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Erklärung:</w:t>
      </w:r>
    </w:p>
    <w:p w14:paraId="30DB4E6E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  <w:r>
        <w:t>Dieses Vorprotokoll wurde von mir nach bestem Wissen unter Zuhilfenahme der bei „Literatur“ genannten Quellen eigenständig verfasst.</w:t>
      </w:r>
    </w:p>
    <w:p w14:paraId="685C8D27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419FFE0A" w14:textId="77777777" w:rsidR="00801ED1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Datum:</w:t>
      </w:r>
      <w:r w:rsidRPr="00801ED1">
        <w:rPr>
          <w:b/>
        </w:rPr>
        <w:tab/>
        <w:t>Unterschrift Student/in:</w:t>
      </w:r>
    </w:p>
    <w:p w14:paraId="31E19C8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373F9BAC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1E43F625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3046A90F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Unterschrift Assistent/in:</w:t>
      </w:r>
    </w:p>
    <w:sectPr w:rsidR="00685BC6">
      <w:headerReference w:type="default" r:id="rId7"/>
      <w:pgSz w:w="11906" w:h="16838"/>
      <w:pgMar w:top="2835" w:right="907" w:bottom="850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82569" w14:textId="77777777" w:rsidR="00BA4E44" w:rsidRDefault="00BA4E44">
      <w:r>
        <w:separator/>
      </w:r>
    </w:p>
  </w:endnote>
  <w:endnote w:type="continuationSeparator" w:id="0">
    <w:p w14:paraId="3292FF3A" w14:textId="77777777" w:rsidR="00BA4E44" w:rsidRDefault="00BA4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06018" w14:textId="77777777" w:rsidR="00BA4E44" w:rsidRDefault="00BA4E44">
      <w:r>
        <w:separator/>
      </w:r>
    </w:p>
  </w:footnote>
  <w:footnote w:type="continuationSeparator" w:id="0">
    <w:p w14:paraId="6221A509" w14:textId="77777777" w:rsidR="00BA4E44" w:rsidRDefault="00BA4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AA02F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Vorprotokoll</w:t>
    </w:r>
    <w:r>
      <w:t xml:space="preserve"> (gleichzeitig Betriebsanweisung nach § 20 der GefStoffV)</w:t>
    </w:r>
  </w:p>
  <w:p w14:paraId="041FDF01" w14:textId="77777777" w:rsidR="00685BC6" w:rsidRDefault="00685BC6">
    <w:pPr>
      <w:pStyle w:val="Vorgabetext"/>
      <w:tabs>
        <w:tab w:val="left" w:pos="5669"/>
        <w:tab w:val="left" w:pos="6803"/>
      </w:tabs>
    </w:pPr>
    <w:r>
      <w:t>Name:</w:t>
    </w:r>
    <w:r>
      <w:tab/>
    </w:r>
    <w:r w:rsidR="00520A4C">
      <w:t>Block</w:t>
    </w:r>
    <w:r>
      <w:t xml:space="preserve">: </w:t>
    </w:r>
    <w:r>
      <w:tab/>
    </w:r>
    <w:r w:rsidR="00D02B3E">
      <w:t>Laborgruppe</w:t>
    </w:r>
    <w:r>
      <w:t>:</w:t>
    </w:r>
  </w:p>
  <w:p w14:paraId="55BAD81E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  <w:spacing w:line="240" w:lineRule="auto"/>
    </w:pPr>
  </w:p>
  <w:p w14:paraId="7C01DDEC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Präparat/Nr.:</w:t>
    </w:r>
  </w:p>
  <w:p w14:paraId="6EAB9D91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  <w:p w14:paraId="48C8C72D" w14:textId="77777777" w:rsidR="00685BC6" w:rsidRDefault="00685BC6">
    <w:pPr>
      <w:pStyle w:val="Vorgabetext"/>
      <w:pBdr>
        <w:bottom w:val="double" w:sz="6" w:space="7" w:color="auto"/>
      </w:pBdr>
      <w:tabs>
        <w:tab w:val="left" w:pos="0"/>
        <w:tab w:val="center" w:pos="4932"/>
        <w:tab w:val="right" w:pos="9865"/>
      </w:tabs>
    </w:pPr>
    <w:r>
      <w:rPr>
        <w:b/>
      </w:rPr>
      <w:t>Literatur:</w:t>
    </w:r>
  </w:p>
  <w:p w14:paraId="598DDACB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44"/>
    <w:rsid w:val="0008186F"/>
    <w:rsid w:val="00152D62"/>
    <w:rsid w:val="002154C5"/>
    <w:rsid w:val="00341D4E"/>
    <w:rsid w:val="004468D8"/>
    <w:rsid w:val="004911E9"/>
    <w:rsid w:val="004B136B"/>
    <w:rsid w:val="004F3BAF"/>
    <w:rsid w:val="00520A4C"/>
    <w:rsid w:val="005D6D64"/>
    <w:rsid w:val="00685BC6"/>
    <w:rsid w:val="006D2AD5"/>
    <w:rsid w:val="00801ED1"/>
    <w:rsid w:val="00817C16"/>
    <w:rsid w:val="00A92397"/>
    <w:rsid w:val="00BA4E44"/>
    <w:rsid w:val="00C5226C"/>
    <w:rsid w:val="00C60E89"/>
    <w:rsid w:val="00D02B3E"/>
    <w:rsid w:val="00D96A8F"/>
    <w:rsid w:val="00DF187D"/>
    <w:rsid w:val="00E8481C"/>
    <w:rsid w:val="00E92EB7"/>
    <w:rsid w:val="00FC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34DF8E"/>
  <w15:chartTrackingRefBased/>
  <w15:docId w15:val="{E804C6B3-9FE5-4734-AFB8-A7D594B9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80" w:after="140"/>
      <w:jc w:val="both"/>
      <w:outlineLvl w:val="0"/>
    </w:pPr>
    <w:rPr>
      <w:rFonts w:ascii="Arial Black" w:hAnsi="Arial Black"/>
      <w:sz w:val="28"/>
    </w:rPr>
  </w:style>
  <w:style w:type="paragraph" w:styleId="Heading2">
    <w:name w:val="heading 2"/>
    <w:basedOn w:val="Normal"/>
    <w:qFormat/>
    <w:pPr>
      <w:spacing w:before="120" w:after="120"/>
      <w:jc w:val="both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qFormat/>
    <w:pPr>
      <w:spacing w:before="120" w:after="120"/>
      <w:jc w:val="both"/>
      <w:outlineLvl w:val="2"/>
    </w:pPr>
    <w:rPr>
      <w:b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Normal"/>
    <w:rPr>
      <w:sz w:val="24"/>
    </w:rPr>
  </w:style>
  <w:style w:type="paragraph" w:customStyle="1" w:styleId="Gliederungsnumerier">
    <w:name w:val="Gliederungsnumerier"/>
    <w:basedOn w:val="Normal"/>
    <w:pPr>
      <w:jc w:val="both"/>
    </w:pPr>
    <w:rPr>
      <w:sz w:val="24"/>
    </w:rPr>
  </w:style>
  <w:style w:type="paragraph" w:customStyle="1" w:styleId="Einrckung1Zeile">
    <w:name w:val="Einrückung (1. Zeile)"/>
    <w:basedOn w:val="Normal"/>
    <w:pPr>
      <w:spacing w:line="360" w:lineRule="auto"/>
      <w:ind w:firstLine="720"/>
      <w:jc w:val="both"/>
    </w:pPr>
  </w:style>
  <w:style w:type="paragraph" w:customStyle="1" w:styleId="Nummernliste">
    <w:name w:val="Nummernliste"/>
    <w:basedOn w:val="Normal"/>
    <w:pPr>
      <w:spacing w:line="360" w:lineRule="auto"/>
      <w:jc w:val="both"/>
    </w:pPr>
  </w:style>
  <w:style w:type="paragraph" w:customStyle="1" w:styleId="HaupttextEinfach">
    <w:name w:val="Haupttext (Einfach)"/>
    <w:basedOn w:val="Normal"/>
    <w:pPr>
      <w:spacing w:line="360" w:lineRule="auto"/>
      <w:jc w:val="both"/>
    </w:pPr>
    <w:rPr>
      <w:rFonts w:ascii="Arial" w:hAnsi="Arial"/>
    </w:rPr>
  </w:style>
  <w:style w:type="paragraph" w:customStyle="1" w:styleId="Markierung1">
    <w:name w:val="Markierung 1"/>
    <w:basedOn w:val="Normal"/>
    <w:pPr>
      <w:spacing w:line="360" w:lineRule="auto"/>
      <w:jc w:val="both"/>
    </w:pPr>
    <w:rPr>
      <w:rFonts w:ascii="Arial" w:hAnsi="Arial"/>
    </w:rPr>
  </w:style>
  <w:style w:type="paragraph" w:customStyle="1" w:styleId="Markierung2">
    <w:name w:val="Markierung 2"/>
    <w:basedOn w:val="Normal"/>
    <w:pPr>
      <w:spacing w:line="360" w:lineRule="auto"/>
      <w:jc w:val="both"/>
    </w:pPr>
  </w:style>
  <w:style w:type="paragraph" w:customStyle="1" w:styleId="Vorgabetext">
    <w:name w:val="Vorgabetext"/>
    <w:basedOn w:val="Normal"/>
    <w:pPr>
      <w:spacing w:line="360" w:lineRule="auto"/>
      <w:jc w:val="both"/>
    </w:pPr>
    <w:rPr>
      <w:rFonts w:ascii="Arial" w:hAnsi="Arial"/>
    </w:rPr>
  </w:style>
  <w:style w:type="paragraph" w:styleId="Header">
    <w:name w:val="header"/>
    <w:basedOn w:val="Normal"/>
    <w:rsid w:val="00520A4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20A4C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link w:val="BalloonTextChar"/>
    <w:rsid w:val="004B13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B1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ATA\_Uni\_Master\2Semester\MoPoS\MoPoS-P\2.7_Methanol\VP_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32EA0273-E3D7-4AEC-A864-88693153BE9F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VP_7.dot</Template>
  <TotalTime>0</TotalTime>
  <Pages>2</Pages>
  <Words>311</Words>
  <Characters>1964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Reaktionsgleichung (handschriftlich, mit Strukturformeln):</vt:lpstr>
      <vt:lpstr>Reaktionsgleichung (handschriftlich, mit Strukturformeln):</vt:lpstr>
    </vt:vector>
  </TitlesOfParts>
  <Company>Institut für Organische Chemie I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subject/>
  <dc:creator>MarcoTower</dc:creator>
  <cp:keywords/>
  <cp:lastModifiedBy>Marco Gurbisz</cp:lastModifiedBy>
  <cp:revision>1</cp:revision>
  <cp:lastPrinted>2016-10-17T06:14:00Z</cp:lastPrinted>
  <dcterms:created xsi:type="dcterms:W3CDTF">2023-04-21T08:34:00Z</dcterms:created>
  <dcterms:modified xsi:type="dcterms:W3CDTF">2023-04-21T08:49:00Z</dcterms:modified>
</cp:coreProperties>
</file>