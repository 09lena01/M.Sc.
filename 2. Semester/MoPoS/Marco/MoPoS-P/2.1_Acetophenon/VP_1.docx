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E748B" w14:textId="77777777" w:rsidR="00685BC6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>
        <w:t>Reaktionsgleichung (</w:t>
      </w:r>
      <w:r>
        <w:rPr>
          <w:i/>
        </w:rPr>
        <w:t>handschr</w:t>
      </w:r>
      <w:r w:rsidR="00C60E89">
        <w:rPr>
          <w:i/>
        </w:rPr>
        <w:t>iftlich, mit Strukturformeln,</w:t>
      </w:r>
      <w:r>
        <w:rPr>
          <w:i/>
        </w:rPr>
        <w:t xml:space="preserve"> eindeutigen Verbindungsnummern</w:t>
      </w:r>
      <w:r w:rsidR="00C60E89">
        <w:rPr>
          <w:i/>
        </w:rPr>
        <w:t xml:space="preserve"> und</w:t>
      </w:r>
      <w:r w:rsidR="00C60E89" w:rsidRPr="00C60E89">
        <w:rPr>
          <w:b/>
          <w:i/>
        </w:rPr>
        <w:t xml:space="preserve"> allen</w:t>
      </w:r>
      <w:r w:rsidR="00C60E89">
        <w:rPr>
          <w:i/>
        </w:rPr>
        <w:t xml:space="preserve"> Reaktionsprodukten</w:t>
      </w:r>
      <w:r>
        <w:t>:</w:t>
      </w:r>
    </w:p>
    <w:p w14:paraId="51A9D92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BFC9324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701"/>
        <w:gridCol w:w="1701"/>
        <w:gridCol w:w="1531"/>
        <w:gridCol w:w="1531"/>
      </w:tblGrid>
      <w:tr w:rsidR="00685BC6" w14:paraId="14597BE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A5D473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409B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62F7E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36D89F1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06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CC0B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685BC6" w14:paraId="59EA52DC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41853" w14:textId="77777777" w:rsidR="00685BC6" w:rsidRPr="00682782" w:rsidRDefault="00685BC6">
            <w:pPr>
              <w:pStyle w:val="Vorgabetext"/>
              <w:rPr>
                <w:rFonts w:cs="Arial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61133" w14:textId="77777777" w:rsidR="00685BC6" w:rsidRPr="00682782" w:rsidRDefault="00685BC6">
            <w:pPr>
              <w:pStyle w:val="Vorgabetext"/>
              <w:rPr>
                <w:rFonts w:cs="Arial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EC4B1" w14:textId="77777777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C9B2F" w14:textId="697B0568" w:rsidR="00685BC6" w:rsidRDefault="00AE1B1A">
            <w:pPr>
              <w:pStyle w:val="Vorgabetext"/>
              <w:spacing w:line="240" w:lineRule="auto"/>
              <w:jc w:val="center"/>
            </w:pPr>
            <w:r>
              <w:t>m</w:t>
            </w:r>
            <w:r w:rsidR="00685BC6">
              <w:t>mol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A2E99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</w:t>
            </w:r>
          </w:p>
        </w:tc>
      </w:tr>
      <w:tr w:rsidR="00685BC6" w14:paraId="1CB2B010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9B35E" w14:textId="0CD42887" w:rsidR="00685BC6" w:rsidRPr="00682782" w:rsidRDefault="00AE1B1A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Acetophenon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2D0C7" w14:textId="4C7766CC" w:rsidR="00685BC6" w:rsidRPr="00682782" w:rsidRDefault="00AE1B1A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C</w:t>
            </w:r>
            <w:r w:rsidRPr="00682782">
              <w:rPr>
                <w:rFonts w:ascii="Cambria Math" w:hAnsi="Cambria Math" w:cs="Cambria Math"/>
              </w:rPr>
              <w:t>₈</w:t>
            </w:r>
            <w:r w:rsidRPr="00682782">
              <w:rPr>
                <w:rFonts w:cs="Arial"/>
              </w:rPr>
              <w:t>H</w:t>
            </w:r>
            <w:r w:rsidRPr="00682782">
              <w:rPr>
                <w:rFonts w:ascii="Cambria Math" w:hAnsi="Cambria Math" w:cs="Cambria Math"/>
              </w:rPr>
              <w:t>₈</w:t>
            </w:r>
            <w:r w:rsidRPr="00682782">
              <w:rPr>
                <w:rFonts w:cs="Arial"/>
              </w:rP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701B89" w14:textId="78EC7D78" w:rsidR="00685BC6" w:rsidRDefault="00AE1B1A">
            <w:pPr>
              <w:pStyle w:val="Vorgabetext"/>
            </w:pPr>
            <w:r>
              <w:t>120,15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D4E48" w14:textId="3E97BAE3" w:rsidR="00685BC6" w:rsidRDefault="00AE1B1A">
            <w:pPr>
              <w:pStyle w:val="Vorgabetext"/>
            </w:pPr>
            <w:r>
              <w:t>250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96C83" w14:textId="55893239" w:rsidR="00AE1B1A" w:rsidRDefault="00AE1B1A">
            <w:pPr>
              <w:pStyle w:val="Vorgabetext"/>
            </w:pPr>
            <w:r>
              <w:t>30,04</w:t>
            </w:r>
          </w:p>
          <w:p w14:paraId="5810EF21" w14:textId="2F78CBDE" w:rsidR="00682782" w:rsidRDefault="00AE1B1A">
            <w:pPr>
              <w:pStyle w:val="Vorgabetext"/>
            </w:pPr>
            <w:r>
              <w:t>29,2 mL</w:t>
            </w:r>
          </w:p>
        </w:tc>
      </w:tr>
      <w:tr w:rsidR="00685BC6" w14:paraId="7FA64240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91EF2" w14:textId="14A5699C" w:rsidR="00AE1B1A" w:rsidRPr="00682782" w:rsidRDefault="00682782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Eisessig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4E82D" w14:textId="6950DA10" w:rsidR="00685BC6" w:rsidRPr="00682782" w:rsidRDefault="00682782">
            <w:pPr>
              <w:pStyle w:val="Vorgabetext"/>
              <w:rPr>
                <w:rFonts w:cs="Arial"/>
                <w:lang w:eastAsia="ko-KR"/>
              </w:rPr>
            </w:pPr>
            <w:r w:rsidRPr="00682782">
              <w:rPr>
                <w:rFonts w:cs="Arial"/>
              </w:rPr>
              <w:t>C</w:t>
            </w:r>
            <w:r w:rsidRPr="00682782">
              <w:rPr>
                <w:rFonts w:ascii="Cambria Math" w:eastAsia="Malgun Gothic" w:hAnsi="Cambria Math" w:cs="Cambria Math"/>
                <w:lang w:eastAsia="ko-KR"/>
              </w:rPr>
              <w:t>₄</w:t>
            </w:r>
            <w:r w:rsidRPr="00682782">
              <w:rPr>
                <w:rFonts w:cs="Arial"/>
                <w:lang w:eastAsia="ko-KR"/>
              </w:rPr>
              <w:t>H</w:t>
            </w:r>
            <w:r w:rsidRPr="00682782">
              <w:rPr>
                <w:rFonts w:ascii="Cambria Math" w:eastAsia="Times New Roman" w:hAnsi="Cambria Math" w:cs="Cambria Math"/>
                <w:lang w:eastAsia="ko-KR"/>
              </w:rPr>
              <w:t>₂</w:t>
            </w:r>
            <w:r w:rsidRPr="00682782">
              <w:rPr>
                <w:rFonts w:cs="Arial"/>
                <w:lang w:eastAsia="ko-KR"/>
              </w:rPr>
              <w:t>O</w:t>
            </w:r>
            <w:r w:rsidRPr="00682782">
              <w:rPr>
                <w:rFonts w:ascii="Cambria Math" w:eastAsia="Times New Roman" w:hAnsi="Cambria Math" w:cs="Cambria Math"/>
                <w:lang w:eastAsia="ko-KR"/>
              </w:rPr>
              <w:t>₂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C0461" w14:textId="02D88180" w:rsidR="00682782" w:rsidRDefault="00682782">
            <w:pPr>
              <w:pStyle w:val="Vorgabetext"/>
            </w:pPr>
            <w:r>
              <w:t>60,05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0C4CC" w14:textId="6DCE5690" w:rsidR="00685BC6" w:rsidRDefault="00685BC6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A8B7E" w14:textId="3C739F5B" w:rsidR="00685BC6" w:rsidRDefault="00682782">
            <w:pPr>
              <w:pStyle w:val="Vorgabetext"/>
            </w:pPr>
            <w:r>
              <w:t>50 mL</w:t>
            </w:r>
          </w:p>
        </w:tc>
      </w:tr>
      <w:tr w:rsidR="00682782" w14:paraId="1A6B375A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09AF8" w14:textId="208CBCFA" w:rsidR="00682782" w:rsidRPr="00682782" w:rsidRDefault="00682782" w:rsidP="00682782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Bromwasserstoffsäure (48%)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5EF57" w14:textId="523A7E76" w:rsidR="00682782" w:rsidRPr="00682782" w:rsidRDefault="00682782" w:rsidP="00682782">
            <w:pPr>
              <w:pStyle w:val="Vorgabetext"/>
              <w:rPr>
                <w:rFonts w:cs="Arial"/>
                <w:lang w:eastAsia="ko-KR"/>
              </w:rPr>
            </w:pPr>
            <w:r w:rsidRPr="00682782">
              <w:rPr>
                <w:rFonts w:cs="Arial"/>
              </w:rPr>
              <w:t>HBr</w:t>
            </w:r>
            <w:r w:rsidRPr="00682782">
              <w:rPr>
                <w:rFonts w:cs="Arial"/>
              </w:rPr>
              <w:softHyphen/>
            </w:r>
            <w:r w:rsidRPr="00682782">
              <w:rPr>
                <w:rFonts w:cs="Arial"/>
                <w:vertAlign w:val="subscript"/>
              </w:rPr>
              <w:t>aq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AEE1" w14:textId="7F0B0EE3" w:rsidR="00682782" w:rsidRDefault="00682782" w:rsidP="00682782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0B226" w14:textId="29126530" w:rsidR="00682782" w:rsidRDefault="00682782" w:rsidP="00682782">
            <w:pPr>
              <w:pStyle w:val="Vorgabetext"/>
            </w:pPr>
            <w:r>
              <w:t>1 Tropfen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F2F6C" w14:textId="6631E7A5" w:rsidR="00682782" w:rsidRDefault="00682782" w:rsidP="00682782">
            <w:pPr>
              <w:pStyle w:val="Vorgabetext"/>
            </w:pPr>
          </w:p>
        </w:tc>
      </w:tr>
      <w:tr w:rsidR="00682782" w14:paraId="20F8F8C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96C04" w14:textId="41C0A0A1" w:rsidR="00682782" w:rsidRPr="00682782" w:rsidRDefault="00682782" w:rsidP="00682782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Brom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B1CACB" w14:textId="15DF1130" w:rsidR="00682782" w:rsidRPr="00682782" w:rsidRDefault="00682782" w:rsidP="00682782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Br</w:t>
            </w:r>
            <w:r w:rsidRPr="00682782">
              <w:rPr>
                <w:rFonts w:ascii="Cambria Math" w:eastAsia="Times New Roman" w:hAnsi="Cambria Math" w:cs="Cambria Math"/>
                <w:lang w:eastAsia="ko-KR"/>
              </w:rPr>
              <w:t>₂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D929C" w14:textId="29A329F8" w:rsidR="00682782" w:rsidRDefault="00682782" w:rsidP="00682782">
            <w:pPr>
              <w:pStyle w:val="Vorgabetext"/>
            </w:pPr>
            <w:r>
              <w:t>159,82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E1B61" w14:textId="738DC62A" w:rsidR="00682782" w:rsidRDefault="00682782" w:rsidP="00682782">
            <w:pPr>
              <w:pStyle w:val="Vorgabetext"/>
            </w:pPr>
            <w:r>
              <w:t>250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2681" w14:textId="77777777" w:rsidR="00682782" w:rsidRDefault="00682782" w:rsidP="00682782">
            <w:pPr>
              <w:pStyle w:val="Vorgabetext"/>
            </w:pPr>
            <w:r>
              <w:t>39,96</w:t>
            </w:r>
          </w:p>
          <w:p w14:paraId="245D0E43" w14:textId="6AE9F668" w:rsidR="00682782" w:rsidRDefault="00682782" w:rsidP="00682782">
            <w:pPr>
              <w:pStyle w:val="Vorgabetext"/>
            </w:pPr>
            <w:r>
              <w:t>12,8 mL</w:t>
            </w:r>
          </w:p>
        </w:tc>
      </w:tr>
      <w:tr w:rsidR="00682782" w14:paraId="396F5D1A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3B4AD" w14:textId="31312B77" w:rsidR="00682782" w:rsidRPr="00682782" w:rsidRDefault="00682782" w:rsidP="00682782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Ethanol (50%)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719FB" w14:textId="4F9E936F" w:rsidR="00682782" w:rsidRPr="00682782" w:rsidRDefault="00682782" w:rsidP="00682782">
            <w:pPr>
              <w:pStyle w:val="Vorgabetext"/>
              <w:rPr>
                <w:rFonts w:cs="Arial"/>
                <w:lang w:eastAsia="ko-KR"/>
              </w:rPr>
            </w:pPr>
            <w:r w:rsidRPr="00682782">
              <w:rPr>
                <w:rFonts w:cs="Arial"/>
              </w:rPr>
              <w:t>C</w:t>
            </w:r>
            <w:r w:rsidRPr="00682782">
              <w:rPr>
                <w:rFonts w:ascii="Cambria Math" w:hAnsi="Cambria Math" w:cs="Cambria Math"/>
                <w:lang w:eastAsia="ko-KR"/>
              </w:rPr>
              <w:t>₂</w:t>
            </w:r>
            <w:r w:rsidRPr="00682782">
              <w:rPr>
                <w:rFonts w:cs="Arial"/>
                <w:lang w:eastAsia="ko-KR"/>
              </w:rPr>
              <w:t>H</w:t>
            </w:r>
            <w:r w:rsidRPr="00682782">
              <w:rPr>
                <w:rFonts w:ascii="Cambria Math" w:hAnsi="Cambria Math" w:cs="Cambria Math"/>
                <w:lang w:eastAsia="ko-KR"/>
              </w:rPr>
              <w:t>₆</w:t>
            </w:r>
            <w:r w:rsidRPr="00682782">
              <w:rPr>
                <w:rFonts w:cs="Arial"/>
                <w:lang w:eastAsia="ko-KR"/>
              </w:rP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C7074" w14:textId="69D1F2C6" w:rsidR="00682782" w:rsidRDefault="00682782" w:rsidP="00682782">
            <w:pPr>
              <w:pStyle w:val="Vorgabetext"/>
            </w:pPr>
            <w:r>
              <w:t>46,07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2C372" w14:textId="77777777" w:rsidR="00682782" w:rsidRDefault="00682782" w:rsidP="00682782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0B3D1" w14:textId="5680FB9E" w:rsidR="00682782" w:rsidRDefault="00682782" w:rsidP="00682782">
            <w:pPr>
              <w:pStyle w:val="Vorgabetext"/>
            </w:pPr>
            <w:r>
              <w:t>ca. 100 mL</w:t>
            </w:r>
          </w:p>
        </w:tc>
      </w:tr>
      <w:tr w:rsidR="00682782" w14:paraId="5C9329AA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A5D61" w14:textId="6DBEC892" w:rsidR="00682782" w:rsidRPr="00682782" w:rsidRDefault="00682782" w:rsidP="00682782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Methanol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D1F6A" w14:textId="7840A9F0" w:rsidR="00682782" w:rsidRPr="00682782" w:rsidRDefault="00682782" w:rsidP="00682782">
            <w:pPr>
              <w:pStyle w:val="Vorgabetext"/>
              <w:rPr>
                <w:rFonts w:cs="Arial"/>
                <w:lang w:eastAsia="ko-KR"/>
              </w:rPr>
            </w:pPr>
            <w:r w:rsidRPr="00682782">
              <w:rPr>
                <w:rFonts w:cs="Arial"/>
              </w:rPr>
              <w:t>CH</w:t>
            </w:r>
            <w:r w:rsidRPr="00682782">
              <w:rPr>
                <w:rFonts w:ascii="Cambria Math" w:hAnsi="Cambria Math" w:cs="Cambria Math"/>
                <w:lang w:eastAsia="ko-KR"/>
              </w:rPr>
              <w:t>₄</w:t>
            </w:r>
            <w:r w:rsidRPr="00682782">
              <w:rPr>
                <w:rFonts w:cs="Arial"/>
                <w:lang w:eastAsia="ko-KR"/>
              </w:rP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B02CC" w14:textId="170D0727" w:rsidR="00682782" w:rsidRDefault="00682782" w:rsidP="00682782">
            <w:pPr>
              <w:pStyle w:val="Vorgabetext"/>
            </w:pPr>
            <w:r>
              <w:t>32,04</w:t>
            </w: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7050F" w14:textId="77777777" w:rsidR="00682782" w:rsidRDefault="00682782" w:rsidP="00682782">
            <w:pPr>
              <w:pStyle w:val="Vorgabetext"/>
            </w:pPr>
          </w:p>
        </w:tc>
        <w:tc>
          <w:tcPr>
            <w:tcW w:w="15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9C5BA" w14:textId="55097E70" w:rsidR="00682782" w:rsidRDefault="00682782" w:rsidP="00682782">
            <w:pPr>
              <w:pStyle w:val="Vorgabetext"/>
            </w:pPr>
            <w:r>
              <w:t>wenig</w:t>
            </w:r>
          </w:p>
        </w:tc>
      </w:tr>
    </w:tbl>
    <w:p w14:paraId="28489D98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4D28BF1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1134"/>
        <w:gridCol w:w="1134"/>
        <w:gridCol w:w="1134"/>
        <w:gridCol w:w="3061"/>
      </w:tblGrid>
      <w:tr w:rsidR="00685BC6" w14:paraId="55C7159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F471D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67DD9B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mp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D5462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bp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AFB9C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G-Symb.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35881" w14:textId="77777777" w:rsidR="00685BC6" w:rsidRDefault="004B136B" w:rsidP="004B136B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AE1B1A" w14:paraId="48C3CC8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5368C" w14:textId="5710A897" w:rsidR="00AE1B1A" w:rsidRDefault="00AE1B1A" w:rsidP="00AE1B1A">
            <w:pPr>
              <w:pStyle w:val="Vorgabetext"/>
            </w:pPr>
            <w:r>
              <w:t>Acetophenon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A8521" w14:textId="7821BA76" w:rsidR="00AE1B1A" w:rsidRDefault="00AE1B1A" w:rsidP="00AE1B1A">
            <w:pPr>
              <w:pStyle w:val="Vorgabetext"/>
            </w:pPr>
            <w:r>
              <w:t>20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22EE2" w14:textId="7B449774" w:rsidR="00AE1B1A" w:rsidRDefault="00AE1B1A" w:rsidP="00AE1B1A">
            <w:pPr>
              <w:pStyle w:val="Vorgabetext"/>
            </w:pPr>
            <w:r>
              <w:t>202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D8384" w14:textId="31D1EE3F" w:rsidR="00AE1B1A" w:rsidRDefault="00AE1B1A" w:rsidP="00AE1B1A">
            <w:pPr>
              <w:pStyle w:val="Vorgabetext"/>
            </w:pPr>
            <w:r>
              <w:t>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B630E" w14:textId="5DADC0B9" w:rsidR="00AE1B1A" w:rsidRDefault="00AE1B1A" w:rsidP="00AE1B1A">
            <w:pPr>
              <w:pStyle w:val="Vorgabetext"/>
            </w:pPr>
            <w:r>
              <w:t>%</w:t>
            </w:r>
          </w:p>
        </w:tc>
      </w:tr>
      <w:tr w:rsidR="00AE1B1A" w:rsidRPr="003807EB" w14:paraId="616033D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B2D78" w14:textId="4245FF78" w:rsidR="00682782" w:rsidRDefault="00682782" w:rsidP="00AE1B1A">
            <w:pPr>
              <w:pStyle w:val="Vorgabetext"/>
            </w:pPr>
            <w:r>
              <w:t>Eisessig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C0BD0" w14:textId="0FDF7106" w:rsidR="00AE1B1A" w:rsidRDefault="00682782" w:rsidP="00AE1B1A">
            <w:pPr>
              <w:pStyle w:val="Vorgabetext"/>
            </w:pPr>
            <w:r>
              <w:t>16,6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E25BF" w14:textId="135C4759" w:rsidR="00AE1B1A" w:rsidRDefault="00682782" w:rsidP="00AE1B1A">
            <w:pPr>
              <w:pStyle w:val="Vorgabetext"/>
            </w:pPr>
            <w:r>
              <w:t>117,9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ADB8B" w14:textId="0CFC0EBE" w:rsidR="00AE1B1A" w:rsidRDefault="00682782" w:rsidP="00AE1B1A">
            <w:pPr>
              <w:pStyle w:val="Vorgabetext"/>
            </w:pPr>
            <w:r>
              <w:t>2; 5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7570D" w14:textId="24E40738" w:rsidR="00682782" w:rsidRPr="00682782" w:rsidRDefault="00682782" w:rsidP="00682782">
            <w:pPr>
              <w:pStyle w:val="Vorgabetext"/>
              <w:rPr>
                <w:lang w:val="en-US"/>
              </w:rPr>
            </w:pPr>
            <w:r w:rsidRPr="00682782">
              <w:rPr>
                <w:lang w:val="en-US"/>
              </w:rPr>
              <w:t>H226</w:t>
            </w:r>
            <w:r>
              <w:rPr>
                <w:lang w:val="en-US"/>
              </w:rPr>
              <w:t xml:space="preserve">, </w:t>
            </w:r>
            <w:r w:rsidRPr="00682782">
              <w:rPr>
                <w:lang w:val="en-US"/>
              </w:rPr>
              <w:t>H314</w:t>
            </w:r>
            <w:r>
              <w:rPr>
                <w:lang w:val="en-US"/>
              </w:rPr>
              <w:t xml:space="preserve">, </w:t>
            </w:r>
            <w:r w:rsidRPr="00682782">
              <w:rPr>
                <w:lang w:val="en-US"/>
              </w:rPr>
              <w:t>P210</w:t>
            </w:r>
            <w:r>
              <w:rPr>
                <w:lang w:val="en-US"/>
              </w:rPr>
              <w:t xml:space="preserve">, </w:t>
            </w:r>
            <w:r w:rsidRPr="00682782">
              <w:rPr>
                <w:lang w:val="en-US"/>
              </w:rPr>
              <w:t>P233</w:t>
            </w:r>
            <w:r>
              <w:rPr>
                <w:lang w:val="en-US"/>
              </w:rPr>
              <w:t xml:space="preserve">, </w:t>
            </w:r>
            <w:r w:rsidRPr="00682782">
              <w:rPr>
                <w:lang w:val="en-US"/>
              </w:rPr>
              <w:t>P240</w:t>
            </w:r>
            <w:r>
              <w:rPr>
                <w:lang w:val="en-US"/>
              </w:rPr>
              <w:t xml:space="preserve">, </w:t>
            </w:r>
            <w:r w:rsidRPr="00682782">
              <w:rPr>
                <w:lang w:val="en-US"/>
              </w:rPr>
              <w:t>P280</w:t>
            </w:r>
            <w:r>
              <w:rPr>
                <w:lang w:val="en-US"/>
              </w:rPr>
              <w:t>,</w:t>
            </w:r>
          </w:p>
          <w:p w14:paraId="0963665E" w14:textId="5AF5BB52" w:rsidR="00682782" w:rsidRPr="00682782" w:rsidRDefault="00682782" w:rsidP="00682782">
            <w:pPr>
              <w:pStyle w:val="Vorgabetext"/>
              <w:rPr>
                <w:lang w:val="en-US"/>
              </w:rPr>
            </w:pPr>
            <w:r w:rsidRPr="00682782">
              <w:rPr>
                <w:lang w:val="en-US"/>
              </w:rPr>
              <w:t>P303 + P361 + P353</w:t>
            </w:r>
            <w:r>
              <w:rPr>
                <w:lang w:val="en-US"/>
              </w:rPr>
              <w:t>,</w:t>
            </w:r>
          </w:p>
          <w:p w14:paraId="6A051E16" w14:textId="45BDEC02" w:rsidR="00AE1B1A" w:rsidRPr="00AE1B1A" w:rsidRDefault="00682782" w:rsidP="00682782">
            <w:pPr>
              <w:pStyle w:val="Vorgabetext"/>
              <w:rPr>
                <w:lang w:val="en-US"/>
              </w:rPr>
            </w:pPr>
            <w:r w:rsidRPr="00682782">
              <w:rPr>
                <w:lang w:val="en-US"/>
              </w:rPr>
              <w:t>P305 + P351 + P338</w:t>
            </w:r>
          </w:p>
        </w:tc>
      </w:tr>
      <w:tr w:rsidR="00682782" w14:paraId="56C3128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B1B6FE" w14:textId="76751763" w:rsidR="00682782" w:rsidRDefault="00682782" w:rsidP="00682782">
            <w:pPr>
              <w:pStyle w:val="Vorgabetext"/>
            </w:pPr>
            <w:r>
              <w:t>Bromwasserstoffsäure (48%)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5F9BA" w14:textId="79E2AA99" w:rsidR="00682782" w:rsidRDefault="00682782" w:rsidP="00682782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A2B09" w14:textId="1A564004" w:rsidR="00682782" w:rsidRDefault="00682782" w:rsidP="00682782">
            <w:pPr>
              <w:pStyle w:val="Vorgabetext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1E9A2" w14:textId="050F324C" w:rsidR="00682782" w:rsidRDefault="00682782" w:rsidP="00682782">
            <w:pPr>
              <w:pStyle w:val="Vorgabetext"/>
            </w:pPr>
            <w:r>
              <w:t>5;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92E81" w14:textId="77777777" w:rsidR="00682782" w:rsidRDefault="00682782" w:rsidP="00682782">
            <w:pPr>
              <w:pStyle w:val="Vorgabetext"/>
              <w:rPr>
                <w:lang w:val="en-US"/>
              </w:rPr>
            </w:pPr>
            <w:r w:rsidRPr="00AE1B1A">
              <w:rPr>
                <w:lang w:val="en-US"/>
              </w:rPr>
              <w:t>H314</w:t>
            </w:r>
            <w:r>
              <w:rPr>
                <w:lang w:val="en-US"/>
              </w:rPr>
              <w:t xml:space="preserve">, </w:t>
            </w:r>
            <w:r w:rsidRPr="00AE1B1A">
              <w:rPr>
                <w:lang w:val="en-US"/>
              </w:rPr>
              <w:t>H335</w:t>
            </w:r>
            <w:r>
              <w:rPr>
                <w:lang w:val="en-US"/>
              </w:rPr>
              <w:t xml:space="preserve">, </w:t>
            </w:r>
            <w:r w:rsidRPr="00AE1B1A">
              <w:rPr>
                <w:lang w:val="en-US"/>
              </w:rPr>
              <w:t>P260</w:t>
            </w:r>
            <w:r>
              <w:rPr>
                <w:lang w:val="en-US"/>
              </w:rPr>
              <w:t xml:space="preserve">, </w:t>
            </w:r>
            <w:r w:rsidRPr="00AE1B1A">
              <w:rPr>
                <w:lang w:val="en-US"/>
              </w:rPr>
              <w:t>P280</w:t>
            </w:r>
            <w:r>
              <w:rPr>
                <w:lang w:val="en-US"/>
              </w:rPr>
              <w:t xml:space="preserve">, </w:t>
            </w:r>
          </w:p>
          <w:p w14:paraId="0249DABE" w14:textId="77777777" w:rsidR="00682782" w:rsidRDefault="00682782" w:rsidP="00682782">
            <w:pPr>
              <w:pStyle w:val="Vorgabetext"/>
              <w:rPr>
                <w:lang w:val="en-US"/>
              </w:rPr>
            </w:pPr>
            <w:r w:rsidRPr="00AE1B1A">
              <w:rPr>
                <w:lang w:val="en-US"/>
              </w:rPr>
              <w:t>P303 + P361 + P353</w:t>
            </w:r>
            <w:r>
              <w:rPr>
                <w:lang w:val="en-US"/>
              </w:rPr>
              <w:t xml:space="preserve">, </w:t>
            </w:r>
          </w:p>
          <w:p w14:paraId="66595043" w14:textId="77777777" w:rsidR="00682782" w:rsidRDefault="00682782" w:rsidP="00682782">
            <w:pPr>
              <w:pStyle w:val="Vorgabetext"/>
              <w:rPr>
                <w:lang w:val="en-US"/>
              </w:rPr>
            </w:pPr>
            <w:r w:rsidRPr="00AE1B1A">
              <w:rPr>
                <w:lang w:val="en-US"/>
              </w:rPr>
              <w:t>P304 + P340 + P310</w:t>
            </w:r>
            <w:r>
              <w:rPr>
                <w:lang w:val="en-US"/>
              </w:rPr>
              <w:t xml:space="preserve">, </w:t>
            </w:r>
          </w:p>
          <w:p w14:paraId="310CE53D" w14:textId="0B68FEC0" w:rsidR="00682782" w:rsidRDefault="00682782" w:rsidP="00682782">
            <w:pPr>
              <w:pStyle w:val="Vorgabetext"/>
            </w:pPr>
            <w:r w:rsidRPr="00AE1B1A">
              <w:rPr>
                <w:lang w:val="en-US"/>
              </w:rPr>
              <w:t>P305 + P351 + P338</w:t>
            </w:r>
          </w:p>
        </w:tc>
      </w:tr>
      <w:tr w:rsidR="00682782" w14:paraId="3D2017A8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E439D" w14:textId="5601BF26" w:rsidR="00682782" w:rsidRDefault="00682782" w:rsidP="00682782">
            <w:pPr>
              <w:pStyle w:val="Vorgabetext"/>
            </w:pPr>
            <w:r>
              <w:t>Brom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4C98E" w14:textId="1C0F05E0" w:rsidR="00682782" w:rsidRDefault="00682782" w:rsidP="00682782">
            <w:pPr>
              <w:pStyle w:val="Vorgabetext"/>
            </w:pPr>
            <w:r>
              <w:t>-7,2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53F87" w14:textId="07611987" w:rsidR="00682782" w:rsidRDefault="00682782" w:rsidP="00682782">
            <w:pPr>
              <w:pStyle w:val="Vorgabetext"/>
            </w:pPr>
            <w:r>
              <w:t>58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2E9F1" w14:textId="331CF788" w:rsidR="00682782" w:rsidRDefault="00682782" w:rsidP="00682782">
            <w:pPr>
              <w:pStyle w:val="Vorgabetext"/>
            </w:pPr>
            <w:r>
              <w:t>5; 6; 9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0EBAD" w14:textId="77777777" w:rsidR="00682782" w:rsidRPr="00DB4D5E" w:rsidRDefault="00682782" w:rsidP="00682782">
            <w:pPr>
              <w:pStyle w:val="Vorgabetext"/>
              <w:rPr>
                <w:lang w:val="en-US"/>
              </w:rPr>
            </w:pPr>
            <w:r w:rsidRPr="00DB4D5E">
              <w:rPr>
                <w:lang w:val="en-US"/>
              </w:rPr>
              <w:t>H314</w:t>
            </w:r>
            <w:r>
              <w:rPr>
                <w:lang w:val="en-US"/>
              </w:rPr>
              <w:t xml:space="preserve">, </w:t>
            </w:r>
            <w:r w:rsidRPr="00DB4D5E">
              <w:rPr>
                <w:lang w:val="en-US"/>
              </w:rPr>
              <w:t>H330</w:t>
            </w:r>
            <w:r>
              <w:rPr>
                <w:lang w:val="en-US"/>
              </w:rPr>
              <w:t xml:space="preserve">, </w:t>
            </w:r>
            <w:r w:rsidRPr="00DB4D5E">
              <w:rPr>
                <w:lang w:val="en-US"/>
              </w:rPr>
              <w:t>P260</w:t>
            </w:r>
            <w:r>
              <w:rPr>
                <w:lang w:val="en-US"/>
              </w:rPr>
              <w:t xml:space="preserve">, </w:t>
            </w:r>
            <w:r w:rsidRPr="00DB4D5E">
              <w:rPr>
                <w:lang w:val="en-US"/>
              </w:rPr>
              <w:t>P280</w:t>
            </w:r>
            <w:r>
              <w:rPr>
                <w:lang w:val="en-US"/>
              </w:rPr>
              <w:t>,</w:t>
            </w:r>
          </w:p>
          <w:p w14:paraId="306E52CB" w14:textId="77777777" w:rsidR="00682782" w:rsidRPr="00DB4D5E" w:rsidRDefault="00682782" w:rsidP="00682782">
            <w:pPr>
              <w:pStyle w:val="Vorgabetext"/>
              <w:rPr>
                <w:lang w:val="en-US"/>
              </w:rPr>
            </w:pPr>
            <w:r w:rsidRPr="00DB4D5E">
              <w:rPr>
                <w:lang w:val="en-US"/>
              </w:rPr>
              <w:t>P303 + P361 + P353</w:t>
            </w:r>
            <w:r>
              <w:rPr>
                <w:lang w:val="en-US"/>
              </w:rPr>
              <w:t>,</w:t>
            </w:r>
          </w:p>
          <w:p w14:paraId="136B14D5" w14:textId="77777777" w:rsidR="00682782" w:rsidRPr="00DB4D5E" w:rsidRDefault="00682782" w:rsidP="00682782">
            <w:pPr>
              <w:pStyle w:val="Vorgabetext"/>
              <w:rPr>
                <w:lang w:val="en-US"/>
              </w:rPr>
            </w:pPr>
            <w:r w:rsidRPr="00DB4D5E">
              <w:rPr>
                <w:lang w:val="en-US"/>
              </w:rPr>
              <w:t>P304 + P340 + P310</w:t>
            </w:r>
            <w:r>
              <w:rPr>
                <w:lang w:val="en-US"/>
              </w:rPr>
              <w:t>,</w:t>
            </w:r>
          </w:p>
          <w:p w14:paraId="6855C2D3" w14:textId="0E0AF61D" w:rsidR="00682782" w:rsidRPr="00DB4D5E" w:rsidRDefault="00682782" w:rsidP="00682782">
            <w:pPr>
              <w:pStyle w:val="Vorgabetext"/>
              <w:rPr>
                <w:lang w:val="en-US"/>
              </w:rPr>
            </w:pPr>
            <w:r>
              <w:t>P305 + P351 + P338</w:t>
            </w:r>
          </w:p>
        </w:tc>
      </w:tr>
      <w:tr w:rsidR="00682782" w14:paraId="262EA56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E5292" w14:textId="668C64BD" w:rsidR="00682782" w:rsidRDefault="00682782" w:rsidP="00682782">
            <w:pPr>
              <w:pStyle w:val="Vorgabetext"/>
            </w:pPr>
            <w:r>
              <w:rPr>
                <w:rFonts w:cs="Arial"/>
              </w:rPr>
              <w:lastRenderedPageBreak/>
              <w:t>Ethanol (50%)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26BB4" w14:textId="5C391BE9" w:rsidR="00F44284" w:rsidRDefault="00F44284" w:rsidP="00682782">
            <w:pPr>
              <w:pStyle w:val="Vorgabetext"/>
            </w:pPr>
            <w:r>
              <w:t>-114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AA8DE" w14:textId="41A7CBCA" w:rsidR="00682782" w:rsidRDefault="00F44284" w:rsidP="00682782">
            <w:pPr>
              <w:pStyle w:val="Vorgabetext"/>
            </w:pPr>
            <w:r>
              <w:t>78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D0345" w14:textId="1619F045" w:rsidR="00682782" w:rsidRDefault="00682782" w:rsidP="00682782">
            <w:pPr>
              <w:pStyle w:val="Vorgabetext"/>
            </w:pPr>
            <w:r>
              <w:t>2; 7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357DD" w14:textId="3E26F67D" w:rsidR="00682782" w:rsidRPr="00DB4D5E" w:rsidRDefault="00F44284" w:rsidP="00F44284">
            <w:pPr>
              <w:pStyle w:val="Vorgabetext"/>
              <w:rPr>
                <w:lang w:val="en-US"/>
              </w:rPr>
            </w:pPr>
            <w:r w:rsidRPr="00F44284">
              <w:rPr>
                <w:lang w:val="en-US"/>
              </w:rPr>
              <w:t>H225</w:t>
            </w:r>
            <w:r>
              <w:rPr>
                <w:lang w:val="en-US"/>
              </w:rPr>
              <w:t xml:space="preserve">, </w:t>
            </w:r>
            <w:r w:rsidRPr="00F44284">
              <w:rPr>
                <w:lang w:val="en-US"/>
              </w:rPr>
              <w:t>H319</w:t>
            </w:r>
            <w:r>
              <w:rPr>
                <w:lang w:val="en-US"/>
              </w:rPr>
              <w:t xml:space="preserve">, </w:t>
            </w:r>
            <w:r w:rsidRPr="00F44284">
              <w:rPr>
                <w:lang w:val="en-US"/>
              </w:rPr>
              <w:t>P210</w:t>
            </w:r>
            <w:r>
              <w:rPr>
                <w:lang w:val="en-US"/>
              </w:rPr>
              <w:t xml:space="preserve">, </w:t>
            </w:r>
            <w:r w:rsidRPr="00F44284">
              <w:rPr>
                <w:lang w:val="en-US"/>
              </w:rPr>
              <w:t>P233</w:t>
            </w:r>
            <w:r>
              <w:rPr>
                <w:lang w:val="en-US"/>
              </w:rPr>
              <w:t xml:space="preserve">, </w:t>
            </w:r>
            <w:r w:rsidRPr="00F44284">
              <w:rPr>
                <w:lang w:val="en-US"/>
              </w:rPr>
              <w:t>P305+P351+P338</w:t>
            </w:r>
          </w:p>
        </w:tc>
      </w:tr>
      <w:tr w:rsidR="00F44284" w:rsidRPr="003807EB" w14:paraId="3F87C5D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48671" w14:textId="0D7C8F65" w:rsidR="00F44284" w:rsidRDefault="00F44284" w:rsidP="00F44284">
            <w:pPr>
              <w:pStyle w:val="Vorgabetext"/>
              <w:rPr>
                <w:rFonts w:cs="Arial"/>
              </w:rPr>
            </w:pPr>
            <w:r>
              <w:rPr>
                <w:rFonts w:cs="Arial"/>
              </w:rPr>
              <w:t>Methanol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67D2F" w14:textId="3F46D803" w:rsidR="00F44284" w:rsidRDefault="00F44284" w:rsidP="00F44284">
            <w:pPr>
              <w:pStyle w:val="Vorgabetext"/>
            </w:pPr>
            <w:r>
              <w:t>-98°C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D4FA3" w14:textId="2F501E74" w:rsidR="00F44284" w:rsidRDefault="00F44284" w:rsidP="00F44284">
            <w:pPr>
              <w:pStyle w:val="Vorgabetext"/>
            </w:pPr>
            <w:r>
              <w:t>65 °C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48481" w14:textId="70467F7D" w:rsidR="00F44284" w:rsidRDefault="00F44284" w:rsidP="00F44284">
            <w:pPr>
              <w:pStyle w:val="Vorgabetext"/>
            </w:pPr>
            <w:r>
              <w:t>2; 6; 8</w:t>
            </w:r>
          </w:p>
          <w:p w14:paraId="05AA5E26" w14:textId="77777777" w:rsidR="00F44284" w:rsidRDefault="00F44284" w:rsidP="00F44284">
            <w:pPr>
              <w:rPr>
                <w:rFonts w:ascii="Arial" w:hAnsi="Arial"/>
              </w:rPr>
            </w:pPr>
          </w:p>
          <w:p w14:paraId="1E34F8B5" w14:textId="625C3000" w:rsidR="00F44284" w:rsidRPr="00F44284" w:rsidRDefault="00F44284" w:rsidP="00F44284"/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5FF15" w14:textId="1FF5BBE0" w:rsidR="00F44284" w:rsidRPr="00DB4D5E" w:rsidRDefault="00F44284" w:rsidP="00F44284">
            <w:pPr>
              <w:pStyle w:val="Vorgabetext"/>
              <w:rPr>
                <w:lang w:val="en-US"/>
              </w:rPr>
            </w:pPr>
            <w:r w:rsidRPr="00F44284">
              <w:rPr>
                <w:lang w:val="en-US"/>
              </w:rPr>
              <w:t>H301+H311+H331</w:t>
            </w:r>
            <w:r>
              <w:rPr>
                <w:lang w:val="en-US"/>
              </w:rPr>
              <w:t xml:space="preserve">, </w:t>
            </w:r>
            <w:r w:rsidRPr="00F44284">
              <w:rPr>
                <w:lang w:val="en-US"/>
              </w:rPr>
              <w:t>H370</w:t>
            </w:r>
            <w:r>
              <w:rPr>
                <w:lang w:val="en-US"/>
              </w:rPr>
              <w:t xml:space="preserve">, </w:t>
            </w:r>
            <w:r w:rsidRPr="00F44284">
              <w:rPr>
                <w:lang w:val="en-US"/>
              </w:rPr>
              <w:t>P270</w:t>
            </w:r>
            <w:r>
              <w:rPr>
                <w:lang w:val="en-US"/>
              </w:rPr>
              <w:t xml:space="preserve">, </w:t>
            </w:r>
            <w:r w:rsidRPr="00F44284">
              <w:rPr>
                <w:lang w:val="en-US"/>
              </w:rPr>
              <w:t>P280</w:t>
            </w:r>
            <w:r>
              <w:rPr>
                <w:lang w:val="en-US"/>
              </w:rPr>
              <w:t xml:space="preserve">, </w:t>
            </w:r>
            <w:r w:rsidRPr="00F44284">
              <w:rPr>
                <w:lang w:val="en-US"/>
              </w:rPr>
              <w:t>P304+P340</w:t>
            </w:r>
            <w:r>
              <w:rPr>
                <w:lang w:val="en-US"/>
              </w:rPr>
              <w:t xml:space="preserve">, </w:t>
            </w:r>
            <w:r w:rsidRPr="00F44284">
              <w:rPr>
                <w:lang w:val="en-US"/>
              </w:rPr>
              <w:t>P308+P311</w:t>
            </w:r>
          </w:p>
        </w:tc>
      </w:tr>
    </w:tbl>
    <w:p w14:paraId="14AA95D2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gekennzeichnet werden.</w:t>
      </w:r>
    </w:p>
    <w:p w14:paraId="6F42456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C6E198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685BC6" w14:paraId="00C72790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6FD7C" w14:textId="11F2B55D" w:rsidR="00DB4D5E" w:rsidRDefault="00F44284">
            <w:pPr>
              <w:pStyle w:val="Vorgabetext"/>
            </w:pPr>
            <w:r>
              <w:t>H225 Flüssigkeit und Dampf leicht entzündbar.</w:t>
            </w:r>
          </w:p>
        </w:tc>
      </w:tr>
      <w:tr w:rsidR="00685BC6" w14:paraId="482F59A1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5648D" w14:textId="7E13877F" w:rsidR="00685BC6" w:rsidRDefault="00F44284">
            <w:pPr>
              <w:pStyle w:val="Vorgabetext"/>
            </w:pPr>
            <w:r>
              <w:t>H226 Flüssigkeit und Dampf entzündbar.</w:t>
            </w:r>
          </w:p>
        </w:tc>
      </w:tr>
      <w:tr w:rsidR="00685BC6" w14:paraId="7BCB6F1A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E43C9" w14:textId="27823617" w:rsidR="00F44284" w:rsidRDefault="00CD3A66">
            <w:pPr>
              <w:pStyle w:val="Vorgabetext"/>
            </w:pPr>
            <w:r>
              <w:t xml:space="preserve">H301+H311+H331 Giftig bei Verschlucken, Hautkontakt oder Einatmen. </w:t>
            </w:r>
          </w:p>
        </w:tc>
      </w:tr>
      <w:tr w:rsidR="00685BC6" w14:paraId="24422917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226AA" w14:textId="16D27865" w:rsidR="00685BC6" w:rsidRDefault="00F44284">
            <w:pPr>
              <w:pStyle w:val="Vorgabetext"/>
            </w:pPr>
            <w:r>
              <w:t>H314 Verursacht schwere Verätzungen der Haut und schwere Augenschäden.</w:t>
            </w:r>
          </w:p>
        </w:tc>
      </w:tr>
      <w:tr w:rsidR="00F44284" w14:paraId="24726093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CB5AB" w14:textId="118C796B" w:rsidR="00F44284" w:rsidRDefault="00F44284">
            <w:pPr>
              <w:pStyle w:val="Vorgabetext"/>
            </w:pPr>
            <w:r>
              <w:t>H319 Verursacht schwere Augenreizung.</w:t>
            </w:r>
          </w:p>
        </w:tc>
      </w:tr>
      <w:tr w:rsidR="00F44284" w14:paraId="7C7BBF8A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01BE9" w14:textId="35F4F75D" w:rsidR="00F44284" w:rsidRDefault="00F44284">
            <w:pPr>
              <w:pStyle w:val="Vorgabetext"/>
            </w:pPr>
            <w:r>
              <w:t>H330 Lebensgefahr bei Einatmen.</w:t>
            </w:r>
          </w:p>
        </w:tc>
      </w:tr>
      <w:tr w:rsidR="00F44284" w14:paraId="6988920D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26062" w14:textId="0114E1B4" w:rsidR="00F44284" w:rsidRDefault="00F44284">
            <w:pPr>
              <w:pStyle w:val="Vorgabetext"/>
            </w:pPr>
            <w:r>
              <w:t>H335 Kann die Atemwege reizen.</w:t>
            </w:r>
          </w:p>
        </w:tc>
      </w:tr>
      <w:tr w:rsidR="00F44284" w14:paraId="1A9DA70C" w14:textId="77777777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65952" w14:textId="70D55D41" w:rsidR="00F44284" w:rsidRDefault="00F44284">
            <w:pPr>
              <w:pStyle w:val="Vorgabetext"/>
            </w:pPr>
            <w:r>
              <w:t>H370 Schädigt die Organe</w:t>
            </w:r>
          </w:p>
        </w:tc>
      </w:tr>
    </w:tbl>
    <w:p w14:paraId="192F2F5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4237401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444A6C82" w14:textId="777777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1BFDD" w14:textId="77777777" w:rsidR="00685BC6" w:rsidRDefault="00685BC6">
            <w:pPr>
              <w:pStyle w:val="Vorgabetext"/>
            </w:pPr>
          </w:p>
        </w:tc>
      </w:tr>
    </w:tbl>
    <w:p w14:paraId="76318E4A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662CAFA1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685BC6" w14:paraId="4BD0DDD0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5AB257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8A14D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685BC6" w14:paraId="403A614F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A6269" w14:textId="77777777" w:rsidR="00685BC6" w:rsidRDefault="00685BC6">
            <w:pPr>
              <w:pStyle w:val="Vorgabetext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E1490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67978E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DE1C1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CD3A66" w14:paraId="462F07E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3F662" w14:textId="7E1CFC25" w:rsidR="00CD3A66" w:rsidRDefault="00CD3A66" w:rsidP="00CD3A66">
            <w:pPr>
              <w:pStyle w:val="Vorgabetext"/>
            </w:pPr>
            <w:r w:rsidRPr="00682782">
              <w:rPr>
                <w:rFonts w:cs="Arial"/>
              </w:rPr>
              <w:t>Acetophenon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FC98C" w14:textId="3C48F28F" w:rsidR="00CD3A66" w:rsidRDefault="00CD3A66" w:rsidP="00CD3A66">
            <w:pPr>
              <w:pStyle w:val="Vorgabetext"/>
            </w:pPr>
            <w:r>
              <w:t>K;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3BF52" w14:textId="3EA23D9F" w:rsidR="00CD3A66" w:rsidRDefault="00C2461E" w:rsidP="00CD3A66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FA739" w14:textId="3E4A3DE7" w:rsidR="00CD3A66" w:rsidRDefault="00CD3A66" w:rsidP="00CD3A66">
            <w:pPr>
              <w:pStyle w:val="Vorgabetext"/>
            </w:pPr>
            <w:r>
              <w:t>L</w:t>
            </w:r>
          </w:p>
        </w:tc>
      </w:tr>
      <w:tr w:rsidR="00CD3A66" w14:paraId="2AC1812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F0CBA" w14:textId="39020609" w:rsidR="00CD3A66" w:rsidRDefault="00CD3A66" w:rsidP="00CD3A66">
            <w:pPr>
              <w:pStyle w:val="Vorgabetext"/>
            </w:pPr>
            <w:r w:rsidRPr="00682782">
              <w:rPr>
                <w:rFonts w:cs="Arial"/>
              </w:rPr>
              <w:t>Eisessig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7ECF3" w14:textId="23AD8415" w:rsidR="00CD3A66" w:rsidRDefault="00C2461E" w:rsidP="00CD3A66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9F4A8" w14:textId="7C0A4DE1" w:rsidR="00CD3A66" w:rsidRDefault="00C2461E" w:rsidP="00CD3A66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B845C" w14:textId="727596BE" w:rsidR="00CD3A66" w:rsidRDefault="00C2461E" w:rsidP="00CD3A66">
            <w:pPr>
              <w:pStyle w:val="Vorgabetext"/>
            </w:pPr>
            <w:r>
              <w:t>L; A</w:t>
            </w:r>
          </w:p>
        </w:tc>
      </w:tr>
      <w:tr w:rsidR="00CD3A66" w14:paraId="025FF89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4BD29" w14:textId="1DAE6502" w:rsidR="00CD3A66" w:rsidRDefault="00CD3A66" w:rsidP="00CD3A66">
            <w:pPr>
              <w:pStyle w:val="Vorgabetext"/>
            </w:pPr>
            <w:r w:rsidRPr="00682782">
              <w:rPr>
                <w:rFonts w:cs="Arial"/>
              </w:rPr>
              <w:t>Bromwasserstoffsäure (48%)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9C1BB" w14:textId="71AF927E" w:rsidR="00CD3A66" w:rsidRDefault="00C2461E" w:rsidP="00CD3A66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A1C17" w14:textId="74A7BEC4" w:rsidR="00CD3A66" w:rsidRDefault="00C2461E" w:rsidP="00CD3A66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4939F" w14:textId="65E47B93" w:rsidR="00CD3A66" w:rsidRDefault="00C2461E" w:rsidP="00CD3A66">
            <w:pPr>
              <w:pStyle w:val="Vorgabetext"/>
            </w:pPr>
            <w:r>
              <w:t>L; A</w:t>
            </w:r>
          </w:p>
        </w:tc>
      </w:tr>
      <w:tr w:rsidR="00CD3A66" w14:paraId="3BC5E81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A0310" w14:textId="3264C7A4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Brom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44C04" w14:textId="01E8CD85" w:rsidR="00CD3A66" w:rsidRDefault="00C2461E" w:rsidP="00CD3A66">
            <w:pPr>
              <w:pStyle w:val="Vorgabetext"/>
            </w:pPr>
            <w:r>
              <w:t>K; 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4E8B4" w14:textId="6B3916BF" w:rsidR="00CD3A66" w:rsidRDefault="00C2461E" w:rsidP="00CD3A66">
            <w:pPr>
              <w:pStyle w:val="Vorgabetext"/>
            </w:pPr>
            <w:r>
              <w:t>W;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402485" w14:textId="02925BBC" w:rsidR="00CD3A66" w:rsidRDefault="00C2461E" w:rsidP="00CD3A66">
            <w:pPr>
              <w:pStyle w:val="Vorgabetext"/>
            </w:pPr>
            <w:r>
              <w:t>L; A</w:t>
            </w:r>
          </w:p>
        </w:tc>
      </w:tr>
      <w:tr w:rsidR="00CD3A66" w14:paraId="4D63085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72086" w14:textId="6B4381F0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Ethanol (50%)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7AF1D" w14:textId="3F066D87" w:rsidR="00CD3A66" w:rsidRDefault="00C2461E" w:rsidP="00CD3A66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5BDE1" w14:textId="74A49FA5" w:rsidR="00CD3A66" w:rsidRDefault="00C2461E" w:rsidP="00CD3A66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2527B" w14:textId="7C9A1AE3" w:rsidR="00CD3A66" w:rsidRDefault="00C2461E" w:rsidP="00CD3A66">
            <w:pPr>
              <w:pStyle w:val="Vorgabetext"/>
            </w:pPr>
            <w:r>
              <w:t>L</w:t>
            </w:r>
          </w:p>
        </w:tc>
      </w:tr>
      <w:tr w:rsidR="00CD3A66" w14:paraId="663379E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0F287" w14:textId="5FD7C55E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Methanol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5063A" w14:textId="4CDC5618" w:rsidR="00CD3A66" w:rsidRDefault="00C2461E" w:rsidP="00CD3A66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CA91A" w14:textId="3BDFAA7D" w:rsidR="00CD3A66" w:rsidRDefault="00C2461E" w:rsidP="00CD3A66">
            <w:pPr>
              <w:pStyle w:val="Vorgabetext"/>
            </w:pPr>
            <w:r>
              <w:t>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00F9B" w14:textId="6A8D6158" w:rsidR="00CD3A66" w:rsidRDefault="00C2461E" w:rsidP="00CD3A66">
            <w:pPr>
              <w:pStyle w:val="Vorgabetext"/>
            </w:pPr>
            <w:r>
              <w:t>A</w:t>
            </w:r>
          </w:p>
        </w:tc>
      </w:tr>
    </w:tbl>
    <w:p w14:paraId="36D019FC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6881B8AE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5396DDC7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5DC6EAB7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33275D0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084E2D2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79FC5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90914" w14:textId="77777777" w:rsidR="00685BC6" w:rsidRDefault="00685BC6">
            <w:pPr>
              <w:pStyle w:val="Vorgabetext"/>
              <w:spacing w:line="240" w:lineRule="auto"/>
            </w:pPr>
            <w:r>
              <w:t>Störfallverhalten</w:t>
            </w:r>
          </w:p>
        </w:tc>
      </w:tr>
      <w:tr w:rsidR="00CD3A66" w14:paraId="3264E2E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7897D" w14:textId="58588961" w:rsidR="00CD3A66" w:rsidRDefault="00CD3A66" w:rsidP="00CD3A66">
            <w:pPr>
              <w:pStyle w:val="Vorgabetext"/>
            </w:pPr>
            <w:r w:rsidRPr="00682782">
              <w:rPr>
                <w:rFonts w:cs="Arial"/>
              </w:rPr>
              <w:t>Acetophenon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24319" w14:textId="15DCE74D" w:rsidR="00CD3A66" w:rsidRDefault="00C2461E" w:rsidP="00CD3A66">
            <w:pPr>
              <w:pStyle w:val="Vorgabetext"/>
            </w:pPr>
            <w:r>
              <w:t>W; P; C</w:t>
            </w:r>
          </w:p>
        </w:tc>
      </w:tr>
      <w:tr w:rsidR="00CD3A66" w14:paraId="3F3BC7EE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0D8E8" w14:textId="579B283A" w:rsidR="00CD3A66" w:rsidRDefault="00CD3A66" w:rsidP="00CD3A66">
            <w:pPr>
              <w:pStyle w:val="Vorgabetext"/>
            </w:pPr>
            <w:r w:rsidRPr="00682782">
              <w:rPr>
                <w:rFonts w:cs="Arial"/>
              </w:rPr>
              <w:t>Eisessig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E3033" w14:textId="70F53B9F" w:rsidR="00CD3A66" w:rsidRDefault="00C2461E" w:rsidP="00CD3A66">
            <w:pPr>
              <w:pStyle w:val="Vorgabetext"/>
            </w:pPr>
            <w:r>
              <w:t>W; P; C</w:t>
            </w:r>
          </w:p>
        </w:tc>
      </w:tr>
      <w:tr w:rsidR="00CD3A66" w14:paraId="3A19AF3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94479" w14:textId="066402B7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lastRenderedPageBreak/>
              <w:t>Bromwasserstoffsäure (48%)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4A1A3" w14:textId="62586825" w:rsidR="00CD3A66" w:rsidRDefault="003807EB" w:rsidP="00CD3A66">
            <w:pPr>
              <w:pStyle w:val="Vorgabetext"/>
            </w:pPr>
            <w:r>
              <w:t>W</w:t>
            </w:r>
          </w:p>
        </w:tc>
      </w:tr>
      <w:tr w:rsidR="00CD3A66" w14:paraId="225FE2A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51F8D" w14:textId="5387CBEE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Brom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815FA" w14:textId="2B8CB0B3" w:rsidR="00CD3A66" w:rsidRDefault="003807EB" w:rsidP="00CD3A66">
            <w:pPr>
              <w:pStyle w:val="Vorgabetext"/>
            </w:pPr>
            <w:r>
              <w:t>Cb</w:t>
            </w:r>
          </w:p>
        </w:tc>
      </w:tr>
      <w:tr w:rsidR="00CD3A66" w14:paraId="0C24B2CF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B56DE" w14:textId="76EC5868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Ethanol (50%)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08540" w14:textId="64D214B9" w:rsidR="00CD3A66" w:rsidRDefault="00C2461E" w:rsidP="00CD3A66">
            <w:pPr>
              <w:pStyle w:val="Vorgabetext"/>
            </w:pPr>
            <w:r>
              <w:t>W; P; C</w:t>
            </w:r>
          </w:p>
        </w:tc>
      </w:tr>
      <w:tr w:rsidR="00CD3A66" w14:paraId="51D2DD30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54513" w14:textId="217C545B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Methanol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7A147" w14:textId="095D72B7" w:rsidR="00CD3A66" w:rsidRDefault="00C2461E" w:rsidP="00CD3A66">
            <w:pPr>
              <w:pStyle w:val="Vorgabetext"/>
            </w:pPr>
            <w:r>
              <w:t>W; P; C</w:t>
            </w:r>
          </w:p>
        </w:tc>
      </w:tr>
    </w:tbl>
    <w:p w14:paraId="7371C029" w14:textId="77777777" w:rsidR="00DF187D" w:rsidRDefault="00DF187D" w:rsidP="00DF187D">
      <w:pPr>
        <w:pStyle w:val="Vorgabetext"/>
        <w:spacing w:before="120" w:line="240" w:lineRule="auto"/>
      </w:pPr>
      <w:r>
        <w:rPr>
          <w:b/>
          <w:bCs/>
        </w:rPr>
        <w:t>Cb: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werden;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6DE5E8C4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281F9B6B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5F9A2738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Entsorgungungsvorschläge</w:t>
      </w:r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685BC6" w14:paraId="390156A0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F76E5" w14:textId="77777777" w:rsidR="00685BC6" w:rsidRDefault="00685BC6">
            <w:pPr>
              <w:pStyle w:val="Vorgabetext"/>
              <w:spacing w:line="240" w:lineRule="auto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10A15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C87C4" w14:textId="77777777" w:rsidR="00685BC6" w:rsidRDefault="00685BC6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685BC6" w14:paraId="1E0CC3A1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50B99" w14:textId="77777777" w:rsidR="00685BC6" w:rsidRDefault="00685BC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AAD65" w14:textId="77777777" w:rsidR="00685BC6" w:rsidRDefault="00685BC6">
            <w:pPr>
              <w:pStyle w:val="Vorgabetext"/>
              <w:spacing w:line="240" w:lineRule="auto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ADA1A" w14:textId="77777777" w:rsidR="00685BC6" w:rsidRDefault="00685BC6">
            <w:pPr>
              <w:pStyle w:val="Vorgabetext"/>
              <w:spacing w:line="240" w:lineRule="auto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DEC31" w14:textId="77777777" w:rsidR="00685BC6" w:rsidRDefault="00685BC6">
            <w:pPr>
              <w:pStyle w:val="Vorgabetext"/>
              <w:spacing w:line="240" w:lineRule="auto"/>
            </w:pPr>
            <w:r>
              <w:t>Cl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AD7FC" w14:textId="77777777" w:rsidR="00685BC6" w:rsidRDefault="00685BC6">
            <w:pPr>
              <w:pStyle w:val="Vorgabetext"/>
            </w:pPr>
          </w:p>
        </w:tc>
      </w:tr>
      <w:tr w:rsidR="00CD3A66" w14:paraId="1B05E4DE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9AC3C" w14:textId="20F54207" w:rsidR="00CD3A66" w:rsidRDefault="00CD3A66" w:rsidP="00CD3A66">
            <w:pPr>
              <w:pStyle w:val="Vorgabetext"/>
            </w:pPr>
            <w:r w:rsidRPr="00682782">
              <w:rPr>
                <w:rFonts w:cs="Arial"/>
              </w:rPr>
              <w:t>Acetophenon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17533" w14:textId="10939604" w:rsidR="00CD3A66" w:rsidRDefault="00C2461E" w:rsidP="00CD3A66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A2BF2" w14:textId="77777777" w:rsidR="00CD3A66" w:rsidRDefault="00CD3A66" w:rsidP="00CD3A6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4DE06" w14:textId="77777777" w:rsidR="00CD3A66" w:rsidRDefault="00CD3A66" w:rsidP="00CD3A6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6505D" w14:textId="6B46A778" w:rsidR="00CD3A66" w:rsidRDefault="00C2461E" w:rsidP="00CD3A66">
            <w:pPr>
              <w:pStyle w:val="Vorgabetext"/>
            </w:pPr>
            <w:r>
              <w:t>Wird Umgesetzt</w:t>
            </w:r>
          </w:p>
        </w:tc>
      </w:tr>
      <w:tr w:rsidR="00CD3A66" w14:paraId="745B8CAC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312BB" w14:textId="7730A84E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Eisessig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28532" w14:textId="77777777" w:rsidR="00CD3A66" w:rsidRDefault="00CD3A66" w:rsidP="00CD3A6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CB358" w14:textId="0FE87AFB" w:rsidR="00CD3A66" w:rsidRDefault="00C2461E" w:rsidP="00CD3A66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90B2F" w14:textId="77777777" w:rsidR="00CD3A66" w:rsidRDefault="00CD3A66" w:rsidP="00CD3A6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F1092" w14:textId="77777777" w:rsidR="00CD3A66" w:rsidRDefault="00CD3A66" w:rsidP="00CD3A66">
            <w:pPr>
              <w:pStyle w:val="Vorgabetext"/>
            </w:pPr>
          </w:p>
        </w:tc>
      </w:tr>
      <w:tr w:rsidR="00CD3A66" w14:paraId="4DB6A970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067FC" w14:textId="738EF95D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Bromwasserstoffsäure (48%)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1E2C5" w14:textId="77777777" w:rsidR="00CD3A66" w:rsidRDefault="00CD3A66" w:rsidP="00CD3A6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59090" w14:textId="77777777" w:rsidR="00CD3A66" w:rsidRDefault="00CD3A66" w:rsidP="00CD3A6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7947D" w14:textId="77777777" w:rsidR="00CD3A66" w:rsidRDefault="00CD3A66" w:rsidP="00CD3A6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77BF" w14:textId="2DBC682A" w:rsidR="00CD3A66" w:rsidRDefault="00C2461E" w:rsidP="00CD3A66">
            <w:pPr>
              <w:pStyle w:val="Vorgabetext"/>
            </w:pPr>
            <w:r>
              <w:t>Neutralisiert kanalisieren</w:t>
            </w:r>
          </w:p>
        </w:tc>
      </w:tr>
      <w:tr w:rsidR="00CD3A66" w14:paraId="5C802E18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7FA8F" w14:textId="3C754149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Brom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429F8" w14:textId="77777777" w:rsidR="00CD3A66" w:rsidRDefault="00CD3A66" w:rsidP="00CD3A6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B101F" w14:textId="77777777" w:rsidR="00CD3A66" w:rsidRDefault="00CD3A66" w:rsidP="00CD3A6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64702" w14:textId="77777777" w:rsidR="00CD3A66" w:rsidRDefault="00CD3A66" w:rsidP="00CD3A6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FEF815" w14:textId="2ADD6257" w:rsidR="00CD3A66" w:rsidRDefault="00CD3A66" w:rsidP="00CD3A66">
            <w:pPr>
              <w:pStyle w:val="Vorgabetext"/>
            </w:pPr>
            <w:r>
              <w:t xml:space="preserve">Mit Natriumthiosulfatlösung </w:t>
            </w:r>
            <w:r w:rsidR="0098686F">
              <w:t>des</w:t>
            </w:r>
            <w:r>
              <w:t>aktivieren</w:t>
            </w:r>
          </w:p>
        </w:tc>
      </w:tr>
      <w:tr w:rsidR="00CD3A66" w14:paraId="61FDEEBC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9DD8A" w14:textId="65BC80DB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Ethanol (50%)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4F52A" w14:textId="77777777" w:rsidR="00CD3A66" w:rsidRDefault="00CD3A66" w:rsidP="00CD3A6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E2ABE" w14:textId="40E9ADAE" w:rsidR="00CD3A66" w:rsidRDefault="00C2461E" w:rsidP="00CD3A66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A96BB" w14:textId="77777777" w:rsidR="00CD3A66" w:rsidRDefault="00CD3A66" w:rsidP="00CD3A6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590B9" w14:textId="77777777" w:rsidR="00CD3A66" w:rsidRDefault="00CD3A66" w:rsidP="00CD3A66">
            <w:pPr>
              <w:pStyle w:val="Vorgabetext"/>
            </w:pPr>
          </w:p>
        </w:tc>
      </w:tr>
      <w:tr w:rsidR="00CD3A66" w14:paraId="0CC8B8E6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1E164" w14:textId="0B6A1A56" w:rsidR="00CD3A66" w:rsidRPr="00682782" w:rsidRDefault="00CD3A66" w:rsidP="00CD3A66">
            <w:pPr>
              <w:pStyle w:val="Vorgabetext"/>
              <w:rPr>
                <w:rFonts w:cs="Arial"/>
              </w:rPr>
            </w:pPr>
            <w:r w:rsidRPr="00682782">
              <w:rPr>
                <w:rFonts w:cs="Arial"/>
              </w:rPr>
              <w:t>Methanol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0B770" w14:textId="77777777" w:rsidR="00CD3A66" w:rsidRDefault="00CD3A66" w:rsidP="00CD3A66">
            <w:pPr>
              <w:pStyle w:val="Vorgabetext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9EBC6" w14:textId="52B99AF6" w:rsidR="00CD3A66" w:rsidRDefault="00C2461E" w:rsidP="00CD3A66">
            <w:pPr>
              <w:pStyle w:val="Vorgabetext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6EB97" w14:textId="77777777" w:rsidR="00CD3A66" w:rsidRDefault="00CD3A66" w:rsidP="00CD3A66">
            <w:pPr>
              <w:pStyle w:val="Vorgabetext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8D679" w14:textId="77777777" w:rsidR="00CD3A66" w:rsidRDefault="00CD3A66" w:rsidP="00CD3A66">
            <w:pPr>
              <w:pStyle w:val="Vorgabetext"/>
            </w:pPr>
          </w:p>
        </w:tc>
      </w:tr>
    </w:tbl>
    <w:p w14:paraId="4C29CD66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AB99718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3CE67A24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448E1D7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B0CB3F9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1611A24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534CA3F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253F8D55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21DC36F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1ADF2CBA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EC3A645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2CEA8F1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3D33F367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D0D85B2" w14:textId="77777777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Erklärung:</w:t>
      </w:r>
    </w:p>
    <w:p w14:paraId="5ACEB7E2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4771381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5D82704C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01B038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764204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3737E8FD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76F20288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lastRenderedPageBreak/>
        <w:t>Unterschrift Assistent/in:</w:t>
      </w:r>
    </w:p>
    <w:sectPr w:rsidR="00685BC6">
      <w:headerReference w:type="default" r:id="rId7"/>
      <w:pgSz w:w="11906" w:h="16838"/>
      <w:pgMar w:top="2835" w:right="907" w:bottom="850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1C035" w14:textId="77777777" w:rsidR="00AE1B1A" w:rsidRDefault="00AE1B1A">
      <w:r>
        <w:separator/>
      </w:r>
    </w:p>
  </w:endnote>
  <w:endnote w:type="continuationSeparator" w:id="0">
    <w:p w14:paraId="2BE231ED" w14:textId="77777777" w:rsidR="00AE1B1A" w:rsidRDefault="00AE1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80654" w14:textId="77777777" w:rsidR="00AE1B1A" w:rsidRDefault="00AE1B1A">
      <w:r>
        <w:separator/>
      </w:r>
    </w:p>
  </w:footnote>
  <w:footnote w:type="continuationSeparator" w:id="0">
    <w:p w14:paraId="5BADCD47" w14:textId="77777777" w:rsidR="00AE1B1A" w:rsidRDefault="00AE1B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905B0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59EBFEF0" w14:textId="77777777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4DA01A66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12219366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Präparat/Nr.:</w:t>
    </w:r>
  </w:p>
  <w:p w14:paraId="2D20697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  <w:p w14:paraId="4F7A3FDC" w14:textId="77777777" w:rsidR="00685BC6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</w:pPr>
    <w:r>
      <w:rPr>
        <w:b/>
      </w:rPr>
      <w:t>Literatur:</w:t>
    </w:r>
  </w:p>
  <w:p w14:paraId="1FF0C805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1A"/>
    <w:rsid w:val="0008186F"/>
    <w:rsid w:val="00152D62"/>
    <w:rsid w:val="00341D4E"/>
    <w:rsid w:val="003807EB"/>
    <w:rsid w:val="004468D8"/>
    <w:rsid w:val="004911E9"/>
    <w:rsid w:val="004B136B"/>
    <w:rsid w:val="004F3BAF"/>
    <w:rsid w:val="00520A4C"/>
    <w:rsid w:val="005D6D64"/>
    <w:rsid w:val="00682782"/>
    <w:rsid w:val="00685BC6"/>
    <w:rsid w:val="006D2AD5"/>
    <w:rsid w:val="00801ED1"/>
    <w:rsid w:val="00817C16"/>
    <w:rsid w:val="0098686F"/>
    <w:rsid w:val="00A92397"/>
    <w:rsid w:val="00AE1B1A"/>
    <w:rsid w:val="00C2461E"/>
    <w:rsid w:val="00C5226C"/>
    <w:rsid w:val="00C60E89"/>
    <w:rsid w:val="00CD3A66"/>
    <w:rsid w:val="00D02B3E"/>
    <w:rsid w:val="00D96A8F"/>
    <w:rsid w:val="00DB4D5E"/>
    <w:rsid w:val="00DF187D"/>
    <w:rsid w:val="00E8481C"/>
    <w:rsid w:val="00E92EB7"/>
    <w:rsid w:val="00ED525B"/>
    <w:rsid w:val="00F44284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F04C78"/>
  <w15:chartTrackingRefBased/>
  <w15:docId w15:val="{F6F16AF6-C9C0-4AEE-86D9-CDB490D1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Normal"/>
    <w:rPr>
      <w:sz w:val="24"/>
    </w:rPr>
  </w:style>
  <w:style w:type="paragraph" w:customStyle="1" w:styleId="Gliederungsnumerier">
    <w:name w:val="Gliederungsnumerier"/>
    <w:basedOn w:val="Normal"/>
    <w:pPr>
      <w:jc w:val="both"/>
    </w:pPr>
    <w:rPr>
      <w:sz w:val="24"/>
    </w:rPr>
  </w:style>
  <w:style w:type="paragraph" w:customStyle="1" w:styleId="Einrckung1Zeile">
    <w:name w:val="Einrückung (1. Zeile)"/>
    <w:basedOn w:val="Normal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Normal"/>
    <w:pPr>
      <w:spacing w:line="360" w:lineRule="auto"/>
      <w:jc w:val="both"/>
    </w:pPr>
  </w:style>
  <w:style w:type="paragraph" w:customStyle="1" w:styleId="HaupttextEinfach">
    <w:name w:val="Haupttext (Einfach)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Normal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Normal"/>
    <w:pPr>
      <w:spacing w:line="360" w:lineRule="auto"/>
      <w:jc w:val="both"/>
    </w:pPr>
  </w:style>
  <w:style w:type="paragraph" w:customStyle="1" w:styleId="Vorgabetext">
    <w:name w:val="Vorgabetext"/>
    <w:basedOn w:val="Normal"/>
    <w:pPr>
      <w:spacing w:line="360" w:lineRule="auto"/>
      <w:jc w:val="both"/>
    </w:pPr>
    <w:rPr>
      <w:rFonts w:ascii="Arial" w:hAnsi="Arial"/>
    </w:rPr>
  </w:style>
  <w:style w:type="paragraph" w:styleId="Header">
    <w:name w:val="header"/>
    <w:basedOn w:val="Normal"/>
    <w:rsid w:val="00520A4C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520A4C"/>
    <w:pPr>
      <w:tabs>
        <w:tab w:val="center" w:pos="4536"/>
        <w:tab w:val="right" w:pos="9072"/>
      </w:tabs>
    </w:pPr>
  </w:style>
  <w:style w:type="paragraph" w:styleId="BalloonText">
    <w:name w:val="Balloon Text"/>
    <w:basedOn w:val="Normal"/>
    <w:link w:val="BalloonTextChar"/>
    <w:rsid w:val="004B13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ATA\_Uni\_Master\2Semester\MoPoS\MoPoS-P\2.1_Acetophenon\Vorprotoko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Vorprotokol.dot</Template>
  <TotalTime>0</TotalTime>
  <Pages>4</Pages>
  <Words>454</Words>
  <Characters>2733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Reaktionsgleichung (handschriftlich, mit Strukturformeln):</vt:lpstr>
      <vt:lpstr>Reaktionsgleichung (handschriftlich, mit Strukturformeln):</vt:lpstr>
    </vt:vector>
  </TitlesOfParts>
  <Company>Institut für Organische Chemie I</Company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MarcoTower</dc:creator>
  <cp:keywords/>
  <cp:lastModifiedBy>Marco Gurbisz</cp:lastModifiedBy>
  <cp:revision>4</cp:revision>
  <cp:lastPrinted>2023-04-11T15:13:00Z</cp:lastPrinted>
  <dcterms:created xsi:type="dcterms:W3CDTF">2023-04-11T14:12:00Z</dcterms:created>
  <dcterms:modified xsi:type="dcterms:W3CDTF">2023-04-13T19:21:00Z</dcterms:modified>
</cp:coreProperties>
</file>