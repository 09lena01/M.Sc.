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E8449" w14:textId="77777777" w:rsidR="00685BC6" w:rsidRDefault="00685BC6">
      <w:pPr>
        <w:pStyle w:val="Vorgabetext"/>
        <w:framePr w:w="9701" w:h="2268" w:hRule="exact" w:hSpace="72" w:vSpace="72" w:wrap="notBeside" w:vAnchor="text" w:hAnchor="margin" w:x="82" w:y="72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</w:pPr>
      <w:r>
        <w:t>Reaktionsgleichung (</w:t>
      </w:r>
      <w:r>
        <w:rPr>
          <w:i/>
        </w:rPr>
        <w:t>handschr</w:t>
      </w:r>
      <w:r w:rsidR="00C60E89">
        <w:rPr>
          <w:i/>
        </w:rPr>
        <w:t>iftlich, mit Strukturformeln,</w:t>
      </w:r>
      <w:r>
        <w:rPr>
          <w:i/>
        </w:rPr>
        <w:t xml:space="preserve"> eindeutigen Verbindungsnummern</w:t>
      </w:r>
      <w:r w:rsidR="00C60E89">
        <w:rPr>
          <w:i/>
        </w:rPr>
        <w:t xml:space="preserve"> und</w:t>
      </w:r>
      <w:r w:rsidR="00C60E89" w:rsidRPr="00C60E89">
        <w:rPr>
          <w:b/>
          <w:i/>
        </w:rPr>
        <w:t xml:space="preserve"> allen</w:t>
      </w:r>
      <w:r w:rsidR="00C60E89">
        <w:rPr>
          <w:i/>
        </w:rPr>
        <w:t xml:space="preserve"> Rea</w:t>
      </w:r>
      <w:r w:rsidR="00C60E89">
        <w:rPr>
          <w:i/>
        </w:rPr>
        <w:t>k</w:t>
      </w:r>
      <w:r w:rsidR="00C60E89">
        <w:rPr>
          <w:i/>
        </w:rPr>
        <w:t>tionsprodukten</w:t>
      </w:r>
      <w:r>
        <w:t>:</w:t>
      </w:r>
    </w:p>
    <w:p w14:paraId="36D5EB3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47AE73C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Beteiligte Stoffe: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701"/>
        <w:gridCol w:w="1701"/>
        <w:gridCol w:w="1531"/>
        <w:gridCol w:w="1531"/>
      </w:tblGrid>
      <w:tr w:rsidR="00685BC6" w14:paraId="510E4C3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C735C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250A3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S-Formel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C4A3F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MW</w:t>
            </w:r>
          </w:p>
          <w:p w14:paraId="4C18FBDF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g/mol</w:t>
            </w:r>
          </w:p>
        </w:tc>
        <w:tc>
          <w:tcPr>
            <w:tcW w:w="30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3818F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Ansatzgröße</w:t>
            </w:r>
          </w:p>
        </w:tc>
      </w:tr>
      <w:tr w:rsidR="00685BC6" w14:paraId="561993D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E271B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F03D5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2F817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471E9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mol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2AC51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</w:t>
            </w:r>
          </w:p>
        </w:tc>
      </w:tr>
      <w:tr w:rsidR="00685BC6" w14:paraId="1338009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A6977" w14:textId="6EF81AE0" w:rsidR="00685BC6" w:rsidRDefault="00B66DAB">
            <w:pPr>
              <w:pStyle w:val="Vorgabetext"/>
            </w:pPr>
            <w:proofErr w:type="gramStart"/>
            <w:r>
              <w:t>N,N</w:t>
            </w:r>
            <w:proofErr w:type="gramEnd"/>
            <w:r>
              <w:t>-Dimethylformamid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CCE72" w14:textId="013787EF" w:rsidR="00685BC6" w:rsidRDefault="00B66DAB" w:rsidP="00B66DAB">
            <w:pPr>
              <w:pStyle w:val="Vorgabetext"/>
              <w:jc w:val="center"/>
            </w:pPr>
            <w:r>
              <w:t>C</w:t>
            </w:r>
            <w:r w:rsidRPr="006B7099">
              <w:rPr>
                <w:vertAlign w:val="subscript"/>
              </w:rPr>
              <w:t>3</w:t>
            </w:r>
            <w:r>
              <w:t>H</w:t>
            </w:r>
            <w:r w:rsidRPr="006B7099">
              <w:rPr>
                <w:vertAlign w:val="subscript"/>
              </w:rPr>
              <w:t>7</w:t>
            </w:r>
            <w:r>
              <w:t>NO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8F1EA" w14:textId="164A811C" w:rsidR="00685BC6" w:rsidRDefault="00B66DAB" w:rsidP="00B66DAB">
            <w:pPr>
              <w:pStyle w:val="Vorgabetext"/>
              <w:jc w:val="center"/>
            </w:pPr>
            <w:r>
              <w:t>73,09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55349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8D09D" w14:textId="77777777" w:rsidR="00685BC6" w:rsidRDefault="00685BC6">
            <w:pPr>
              <w:pStyle w:val="Vorgabetext"/>
            </w:pPr>
          </w:p>
        </w:tc>
      </w:tr>
      <w:tr w:rsidR="00685BC6" w14:paraId="1B652E8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C37E3" w14:textId="65382290" w:rsidR="00685BC6" w:rsidRDefault="00B66DAB">
            <w:pPr>
              <w:pStyle w:val="Vorgabetext"/>
            </w:pPr>
            <w:r>
              <w:t>Calciumhydrid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8E9CA" w14:textId="3C4A3F79" w:rsidR="00685BC6" w:rsidRDefault="00B66DAB" w:rsidP="00B66DAB">
            <w:pPr>
              <w:pStyle w:val="Vorgabetext"/>
              <w:jc w:val="center"/>
            </w:pPr>
            <w:r>
              <w:t>CaH</w:t>
            </w:r>
            <w:r w:rsidRPr="006B7099">
              <w:rPr>
                <w:vertAlign w:val="subscript"/>
              </w:rPr>
              <w:t>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DBA8F" w14:textId="1A86F93B" w:rsidR="00685BC6" w:rsidRDefault="00B66DAB" w:rsidP="00B66DAB">
            <w:pPr>
              <w:pStyle w:val="Vorgabetext"/>
              <w:jc w:val="center"/>
            </w:pPr>
            <w:r>
              <w:t>42,1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AC110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D56BC" w14:textId="65DE4A41" w:rsidR="00685BC6" w:rsidRDefault="00B66DAB">
            <w:pPr>
              <w:pStyle w:val="Vorgabetext"/>
            </w:pPr>
            <w:r>
              <w:t>1/100 mL</w:t>
            </w:r>
          </w:p>
        </w:tc>
      </w:tr>
    </w:tbl>
    <w:p w14:paraId="13B7E9A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118AC2D9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Gefahrenpotential: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134"/>
        <w:gridCol w:w="1134"/>
        <w:gridCol w:w="1134"/>
        <w:gridCol w:w="3061"/>
      </w:tblGrid>
      <w:tr w:rsidR="00685BC6" w14:paraId="1EE0A0A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1ADE4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8BA01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4785A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bp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9F32D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G-</w:t>
            </w:r>
            <w:proofErr w:type="spellStart"/>
            <w:r>
              <w:t>Symb</w:t>
            </w:r>
            <w:proofErr w:type="spellEnd"/>
            <w:r>
              <w:t>.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3076D" w14:textId="77777777" w:rsidR="00685BC6" w:rsidRDefault="004B136B" w:rsidP="004B136B">
            <w:pPr>
              <w:pStyle w:val="Vorgabetext"/>
              <w:spacing w:line="240" w:lineRule="auto"/>
              <w:jc w:val="center"/>
            </w:pPr>
            <w:r>
              <w:t>H &amp; P</w:t>
            </w:r>
            <w:r w:rsidR="00685BC6">
              <w:t>-Nummern</w:t>
            </w:r>
          </w:p>
        </w:tc>
      </w:tr>
      <w:tr w:rsidR="00B66DAB" w14:paraId="7F90E7E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058D9" w14:textId="61BA822C" w:rsidR="00B66DAB" w:rsidRDefault="00B66DAB" w:rsidP="00B66DAB">
            <w:pPr>
              <w:pStyle w:val="Vorgabetext"/>
            </w:pPr>
            <w:proofErr w:type="gramStart"/>
            <w:r>
              <w:t>N,N</w:t>
            </w:r>
            <w:proofErr w:type="gramEnd"/>
            <w:r>
              <w:t>-Dimethylformamid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D546D" w14:textId="7D92D202" w:rsidR="00B66DAB" w:rsidRDefault="00B66DAB" w:rsidP="00B66DAB">
            <w:pPr>
              <w:pStyle w:val="Vorgabetext"/>
              <w:tabs>
                <w:tab w:val="left" w:pos="586"/>
              </w:tabs>
            </w:pPr>
            <w:r>
              <w:t>-61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C9A08" w14:textId="405C7384" w:rsidR="00B66DAB" w:rsidRDefault="00B66DAB" w:rsidP="00B66DAB">
            <w:pPr>
              <w:pStyle w:val="Vorgabetext"/>
            </w:pPr>
            <w:r>
              <w:t>153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E2D33" w14:textId="6D97551D" w:rsidR="00B66DAB" w:rsidRDefault="00B66DAB" w:rsidP="00B66DAB">
            <w:pPr>
              <w:pStyle w:val="Vorgabetext"/>
            </w:pPr>
            <w:r>
              <w:t>2; 7; 8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AD2BA" w14:textId="5F7AF7F1" w:rsidR="006B7099" w:rsidRPr="006B7099" w:rsidRDefault="006B7099" w:rsidP="006B7099">
            <w:pPr>
              <w:pStyle w:val="Vorgabetext"/>
              <w:rPr>
                <w:lang w:val="en-US"/>
              </w:rPr>
            </w:pPr>
            <w:r w:rsidRPr="006B7099">
              <w:rPr>
                <w:lang w:val="en-US"/>
              </w:rPr>
              <w:t>H226</w:t>
            </w:r>
            <w:r>
              <w:rPr>
                <w:lang w:val="en-US"/>
              </w:rPr>
              <w:t xml:space="preserve">, </w:t>
            </w:r>
            <w:r w:rsidRPr="006B7099">
              <w:rPr>
                <w:lang w:val="en-US"/>
              </w:rPr>
              <w:t>H312 + H332</w:t>
            </w:r>
            <w:r>
              <w:rPr>
                <w:lang w:val="en-US"/>
              </w:rPr>
              <w:t xml:space="preserve">, </w:t>
            </w:r>
            <w:r w:rsidRPr="006B7099">
              <w:rPr>
                <w:lang w:val="en-US"/>
              </w:rPr>
              <w:t>H319</w:t>
            </w:r>
            <w:r>
              <w:rPr>
                <w:lang w:val="en-US"/>
              </w:rPr>
              <w:t xml:space="preserve">, </w:t>
            </w:r>
          </w:p>
          <w:p w14:paraId="56EAE246" w14:textId="7E7DE0EB" w:rsidR="006B7099" w:rsidRPr="006B7099" w:rsidRDefault="006B7099" w:rsidP="006B7099">
            <w:pPr>
              <w:pStyle w:val="Vorgabetext"/>
              <w:rPr>
                <w:lang w:val="en-US"/>
              </w:rPr>
            </w:pPr>
            <w:r w:rsidRPr="006B7099">
              <w:rPr>
                <w:lang w:val="en-US"/>
              </w:rPr>
              <w:t>H360D</w:t>
            </w:r>
            <w:r>
              <w:rPr>
                <w:lang w:val="en-US"/>
              </w:rPr>
              <w:t xml:space="preserve">, </w:t>
            </w:r>
            <w:r w:rsidRPr="006B7099">
              <w:rPr>
                <w:lang w:val="en-US"/>
              </w:rPr>
              <w:t>P210</w:t>
            </w:r>
            <w:r>
              <w:rPr>
                <w:lang w:val="en-US"/>
              </w:rPr>
              <w:t xml:space="preserve">, </w:t>
            </w:r>
            <w:r w:rsidRPr="006B7099">
              <w:rPr>
                <w:lang w:val="en-US"/>
              </w:rPr>
              <w:t>P280</w:t>
            </w:r>
            <w:r>
              <w:rPr>
                <w:lang w:val="en-US"/>
              </w:rPr>
              <w:t>,</w:t>
            </w:r>
          </w:p>
          <w:p w14:paraId="0BF78A13" w14:textId="3E2A8D02" w:rsidR="006B7099" w:rsidRPr="006B7099" w:rsidRDefault="006B7099" w:rsidP="006B7099">
            <w:pPr>
              <w:pStyle w:val="Vorgabetext"/>
              <w:rPr>
                <w:lang w:val="en-US"/>
              </w:rPr>
            </w:pPr>
            <w:r w:rsidRPr="006B7099">
              <w:rPr>
                <w:lang w:val="en-US"/>
              </w:rPr>
              <w:t>P303 + P361 + P353</w:t>
            </w:r>
            <w:r>
              <w:rPr>
                <w:lang w:val="en-US"/>
              </w:rPr>
              <w:t>,</w:t>
            </w:r>
          </w:p>
          <w:p w14:paraId="3278AAEF" w14:textId="01706677" w:rsidR="006B7099" w:rsidRDefault="006B7099" w:rsidP="006B7099">
            <w:pPr>
              <w:pStyle w:val="Vorgabetext"/>
            </w:pPr>
            <w:r>
              <w:t>P304 + P340 + P312</w:t>
            </w:r>
            <w:r>
              <w:t>,</w:t>
            </w:r>
          </w:p>
          <w:p w14:paraId="5A4256DC" w14:textId="50178373" w:rsidR="006B7099" w:rsidRDefault="006B7099" w:rsidP="006B7099">
            <w:pPr>
              <w:pStyle w:val="Vorgabetext"/>
            </w:pPr>
            <w:r>
              <w:t>P305 + P351 + P338</w:t>
            </w:r>
            <w:r>
              <w:t>,</w:t>
            </w:r>
          </w:p>
          <w:p w14:paraId="5B08E6F3" w14:textId="3E0B0D10" w:rsidR="00B66DAB" w:rsidRDefault="006B7099" w:rsidP="006B7099">
            <w:pPr>
              <w:pStyle w:val="Vorgabetext"/>
            </w:pPr>
            <w:r>
              <w:t>P308 + P313</w:t>
            </w:r>
          </w:p>
        </w:tc>
      </w:tr>
      <w:tr w:rsidR="00B66DAB" w14:paraId="4FC981B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E14EF" w14:textId="4B20CC0B" w:rsidR="00B66DAB" w:rsidRDefault="00B66DAB" w:rsidP="00B66DAB">
            <w:pPr>
              <w:pStyle w:val="Vorgabetext"/>
            </w:pPr>
            <w:r>
              <w:t>Calciumhydrid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60AB0" w14:textId="0EAF3FA0" w:rsidR="00B66DAB" w:rsidRDefault="00B66DAB" w:rsidP="00B66DAB">
            <w:pPr>
              <w:pStyle w:val="Vorgabetext"/>
              <w:tabs>
                <w:tab w:val="left" w:pos="535"/>
              </w:tabs>
            </w:pPr>
            <w:r>
              <w:t>816 °C</w:t>
            </w:r>
            <w:r>
              <w:tab/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4D123" w14:textId="4902735C" w:rsidR="00B66DAB" w:rsidRDefault="00B66DAB" w:rsidP="00B66DAB">
            <w:pPr>
              <w:pStyle w:val="Vorgabetext"/>
            </w:pPr>
            <w:r>
              <w:t>600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80555" w14:textId="661D1326" w:rsidR="00B66DAB" w:rsidRDefault="00B66DAB" w:rsidP="00B66DAB">
            <w:pPr>
              <w:pStyle w:val="Vorgabetext"/>
            </w:pPr>
            <w:r>
              <w:t>2; 7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14AA4" w14:textId="04748A1A" w:rsidR="00B66DAB" w:rsidRDefault="00B66DAB" w:rsidP="00B66DAB">
            <w:pPr>
              <w:pStyle w:val="Vorgabetext"/>
            </w:pPr>
            <w:r>
              <w:t>%</w:t>
            </w:r>
          </w:p>
        </w:tc>
      </w:tr>
      <w:tr w:rsidR="00B66DAB" w14:paraId="7E6C043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156EB" w14:textId="77777777" w:rsidR="00B66DAB" w:rsidRDefault="00B66DAB" w:rsidP="00B66DAB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03342" w14:textId="77777777" w:rsidR="00B66DAB" w:rsidRDefault="00B66DAB" w:rsidP="00B66DAB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B6C88" w14:textId="77777777" w:rsidR="00B66DAB" w:rsidRDefault="00B66DAB" w:rsidP="00B66DAB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F5EAB" w14:textId="77777777" w:rsidR="00B66DAB" w:rsidRDefault="00B66DAB" w:rsidP="00B66DAB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FA7FB" w14:textId="77777777" w:rsidR="00B66DAB" w:rsidRDefault="00B66DAB" w:rsidP="00B66DAB">
            <w:pPr>
              <w:pStyle w:val="Vorgabetext"/>
            </w:pPr>
          </w:p>
        </w:tc>
      </w:tr>
    </w:tbl>
    <w:p w14:paraId="10EA0554" w14:textId="77777777" w:rsidR="00685BC6" w:rsidRDefault="00685BC6" w:rsidP="0008186F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rPr>
          <w:sz w:val="16"/>
        </w:rPr>
      </w:pPr>
      <w:r>
        <w:rPr>
          <w:sz w:val="16"/>
        </w:rPr>
        <w:t>* Substanzen, die eindeutig erwiesen oder begründet oder verdächtigt als cancerogen eingestuft sind, müssen durch Unterstreichung g</w:t>
      </w:r>
      <w:r>
        <w:rPr>
          <w:sz w:val="16"/>
        </w:rPr>
        <w:t>e</w:t>
      </w:r>
      <w:r>
        <w:rPr>
          <w:sz w:val="16"/>
        </w:rPr>
        <w:t>kennzeichnet werden.</w:t>
      </w:r>
    </w:p>
    <w:p w14:paraId="7CDB1119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B2BE50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t xml:space="preserve">Wortlaut aller oben aufgeführten </w:t>
      </w:r>
      <w:r w:rsidR="004B136B">
        <w:t>H</w:t>
      </w:r>
      <w:r>
        <w:t>-Sätze (</w:t>
      </w:r>
      <w:r>
        <w:rPr>
          <w:i/>
        </w:rPr>
        <w:t>jeweils nur ein Satz pro Zeile, numerisch aufsteigend sortiert</w:t>
      </w:r>
      <w:r>
        <w:t>)</w:t>
      </w:r>
    </w:p>
    <w:tbl>
      <w:tblPr>
        <w:tblW w:w="997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685BC6" w14:paraId="466CDDD1" w14:textId="77777777" w:rsidTr="006B7099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45425" w14:textId="698DBC73" w:rsidR="00685BC6" w:rsidRDefault="006B7099">
            <w:pPr>
              <w:pStyle w:val="Vorgabetext"/>
            </w:pPr>
            <w:r>
              <w:t>H226 Flüssigkeit und Dampf entzündbar.</w:t>
            </w:r>
          </w:p>
        </w:tc>
      </w:tr>
      <w:tr w:rsidR="006B7099" w14:paraId="74F8934E" w14:textId="77777777" w:rsidTr="006B7099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045F5" w14:textId="07EAB6CC" w:rsidR="006B7099" w:rsidRDefault="006B7099">
            <w:pPr>
              <w:pStyle w:val="Vorgabetext"/>
            </w:pPr>
            <w:r>
              <w:t>H312+H332 Gesundheitsschädlich bei Hautkontakt oder einatmen.</w:t>
            </w:r>
          </w:p>
        </w:tc>
      </w:tr>
      <w:tr w:rsidR="006B7099" w14:paraId="0357D8D8" w14:textId="77777777" w:rsidTr="006B7099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8EB4D" w14:textId="00F5ECF2" w:rsidR="006B7099" w:rsidRDefault="006B7099">
            <w:pPr>
              <w:pStyle w:val="Vorgabetext"/>
            </w:pPr>
            <w:r>
              <w:t>H319 Verursacht schwere Augenreizung.</w:t>
            </w:r>
          </w:p>
        </w:tc>
      </w:tr>
      <w:tr w:rsidR="006B7099" w14:paraId="46000E1C" w14:textId="77777777" w:rsidTr="006B7099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86825" w14:textId="5BD20B5E" w:rsidR="006B7099" w:rsidRDefault="006B7099">
            <w:pPr>
              <w:pStyle w:val="Vorgabetext"/>
            </w:pPr>
            <w:r>
              <w:t>H360D Kann das Kind im Mutterleib schädigen.</w:t>
            </w:r>
          </w:p>
        </w:tc>
      </w:tr>
    </w:tbl>
    <w:p w14:paraId="5986749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1634952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85BC6" w14:paraId="07FA0307" w14:textId="77777777">
        <w:tblPrEx>
          <w:tblCellMar>
            <w:top w:w="0" w:type="dxa"/>
            <w:bottom w:w="0" w:type="dxa"/>
          </w:tblCellMar>
        </w:tblPrEx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A1AFB" w14:textId="77777777" w:rsidR="00685BC6" w:rsidRDefault="00685BC6">
            <w:pPr>
              <w:pStyle w:val="Vorgabetext"/>
            </w:pPr>
          </w:p>
        </w:tc>
      </w:tr>
    </w:tbl>
    <w:p w14:paraId="1D52D021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D073864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Erste-Hilfe-Maßnahmen: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685BC6" w14:paraId="5ECB76D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B02DB" w14:textId="77777777" w:rsidR="00685BC6" w:rsidRDefault="00685BC6">
            <w:pPr>
              <w:pStyle w:val="Vorgabetext"/>
              <w:spacing w:line="240" w:lineRule="auto"/>
            </w:pPr>
            <w:r>
              <w:lastRenderedPageBreak/>
              <w:t>Substanz*</w:t>
            </w:r>
          </w:p>
        </w:tc>
        <w:tc>
          <w:tcPr>
            <w:tcW w:w="6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9840B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685BC6" w14:paraId="6A35CE6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AA53E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20986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436E4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AA12B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Inhalation</w:t>
            </w:r>
          </w:p>
        </w:tc>
      </w:tr>
      <w:tr w:rsidR="00B66DAB" w14:paraId="3E1FD7D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B3E53" w14:textId="0C7FE00F" w:rsidR="00B66DAB" w:rsidRDefault="00B66DAB" w:rsidP="00B66DAB">
            <w:pPr>
              <w:pStyle w:val="Vorgabetext"/>
            </w:pPr>
            <w:proofErr w:type="gramStart"/>
            <w:r>
              <w:t>N,N</w:t>
            </w:r>
            <w:proofErr w:type="gramEnd"/>
            <w:r>
              <w:t>-Dimethylformamid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2BCE2" w14:textId="3B701283" w:rsidR="00B66DAB" w:rsidRDefault="00B66DAB" w:rsidP="00B66DAB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515ED" w14:textId="6D1AD558" w:rsidR="00B66DAB" w:rsidRDefault="00B66DAB" w:rsidP="00B66DAB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6E72F" w14:textId="3E60C669" w:rsidR="00B66DAB" w:rsidRDefault="00B66DAB" w:rsidP="00B66DAB">
            <w:pPr>
              <w:pStyle w:val="Vorgabetext"/>
            </w:pPr>
            <w:r>
              <w:t>L; A</w:t>
            </w:r>
          </w:p>
        </w:tc>
      </w:tr>
      <w:tr w:rsidR="00B66DAB" w14:paraId="72E8BC7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8C7F8" w14:textId="20C357F3" w:rsidR="00B66DAB" w:rsidRDefault="00B66DAB" w:rsidP="00B66DAB">
            <w:pPr>
              <w:pStyle w:val="Vorgabetext"/>
            </w:pPr>
            <w:r>
              <w:t>Calciumhydrid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C6602" w14:textId="54B0F040" w:rsidR="00B66DAB" w:rsidRDefault="00B66DAB" w:rsidP="00B66DAB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250AB" w14:textId="3070A3AB" w:rsidR="00B66DAB" w:rsidRDefault="00B66DAB" w:rsidP="00B66DAB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D6000" w14:textId="39779212" w:rsidR="00B66DAB" w:rsidRDefault="00B66DAB" w:rsidP="00B66DAB">
            <w:pPr>
              <w:pStyle w:val="Vorgabetext"/>
            </w:pPr>
            <w:r>
              <w:t>L</w:t>
            </w:r>
          </w:p>
        </w:tc>
      </w:tr>
      <w:tr w:rsidR="00B66DAB" w14:paraId="77B35AF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2DA40" w14:textId="77777777" w:rsidR="00B66DAB" w:rsidRDefault="00B66DAB" w:rsidP="00B66DAB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BABEE" w14:textId="77777777" w:rsidR="00B66DAB" w:rsidRDefault="00B66DAB" w:rsidP="00B66DAB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FABC5" w14:textId="77777777" w:rsidR="00B66DAB" w:rsidRDefault="00B66DAB" w:rsidP="00B66DAB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D6408" w14:textId="77777777" w:rsidR="00B66DAB" w:rsidRDefault="00B66DAB" w:rsidP="00B66DAB">
            <w:pPr>
              <w:pStyle w:val="Vorgabetext"/>
            </w:pPr>
          </w:p>
        </w:tc>
      </w:tr>
    </w:tbl>
    <w:p w14:paraId="36B5FB04" w14:textId="77777777" w:rsidR="00685BC6" w:rsidRDefault="00FC1AD1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 w:rsidRPr="00FC1AD1">
        <w:rPr>
          <w:b/>
        </w:rPr>
        <w:t>K</w:t>
      </w:r>
      <w:r>
        <w:rPr>
          <w:b/>
        </w:rPr>
        <w:t xml:space="preserve">: </w:t>
      </w:r>
      <w:r w:rsidRPr="00FC1AD1">
        <w:t>Kontaminierte Kleidung schnellstmöglich entfernen</w:t>
      </w:r>
      <w:r w:rsidR="00DF187D">
        <w:t xml:space="preserve">; </w:t>
      </w:r>
      <w:r w:rsidR="00DF187D" w:rsidRPr="00DF187D">
        <w:rPr>
          <w:b/>
        </w:rPr>
        <w:t>W:</w:t>
      </w:r>
      <w:r w:rsidR="00DF187D">
        <w:rPr>
          <w:b/>
        </w:rPr>
        <w:t xml:space="preserve"> </w:t>
      </w:r>
      <w:r w:rsidR="00DF187D">
        <w:t>Mit Wasser spülen bzw. waschen;</w:t>
      </w:r>
    </w:p>
    <w:p w14:paraId="7E6BAC54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F:</w:t>
      </w:r>
      <w:r>
        <w:t xml:space="preserve"> Mit spezieller Flüssigkeit spülen bzw. waschen; </w:t>
      </w:r>
      <w:r>
        <w:rPr>
          <w:b/>
          <w:bCs/>
        </w:rPr>
        <w:t>V:</w:t>
      </w:r>
      <w:r>
        <w:t xml:space="preserve"> Verband als Infektionsschutz; </w:t>
      </w:r>
      <w:r>
        <w:rPr>
          <w:b/>
          <w:bCs/>
        </w:rPr>
        <w:t>A:</w:t>
      </w:r>
      <w:r>
        <w:t xml:space="preserve"> Arzt aufsuchen</w:t>
      </w:r>
    </w:p>
    <w:p w14:paraId="03BF1798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L:</w:t>
      </w:r>
      <w:r>
        <w:t xml:space="preserve"> Frischluft zuführen; </w:t>
      </w:r>
      <w:r>
        <w:rPr>
          <w:b/>
          <w:bCs/>
        </w:rPr>
        <w:t>B:</w:t>
      </w:r>
      <w:r>
        <w:t xml:space="preserve"> Atmung kontrollieren und gegebenenfalls künstliche Beatmung</w:t>
      </w:r>
    </w:p>
    <w:p w14:paraId="54F8C61C" w14:textId="77777777" w:rsidR="00DF187D" w:rsidRPr="00FC1AD1" w:rsidRDefault="00DF187D">
      <w:pPr>
        <w:pStyle w:val="Vorgabetext"/>
        <w:tabs>
          <w:tab w:val="left" w:pos="2835"/>
          <w:tab w:val="left" w:pos="5669"/>
          <w:tab w:val="left" w:pos="6803"/>
        </w:tabs>
      </w:pPr>
    </w:p>
    <w:p w14:paraId="66D4FA3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Maßnahmen bei kleinen Störfällen: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85BC6" w14:paraId="7A06664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0B660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14DE7" w14:textId="77777777" w:rsidR="00685BC6" w:rsidRDefault="00685BC6">
            <w:pPr>
              <w:pStyle w:val="Vorgabetext"/>
              <w:spacing w:line="240" w:lineRule="auto"/>
            </w:pPr>
            <w:r>
              <w:t>Störfallverhalten</w:t>
            </w:r>
          </w:p>
        </w:tc>
      </w:tr>
      <w:tr w:rsidR="00B66DAB" w14:paraId="7A94E2B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E2641" w14:textId="6305B60B" w:rsidR="00B66DAB" w:rsidRDefault="00B66DAB" w:rsidP="00B66DAB">
            <w:pPr>
              <w:pStyle w:val="Vorgabetext"/>
            </w:pPr>
            <w:proofErr w:type="gramStart"/>
            <w:r>
              <w:t>N,N</w:t>
            </w:r>
            <w:proofErr w:type="gramEnd"/>
            <w:r>
              <w:t>-Dimethylformamid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E66A8" w14:textId="1AC664D9" w:rsidR="00B66DAB" w:rsidRDefault="00B66DAB" w:rsidP="00B66DAB">
            <w:pPr>
              <w:pStyle w:val="Vorgabetext"/>
            </w:pPr>
            <w:r>
              <w:t>W; C; P</w:t>
            </w:r>
          </w:p>
        </w:tc>
      </w:tr>
      <w:tr w:rsidR="00B66DAB" w14:paraId="4036BC9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B7735" w14:textId="6D25A806" w:rsidR="00B66DAB" w:rsidRDefault="00B66DAB" w:rsidP="00B66DAB">
            <w:pPr>
              <w:pStyle w:val="Vorgabetext"/>
            </w:pPr>
            <w:r>
              <w:t>Calciumhydrid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8F11C" w14:textId="4CA2BCA5" w:rsidR="00B66DAB" w:rsidRDefault="006B7099" w:rsidP="00B66DAB">
            <w:pPr>
              <w:pStyle w:val="Vorgabetext"/>
            </w:pPr>
            <w:r>
              <w:t>C; P</w:t>
            </w:r>
          </w:p>
        </w:tc>
      </w:tr>
    </w:tbl>
    <w:p w14:paraId="0EEE3C56" w14:textId="77777777" w:rsidR="00DF187D" w:rsidRDefault="00DF187D" w:rsidP="00DF187D">
      <w:pPr>
        <w:pStyle w:val="Vorgabetext"/>
        <w:spacing w:before="120" w:line="240" w:lineRule="auto"/>
      </w:pPr>
      <w:proofErr w:type="spellStart"/>
      <w:r>
        <w:rPr>
          <w:b/>
          <w:bCs/>
        </w:rPr>
        <w:t>Cb</w:t>
      </w:r>
      <w:proofErr w:type="spellEnd"/>
      <w:r>
        <w:rPr>
          <w:b/>
          <w:bCs/>
        </w:rPr>
        <w:t>:</w:t>
      </w:r>
      <w:r>
        <w:t xml:space="preserve"> Mit Chemikalienbinder aufnehmen; </w:t>
      </w:r>
      <w:r>
        <w:rPr>
          <w:b/>
          <w:bCs/>
        </w:rPr>
        <w:t>W:</w:t>
      </w:r>
      <w:r>
        <w:t xml:space="preserve"> Mit Wasser spülen bzw. Wasser darf zum Löschen verwendet we</w:t>
      </w:r>
      <w:r>
        <w:t>r</w:t>
      </w:r>
      <w:r>
        <w:t xml:space="preserve">den; </w:t>
      </w:r>
      <w:r>
        <w:rPr>
          <w:b/>
          <w:bCs/>
        </w:rPr>
        <w:t>S:</w:t>
      </w:r>
      <w:r>
        <w:t xml:space="preserve"> Zum Löschen Sand verwenden; </w:t>
      </w:r>
      <w:r>
        <w:rPr>
          <w:b/>
          <w:bCs/>
        </w:rPr>
        <w:t>P:</w:t>
      </w:r>
      <w:r>
        <w:t xml:space="preserve"> Zum Löschen darf ein Pulverlöscher verwendet werden;</w:t>
      </w:r>
    </w:p>
    <w:p w14:paraId="648D614B" w14:textId="77777777" w:rsidR="00685BC6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>
        <w:rPr>
          <w:b/>
          <w:bCs/>
        </w:rPr>
        <w:t>C:</w:t>
      </w:r>
      <w:r>
        <w:t xml:space="preserve"> Zum Löschen darf ein CO2 Löscher verwendet werden</w:t>
      </w:r>
    </w:p>
    <w:p w14:paraId="1EDA60FA" w14:textId="77777777" w:rsidR="00DF187D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</w:p>
    <w:p w14:paraId="3AC70B6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proofErr w:type="spellStart"/>
      <w:r>
        <w:rPr>
          <w:b/>
        </w:rPr>
        <w:t>Entsorgungungsvorschläge</w:t>
      </w:r>
      <w:proofErr w:type="spellEnd"/>
      <w:r>
        <w:t>:</w:t>
      </w:r>
      <w:r w:rsidR="00C60E89">
        <w:t xml:space="preserve"> (beachte Edukte werden umgesetz</w:t>
      </w:r>
      <w:r w:rsidR="00817C16">
        <w:t>t</w:t>
      </w:r>
      <w:r w:rsidR="00C60E89">
        <w:t>, Produkte abgegeben und nicht entsorgt!)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685BC6" w14:paraId="24E4F4C8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DF558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F2E9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88221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Sonderentsorgung</w:t>
            </w:r>
          </w:p>
        </w:tc>
      </w:tr>
      <w:tr w:rsidR="00685BC6" w14:paraId="5039458F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F7511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B1A44" w14:textId="77777777" w:rsidR="00685BC6" w:rsidRDefault="00685BC6">
            <w:pPr>
              <w:pStyle w:val="Vorgabetext"/>
              <w:spacing w:line="240" w:lineRule="auto"/>
            </w:pPr>
            <w:r>
              <w:t>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B7DBD" w14:textId="77777777" w:rsidR="00685BC6" w:rsidRDefault="00685BC6">
            <w:pPr>
              <w:pStyle w:val="Vorgabetext"/>
              <w:spacing w:line="240" w:lineRule="auto"/>
            </w:pPr>
            <w:r>
              <w:t>B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3B019" w14:textId="77777777" w:rsidR="00685BC6" w:rsidRDefault="00685BC6">
            <w:pPr>
              <w:pStyle w:val="Vorgabetext"/>
              <w:spacing w:line="240" w:lineRule="auto"/>
            </w:pPr>
            <w:r>
              <w:t>Cl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79344" w14:textId="77777777" w:rsidR="00685BC6" w:rsidRDefault="00685BC6">
            <w:pPr>
              <w:pStyle w:val="Vorgabetext"/>
            </w:pPr>
          </w:p>
        </w:tc>
      </w:tr>
      <w:tr w:rsidR="00B66DAB" w14:paraId="36527428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E5F15" w14:textId="237867CE" w:rsidR="00B66DAB" w:rsidRDefault="00B66DAB" w:rsidP="00B66DAB">
            <w:pPr>
              <w:pStyle w:val="Vorgabetext"/>
            </w:pPr>
            <w:proofErr w:type="gramStart"/>
            <w:r>
              <w:t>N,N</w:t>
            </w:r>
            <w:proofErr w:type="gramEnd"/>
            <w:r>
              <w:t>-Dimethylformamid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28431" w14:textId="77777777" w:rsidR="00B66DAB" w:rsidRDefault="00B66DAB" w:rsidP="00B66DAB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6244A" w14:textId="61AF4DA7" w:rsidR="00B66DAB" w:rsidRDefault="006B7099" w:rsidP="00B66DAB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B1895" w14:textId="77777777" w:rsidR="00B66DAB" w:rsidRDefault="00B66DAB" w:rsidP="00B66DAB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ABC9B" w14:textId="77777777" w:rsidR="00B66DAB" w:rsidRDefault="00B66DAB" w:rsidP="00B66DAB">
            <w:pPr>
              <w:pStyle w:val="Vorgabetext"/>
            </w:pPr>
          </w:p>
        </w:tc>
      </w:tr>
      <w:tr w:rsidR="00B66DAB" w14:paraId="1368275A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CFCD8" w14:textId="1DBA731D" w:rsidR="00B66DAB" w:rsidRDefault="00B66DAB" w:rsidP="00B66DAB">
            <w:pPr>
              <w:pStyle w:val="Vorgabetext"/>
            </w:pPr>
            <w:r>
              <w:t>Calciumhydrid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CC3EF" w14:textId="77777777" w:rsidR="00B66DAB" w:rsidRDefault="00B66DAB" w:rsidP="00B66DAB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57D04" w14:textId="77777777" w:rsidR="00B66DAB" w:rsidRDefault="00B66DAB" w:rsidP="00B66DAB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9F074" w14:textId="77777777" w:rsidR="00B66DAB" w:rsidRDefault="00B66DAB" w:rsidP="00B66DAB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A3822" w14:textId="654FAB5E" w:rsidR="00B66DAB" w:rsidRDefault="006B7099" w:rsidP="00B66DAB">
            <w:pPr>
              <w:pStyle w:val="Vorgabetext"/>
            </w:pPr>
            <w:r>
              <w:t>Vorsichtig mit Wasser inaktivieren, Ausguss</w:t>
            </w:r>
          </w:p>
        </w:tc>
      </w:tr>
    </w:tbl>
    <w:p w14:paraId="143EE0F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4B488984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>
        <w:rPr>
          <w:b/>
        </w:rPr>
        <w:t>Reaktionsmechani</w:t>
      </w:r>
      <w:r w:rsidR="00817C16">
        <w:rPr>
          <w:b/>
        </w:rPr>
        <w:t>sm</w:t>
      </w:r>
      <w:r>
        <w:rPr>
          <w:b/>
        </w:rPr>
        <w:t>us:</w:t>
      </w:r>
    </w:p>
    <w:p w14:paraId="38D0727B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2FC4B73F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28B6A835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25FB533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2CB724FE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912F859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827AD3E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352E059B" w14:textId="77777777" w:rsidR="00685BC6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Erklärung:</w:t>
      </w:r>
    </w:p>
    <w:p w14:paraId="4199DC3B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  <w:r>
        <w:t>Dieses Vorprotokoll wurde von mir nach bestem Wissen unter Zuhilfenahme der bei „Literatur“ genannten Quellen eigenständig verfasst.</w:t>
      </w:r>
    </w:p>
    <w:p w14:paraId="46A2A3DE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68754CB8" w14:textId="77777777" w:rsidR="00801ED1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Datum:</w:t>
      </w:r>
      <w:r w:rsidRPr="00801ED1">
        <w:rPr>
          <w:b/>
        </w:rPr>
        <w:tab/>
        <w:t>Unterschrift Student/in:</w:t>
      </w:r>
    </w:p>
    <w:p w14:paraId="770D1D36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4D268FCF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5B67E751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3C21F694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Unterschrift Assistent/in:</w:t>
      </w:r>
    </w:p>
    <w:sectPr w:rsidR="00685BC6">
      <w:headerReference w:type="default" r:id="rId7"/>
      <w:pgSz w:w="11906" w:h="16838"/>
      <w:pgMar w:top="2835" w:right="907" w:bottom="850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8B6F6" w14:textId="77777777" w:rsidR="00B66DAB" w:rsidRDefault="00B66DAB">
      <w:r>
        <w:separator/>
      </w:r>
    </w:p>
  </w:endnote>
  <w:endnote w:type="continuationSeparator" w:id="0">
    <w:p w14:paraId="49638B80" w14:textId="77777777" w:rsidR="00B66DAB" w:rsidRDefault="00B66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D51AC" w14:textId="77777777" w:rsidR="00B66DAB" w:rsidRDefault="00B66DAB">
      <w:r>
        <w:separator/>
      </w:r>
    </w:p>
  </w:footnote>
  <w:footnote w:type="continuationSeparator" w:id="0">
    <w:p w14:paraId="1647BBA9" w14:textId="77777777" w:rsidR="00B66DAB" w:rsidRDefault="00B66D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4EF98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Vorprotokoll</w:t>
    </w:r>
    <w:r>
      <w:t xml:space="preserve"> (gleichzeitig Betriebsanweisung nach § 20 der GefStoffV)</w:t>
    </w:r>
  </w:p>
  <w:p w14:paraId="74C8430D" w14:textId="77777777" w:rsidR="00685BC6" w:rsidRDefault="00685BC6">
    <w:pPr>
      <w:pStyle w:val="Vorgabetext"/>
      <w:tabs>
        <w:tab w:val="left" w:pos="5669"/>
        <w:tab w:val="left" w:pos="6803"/>
      </w:tabs>
    </w:pPr>
    <w:r>
      <w:t>Name:</w:t>
    </w:r>
    <w:r>
      <w:tab/>
    </w:r>
    <w:r w:rsidR="00520A4C">
      <w:t>Block</w:t>
    </w:r>
    <w:r>
      <w:t xml:space="preserve">: </w:t>
    </w:r>
    <w:r>
      <w:tab/>
    </w:r>
    <w:r w:rsidR="00D02B3E">
      <w:t>Laborgruppe</w:t>
    </w:r>
    <w:r>
      <w:t>:</w:t>
    </w:r>
  </w:p>
  <w:p w14:paraId="41C149B3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  <w:spacing w:line="240" w:lineRule="auto"/>
    </w:pPr>
  </w:p>
  <w:p w14:paraId="2F353B29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Präparat/Nr.:</w:t>
    </w:r>
  </w:p>
  <w:p w14:paraId="282B5349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  <w:p w14:paraId="2126E49F" w14:textId="77777777" w:rsidR="00685BC6" w:rsidRDefault="00685BC6">
    <w:pPr>
      <w:pStyle w:val="Vorgabetext"/>
      <w:pBdr>
        <w:bottom w:val="double" w:sz="6" w:space="7" w:color="auto"/>
      </w:pBdr>
      <w:tabs>
        <w:tab w:val="left" w:pos="0"/>
        <w:tab w:val="center" w:pos="4932"/>
        <w:tab w:val="right" w:pos="9865"/>
      </w:tabs>
    </w:pPr>
    <w:r>
      <w:rPr>
        <w:b/>
      </w:rPr>
      <w:t>Literatur:</w:t>
    </w:r>
  </w:p>
  <w:p w14:paraId="6C1D7E14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AB"/>
    <w:rsid w:val="0008186F"/>
    <w:rsid w:val="00152D62"/>
    <w:rsid w:val="00341D4E"/>
    <w:rsid w:val="004468D8"/>
    <w:rsid w:val="004911E9"/>
    <w:rsid w:val="004B136B"/>
    <w:rsid w:val="004F3BAF"/>
    <w:rsid w:val="00520A4C"/>
    <w:rsid w:val="005D6D64"/>
    <w:rsid w:val="00685BC6"/>
    <w:rsid w:val="006B7099"/>
    <w:rsid w:val="006D2AD5"/>
    <w:rsid w:val="00801ED1"/>
    <w:rsid w:val="00817C16"/>
    <w:rsid w:val="00A92397"/>
    <w:rsid w:val="00B66DAB"/>
    <w:rsid w:val="00C5226C"/>
    <w:rsid w:val="00C60E89"/>
    <w:rsid w:val="00D02B3E"/>
    <w:rsid w:val="00D96A8F"/>
    <w:rsid w:val="00DF187D"/>
    <w:rsid w:val="00E8481C"/>
    <w:rsid w:val="00E92EB7"/>
    <w:rsid w:val="00FC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8EF31F"/>
  <w15:chartTrackingRefBased/>
  <w15:docId w15:val="{26742147-745F-41EB-B64D-B84987ED2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80" w:after="140"/>
      <w:jc w:val="both"/>
      <w:outlineLvl w:val="0"/>
    </w:pPr>
    <w:rPr>
      <w:rFonts w:ascii="Arial Black" w:hAnsi="Arial Black"/>
      <w:sz w:val="28"/>
    </w:rPr>
  </w:style>
  <w:style w:type="paragraph" w:styleId="Heading2">
    <w:name w:val="heading 2"/>
    <w:basedOn w:val="Normal"/>
    <w:qFormat/>
    <w:pPr>
      <w:spacing w:before="120" w:after="120"/>
      <w:jc w:val="both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qFormat/>
    <w:pPr>
      <w:spacing w:before="120" w:after="120"/>
      <w:jc w:val="both"/>
      <w:outlineLvl w:val="2"/>
    </w:pPr>
    <w:rPr>
      <w:b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Normal"/>
    <w:rPr>
      <w:sz w:val="24"/>
    </w:rPr>
  </w:style>
  <w:style w:type="paragraph" w:customStyle="1" w:styleId="Gliederungsnumerier">
    <w:name w:val="Gliederungsnumerier"/>
    <w:basedOn w:val="Normal"/>
    <w:pPr>
      <w:jc w:val="both"/>
    </w:pPr>
    <w:rPr>
      <w:sz w:val="24"/>
    </w:rPr>
  </w:style>
  <w:style w:type="paragraph" w:customStyle="1" w:styleId="Einrckung1Zeile">
    <w:name w:val="Einrückung (1. Zeile)"/>
    <w:basedOn w:val="Normal"/>
    <w:pPr>
      <w:spacing w:line="360" w:lineRule="auto"/>
      <w:ind w:firstLine="720"/>
      <w:jc w:val="both"/>
    </w:pPr>
  </w:style>
  <w:style w:type="paragraph" w:customStyle="1" w:styleId="Nummernliste">
    <w:name w:val="Nummernliste"/>
    <w:basedOn w:val="Normal"/>
    <w:pPr>
      <w:spacing w:line="360" w:lineRule="auto"/>
      <w:jc w:val="both"/>
    </w:pPr>
  </w:style>
  <w:style w:type="paragraph" w:customStyle="1" w:styleId="HaupttextEinfach">
    <w:name w:val="Haupttext (Einfach)"/>
    <w:basedOn w:val="Normal"/>
    <w:pPr>
      <w:spacing w:line="360" w:lineRule="auto"/>
      <w:jc w:val="both"/>
    </w:pPr>
    <w:rPr>
      <w:rFonts w:ascii="Arial" w:hAnsi="Arial"/>
    </w:rPr>
  </w:style>
  <w:style w:type="paragraph" w:customStyle="1" w:styleId="Markierung1">
    <w:name w:val="Markierung 1"/>
    <w:basedOn w:val="Normal"/>
    <w:pPr>
      <w:spacing w:line="360" w:lineRule="auto"/>
      <w:jc w:val="both"/>
    </w:pPr>
    <w:rPr>
      <w:rFonts w:ascii="Arial" w:hAnsi="Arial"/>
    </w:rPr>
  </w:style>
  <w:style w:type="paragraph" w:customStyle="1" w:styleId="Markierung2">
    <w:name w:val="Markierung 2"/>
    <w:basedOn w:val="Normal"/>
    <w:pPr>
      <w:spacing w:line="360" w:lineRule="auto"/>
      <w:jc w:val="both"/>
    </w:pPr>
  </w:style>
  <w:style w:type="paragraph" w:customStyle="1" w:styleId="Vorgabetext">
    <w:name w:val="Vorgabetext"/>
    <w:basedOn w:val="Normal"/>
    <w:pPr>
      <w:spacing w:line="360" w:lineRule="auto"/>
      <w:jc w:val="both"/>
    </w:pPr>
    <w:rPr>
      <w:rFonts w:ascii="Arial" w:hAnsi="Arial"/>
    </w:rPr>
  </w:style>
  <w:style w:type="paragraph" w:styleId="Header">
    <w:name w:val="header"/>
    <w:basedOn w:val="Normal"/>
    <w:rsid w:val="00520A4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20A4C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link w:val="BalloonTextChar"/>
    <w:rsid w:val="004B13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B1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ATA\_Uni\_Master\2Semester\MoPoS\MoPoS-P\2.5_DMF\VP_5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32EA0273-E3D7-4AEC-A864-88693153BE9F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VP_5.dot</Template>
  <TotalTime>0</TotalTime>
  <Pages>2</Pages>
  <Words>311</Words>
  <Characters>1966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Reaktionsgleichung (handschriftlich, mit Strukturformeln):</vt:lpstr>
      <vt:lpstr>Reaktionsgleichung (handschriftlich, mit Strukturformeln):</vt:lpstr>
    </vt:vector>
  </TitlesOfParts>
  <Company>Institut für Organische Chemie I</Company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subject/>
  <dc:creator>MarcoTower</dc:creator>
  <cp:keywords/>
  <cp:lastModifiedBy>Marco Gurbisz</cp:lastModifiedBy>
  <cp:revision>1</cp:revision>
  <cp:lastPrinted>2016-10-17T06:14:00Z</cp:lastPrinted>
  <dcterms:created xsi:type="dcterms:W3CDTF">2023-04-21T08:09:00Z</dcterms:created>
  <dcterms:modified xsi:type="dcterms:W3CDTF">2023-04-21T08:29:00Z</dcterms:modified>
</cp:coreProperties>
</file>