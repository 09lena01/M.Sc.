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B71E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37AB730" w14:textId="77777777" w:rsidR="00685BC6" w:rsidRPr="00656577" w:rsidRDefault="00685BC6">
      <w:pPr>
        <w:pStyle w:val="Vorgabetext"/>
        <w:tabs>
          <w:tab w:val="left" w:pos="2835"/>
          <w:tab w:val="left" w:pos="5669"/>
          <w:tab w:val="left" w:pos="6803"/>
        </w:tabs>
        <w:rPr>
          <w:vertAlign w:val="subscript"/>
        </w:rPr>
      </w:pPr>
    </w:p>
    <w:p w14:paraId="25D29C9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0786833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EBCEE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2A90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BAF6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00D533A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A4AD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1D55BC3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470D1" w14:textId="365F2613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8DAF9" w14:textId="112793D6" w:rsidR="00685BC6" w:rsidRDefault="00685BC6">
            <w:pPr>
              <w:pStyle w:val="Vorgabetext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59145" w14:textId="21CEAF4B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2E600" w14:textId="0F517B35" w:rsidR="00685BC6" w:rsidRDefault="005F77AB">
            <w:pPr>
              <w:pStyle w:val="Vorgabetext"/>
              <w:spacing w:line="240" w:lineRule="auto"/>
              <w:jc w:val="center"/>
            </w:pPr>
            <w:r>
              <w:t>m</w:t>
            </w:r>
            <w:r w:rsidR="00685BC6"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E50F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5F77AB" w14:paraId="53DF157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2A707" w14:textId="1B86006A" w:rsidR="005F77AB" w:rsidRDefault="005F77AB" w:rsidP="005F77AB">
            <w:pPr>
              <w:pStyle w:val="Vorgabetext"/>
            </w:pPr>
            <w:r>
              <w:t>Paracetamol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ACF5" w14:textId="799A5B64" w:rsidR="005F77AB" w:rsidRDefault="005F77AB" w:rsidP="005F77AB">
            <w:pPr>
              <w:pStyle w:val="Vorgabetext"/>
            </w:pPr>
            <w:r>
              <w:t>C</w:t>
            </w:r>
            <w:r w:rsidRPr="00656577">
              <w:rPr>
                <w:vertAlign w:val="subscript"/>
              </w:rPr>
              <w:t>8</w:t>
            </w:r>
            <w:r>
              <w:t>H</w:t>
            </w:r>
            <w:r w:rsidRPr="00656577">
              <w:rPr>
                <w:vertAlign w:val="subscript"/>
              </w:rPr>
              <w:t>9</w:t>
            </w:r>
            <w:r>
              <w:t>NO</w:t>
            </w:r>
            <w:r w:rsidRPr="00656577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DFEC1" w14:textId="3DFF89AD" w:rsidR="005F77AB" w:rsidRDefault="005F77AB" w:rsidP="005F77AB">
            <w:pPr>
              <w:pStyle w:val="Vorgabetext"/>
            </w:pPr>
            <w:r>
              <w:t>151,16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32474" w14:textId="0CE21436" w:rsidR="005F77AB" w:rsidRDefault="005F77AB" w:rsidP="005F77AB">
            <w:pPr>
              <w:pStyle w:val="Vorgabetext"/>
            </w:pPr>
            <w:r>
              <w:t>20,0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A572C" w14:textId="11568145" w:rsidR="005F77AB" w:rsidRDefault="00656577" w:rsidP="005F77AB">
            <w:pPr>
              <w:pStyle w:val="Vorgabetext"/>
            </w:pPr>
            <w:r>
              <w:t>3,02</w:t>
            </w:r>
          </w:p>
        </w:tc>
      </w:tr>
      <w:tr w:rsidR="005F77AB" w14:paraId="2EF80A9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65D74" w14:textId="556F5076" w:rsidR="005F77AB" w:rsidRPr="00D3575E" w:rsidRDefault="005F77AB" w:rsidP="005F77AB">
            <w:pPr>
              <w:pStyle w:val="Vorgabetext"/>
              <w:rPr>
                <w:u w:val="single"/>
              </w:rPr>
            </w:pPr>
            <w:r w:rsidRPr="00D3575E">
              <w:rPr>
                <w:u w:val="single"/>
              </w:rPr>
              <w:t>Formaldehyd (37%)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BF6F9" w14:textId="224641A6" w:rsidR="005F77AB" w:rsidRDefault="005F77AB" w:rsidP="005F77AB">
            <w:pPr>
              <w:pStyle w:val="Vorgabetext"/>
            </w:pPr>
            <w:r>
              <w:t>CH</w:t>
            </w:r>
            <w:r w:rsidRPr="00656577">
              <w:rPr>
                <w:vertAlign w:val="subscript"/>
              </w:rPr>
              <w:t>2</w:t>
            </w:r>
            <w:r>
              <w:t>O</w:t>
            </w:r>
            <w:r w:rsidR="00CF5F8B" w:rsidRPr="00656577">
              <w:rPr>
                <w:vertAlign w:val="subscript"/>
              </w:rPr>
              <w:t>aq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E5B0A" w14:textId="58DC2E52" w:rsidR="005F77AB" w:rsidRDefault="005F77AB" w:rsidP="00BC7CE1">
            <w:pPr>
              <w:pStyle w:val="Vorgabetext"/>
            </w:pPr>
            <w:r>
              <w:t>30,03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6B65" w14:textId="77777777" w:rsidR="005F77AB" w:rsidRDefault="005F77AB" w:rsidP="005F77AB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FD696" w14:textId="65A6C49B" w:rsidR="005F77AB" w:rsidRDefault="005F77AB" w:rsidP="005F77AB">
            <w:pPr>
              <w:pStyle w:val="Vorgabetext"/>
            </w:pPr>
            <w:r>
              <w:t>1,6 mL</w:t>
            </w:r>
          </w:p>
        </w:tc>
      </w:tr>
      <w:tr w:rsidR="005F77AB" w14:paraId="39B8A3D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B5C87" w14:textId="6A34ED7E" w:rsidR="005F77AB" w:rsidRDefault="005F77AB" w:rsidP="005F77AB">
            <w:pPr>
              <w:pStyle w:val="Vorgabetext"/>
            </w:pPr>
            <w:r>
              <w:t>Diethylamin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95832" w14:textId="02D89A5A" w:rsidR="005F77AB" w:rsidRDefault="005F77AB" w:rsidP="005F77AB">
            <w:pPr>
              <w:pStyle w:val="Vorgabetext"/>
            </w:pPr>
            <w:r>
              <w:t>C</w:t>
            </w:r>
            <w:r w:rsidRPr="00656577">
              <w:rPr>
                <w:vertAlign w:val="subscript"/>
              </w:rPr>
              <w:t>4</w:t>
            </w:r>
            <w:r>
              <w:t>H</w:t>
            </w:r>
            <w:r w:rsidRPr="00656577">
              <w:rPr>
                <w:vertAlign w:val="subscript"/>
              </w:rPr>
              <w:t>11</w:t>
            </w:r>
            <w:r>
              <w:t>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95600" w14:textId="2BCAC15C" w:rsidR="005F77AB" w:rsidRDefault="005F77AB" w:rsidP="00BC7CE1">
            <w:pPr>
              <w:pStyle w:val="Vorgabetext"/>
            </w:pPr>
            <w:r>
              <w:t>73,14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4FDB1" w14:textId="0F429752" w:rsidR="005F77AB" w:rsidRDefault="005F77AB" w:rsidP="005F77AB">
            <w:pPr>
              <w:pStyle w:val="Vorgabetext"/>
            </w:pPr>
            <w:r>
              <w:t>20,0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014C7" w14:textId="77777777" w:rsidR="005F77AB" w:rsidRDefault="00656577" w:rsidP="005F77AB">
            <w:pPr>
              <w:pStyle w:val="Vorgabetext"/>
            </w:pPr>
            <w:r>
              <w:t>1,46</w:t>
            </w:r>
          </w:p>
          <w:p w14:paraId="7EE531E9" w14:textId="3926AE3A" w:rsidR="00656577" w:rsidRDefault="00BC7CE1" w:rsidP="005F77AB">
            <w:pPr>
              <w:pStyle w:val="Vorgabetext"/>
            </w:pPr>
            <w:r>
              <w:t>2,06 mL</w:t>
            </w:r>
          </w:p>
        </w:tc>
      </w:tr>
      <w:tr w:rsidR="005F77AB" w14:paraId="468B974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16074" w14:textId="3A7CB88D" w:rsidR="005F77AB" w:rsidRDefault="005F77AB" w:rsidP="005F77AB">
            <w:pPr>
              <w:pStyle w:val="Vorgabetext"/>
            </w:pPr>
            <w:r>
              <w:t>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DF2B2" w14:textId="6003320F" w:rsidR="005F77AB" w:rsidRDefault="005F77AB" w:rsidP="005F77AB">
            <w:pPr>
              <w:pStyle w:val="Vorgabetext"/>
            </w:pPr>
            <w:r>
              <w:t>C</w:t>
            </w:r>
            <w:r w:rsidRPr="00656577">
              <w:rPr>
                <w:vertAlign w:val="subscript"/>
              </w:rPr>
              <w:t>2</w:t>
            </w:r>
            <w:r>
              <w:t>H</w:t>
            </w:r>
            <w:r w:rsidRPr="00656577">
              <w:rPr>
                <w:vertAlign w:val="subscript"/>
              </w:rPr>
              <w:t>6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4651E" w14:textId="341260B5" w:rsidR="005F77AB" w:rsidRDefault="005F77AB" w:rsidP="00BC7CE1">
            <w:pPr>
              <w:pStyle w:val="Vorgabetext"/>
            </w:pPr>
            <w:r>
              <w:t>46,07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7EA31" w14:textId="77777777" w:rsidR="005F77AB" w:rsidRDefault="005F77AB" w:rsidP="005F77AB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03FC8" w14:textId="42F257FC" w:rsidR="005F77AB" w:rsidRDefault="005F77AB" w:rsidP="005F77AB">
            <w:pPr>
              <w:pStyle w:val="Vorgabetext"/>
            </w:pPr>
            <w:r>
              <w:t xml:space="preserve">5 mL + </w:t>
            </w:r>
            <w:r w:rsidRPr="005F77AB">
              <w:t>150</w:t>
            </w:r>
            <w:r>
              <w:t> </w:t>
            </w:r>
            <w:r w:rsidRPr="005F77AB">
              <w:t>mL</w:t>
            </w:r>
          </w:p>
        </w:tc>
      </w:tr>
      <w:tr w:rsidR="005F77AB" w14:paraId="67AE911C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8774" w14:textId="12836443" w:rsidR="005F77AB" w:rsidRDefault="00CF5F8B" w:rsidP="005F77AB">
            <w:pPr>
              <w:pStyle w:val="Vorgabetext"/>
            </w:pPr>
            <w:r>
              <w:t>Ethylacetat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A5E6E" w14:textId="45B6AC35" w:rsidR="005F77AB" w:rsidRDefault="00CF5F8B" w:rsidP="005F77AB">
            <w:pPr>
              <w:pStyle w:val="Vorgabetext"/>
            </w:pPr>
            <w:r>
              <w:t>C</w:t>
            </w:r>
            <w:r w:rsidRPr="00656577">
              <w:rPr>
                <w:vertAlign w:val="subscript"/>
              </w:rPr>
              <w:t>4</w:t>
            </w:r>
            <w:r>
              <w:t>H</w:t>
            </w:r>
            <w:r w:rsidRPr="00656577">
              <w:rPr>
                <w:vertAlign w:val="subscript"/>
              </w:rPr>
              <w:t>8</w:t>
            </w:r>
            <w:r>
              <w:t>O</w:t>
            </w:r>
            <w:r w:rsidRPr="00656577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59460" w14:textId="7DD9F4DE" w:rsidR="005F77AB" w:rsidRDefault="00CF5F8B" w:rsidP="00BC7CE1">
            <w:pPr>
              <w:pStyle w:val="Vorgabetext"/>
            </w:pPr>
            <w:r>
              <w:t>88,11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A0EBA" w14:textId="77777777" w:rsidR="005F77AB" w:rsidRDefault="005F77AB" w:rsidP="005F77AB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3C5F8" w14:textId="77777777" w:rsidR="005F77AB" w:rsidRDefault="005F77AB" w:rsidP="005F77AB">
            <w:pPr>
              <w:pStyle w:val="Vorgabetext"/>
            </w:pPr>
          </w:p>
        </w:tc>
      </w:tr>
      <w:tr w:rsidR="00CF5F8B" w14:paraId="2931512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AA199" w14:textId="7B637B96" w:rsidR="00CF5F8B" w:rsidRDefault="00CF5F8B" w:rsidP="005F77AB">
            <w:pPr>
              <w:pStyle w:val="Vorgabetext"/>
            </w:pPr>
            <w:r>
              <w:t>Salzsäure 6 mol/L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639B5" w14:textId="54B23161" w:rsidR="00CF5F8B" w:rsidRDefault="00CF5F8B" w:rsidP="005F77AB">
            <w:pPr>
              <w:pStyle w:val="Vorgabetext"/>
            </w:pPr>
            <w:r>
              <w:t>HCl</w:t>
            </w:r>
            <w:r w:rsidRPr="00656577">
              <w:rPr>
                <w:vertAlign w:val="subscript"/>
              </w:rPr>
              <w:t>aq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0A767" w14:textId="4334B089" w:rsidR="00CF5F8B" w:rsidRDefault="00CF5F8B" w:rsidP="00BC7CE1">
            <w:pPr>
              <w:pStyle w:val="Vorgabetext"/>
            </w:pPr>
            <w:r w:rsidRPr="00CF5F8B">
              <w:t>36,4</w:t>
            </w:r>
            <w:r>
              <w:t>6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2DB4E" w14:textId="77777777" w:rsidR="00CF5F8B" w:rsidRDefault="00CF5F8B" w:rsidP="005F77AB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424B6" w14:textId="1B993CF3" w:rsidR="00CF5F8B" w:rsidRDefault="00CF5F8B" w:rsidP="005F77AB">
            <w:pPr>
              <w:pStyle w:val="Vorgabetext"/>
            </w:pPr>
            <w:r>
              <w:t>10 mL</w:t>
            </w:r>
          </w:p>
        </w:tc>
      </w:tr>
      <w:tr w:rsidR="00CF5F8B" w14:paraId="025A5B5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B24F8" w14:textId="58B834EC" w:rsidR="00CF5F8B" w:rsidRDefault="00CF5F8B" w:rsidP="005F77AB">
            <w:pPr>
              <w:pStyle w:val="Vorgabetext"/>
            </w:pPr>
            <w:r>
              <w:t>Natronlauge 10 mol/L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612FE" w14:textId="1FBBAE9C" w:rsidR="00CF5F8B" w:rsidRDefault="00CF5F8B" w:rsidP="005F77AB">
            <w:pPr>
              <w:pStyle w:val="Vorgabetext"/>
            </w:pPr>
            <w:r>
              <w:t>NaOH</w:t>
            </w:r>
            <w:r w:rsidRPr="00656577">
              <w:rPr>
                <w:vertAlign w:val="subscript"/>
              </w:rPr>
              <w:t>aq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34607" w14:textId="4648AC50" w:rsidR="00CF5F8B" w:rsidRPr="00CF5F8B" w:rsidRDefault="00CF5F8B" w:rsidP="00BC7CE1">
            <w:pPr>
              <w:pStyle w:val="Vorgabetext"/>
            </w:pPr>
            <w:r>
              <w:t>40,00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27DBE" w14:textId="77777777" w:rsidR="00CF5F8B" w:rsidRDefault="00CF5F8B" w:rsidP="005F77AB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EBDF6" w14:textId="77777777" w:rsidR="00CF5F8B" w:rsidRDefault="00CF5F8B" w:rsidP="005F77AB">
            <w:pPr>
              <w:pStyle w:val="Vorgabetext"/>
            </w:pPr>
          </w:p>
        </w:tc>
      </w:tr>
      <w:tr w:rsidR="00CF5F8B" w14:paraId="7D7AED9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C151D" w14:textId="2129DE09" w:rsidR="00CF5F8B" w:rsidRDefault="00CF5F8B" w:rsidP="005F77AB">
            <w:pPr>
              <w:pStyle w:val="Vorgabetext"/>
            </w:pPr>
            <w:r>
              <w:t>4,7-Dichlor-chinolin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2F8C4" w14:textId="4A61C606" w:rsidR="00CF5F8B" w:rsidRDefault="00CF5F8B" w:rsidP="005F77AB">
            <w:pPr>
              <w:pStyle w:val="Vorgabetext"/>
            </w:pPr>
            <w:r>
              <w:t>C</w:t>
            </w:r>
            <w:r w:rsidRPr="00656577">
              <w:rPr>
                <w:vertAlign w:val="subscript"/>
              </w:rPr>
              <w:t>9</w:t>
            </w:r>
            <w:r>
              <w:t>H</w:t>
            </w:r>
            <w:r w:rsidRPr="00656577">
              <w:rPr>
                <w:vertAlign w:val="subscript"/>
              </w:rPr>
              <w:t>5</w:t>
            </w:r>
            <w:r>
              <w:t>Cl</w:t>
            </w:r>
            <w:r w:rsidRPr="00656577">
              <w:rPr>
                <w:vertAlign w:val="subscript"/>
              </w:rPr>
              <w:t>2</w:t>
            </w:r>
            <w:r>
              <w:t>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E3B2A" w14:textId="78937A02" w:rsidR="00CF5F8B" w:rsidRDefault="00CF5F8B" w:rsidP="00BC7CE1">
            <w:pPr>
              <w:pStyle w:val="Vorgabetext"/>
            </w:pPr>
            <w:r>
              <w:t>198,05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08A6E" w14:textId="31E3AAB2" w:rsidR="00CF5F8B" w:rsidRDefault="00CF5F8B" w:rsidP="005F77AB">
            <w:pPr>
              <w:pStyle w:val="Vorgabetext"/>
            </w:pPr>
            <w:r>
              <w:t>10,0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B856F" w14:textId="2D25F949" w:rsidR="00CF5F8B" w:rsidRDefault="00BC7CE1" w:rsidP="005F77AB">
            <w:pPr>
              <w:pStyle w:val="Vorgabetext"/>
            </w:pPr>
            <w:r>
              <w:t>1,98</w:t>
            </w:r>
          </w:p>
        </w:tc>
      </w:tr>
      <w:tr w:rsidR="00CF5F8B" w14:paraId="3DCD455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7A122" w14:textId="49DF55C3" w:rsidR="00CF5F8B" w:rsidRDefault="00CF5F8B" w:rsidP="005F77AB">
            <w:pPr>
              <w:pStyle w:val="Vorgabetext"/>
            </w:pPr>
            <w:r>
              <w:t>Ammoniaklösung 25%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D575D" w14:textId="2D8A91BE" w:rsidR="00CF5F8B" w:rsidRDefault="00CF5F8B" w:rsidP="00BC7CE1">
            <w:pPr>
              <w:pStyle w:val="Vorgabetext"/>
            </w:pPr>
            <w:r>
              <w:t>NH</w:t>
            </w:r>
            <w:r w:rsidRPr="00656577">
              <w:rPr>
                <w:vertAlign w:val="subscript"/>
              </w:rPr>
              <w:t>3aq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D6599" w14:textId="52A91137" w:rsidR="00CF5F8B" w:rsidRDefault="00CF5F8B" w:rsidP="00BC7CE1">
            <w:pPr>
              <w:pStyle w:val="Vorgabetext"/>
            </w:pPr>
            <w:r w:rsidRPr="00CF5F8B">
              <w:t>17,03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F7E1E" w14:textId="77777777" w:rsidR="00CF5F8B" w:rsidRDefault="00CF5F8B" w:rsidP="005F77AB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60F13" w14:textId="77777777" w:rsidR="00CF5F8B" w:rsidRDefault="00CF5F8B" w:rsidP="005F77AB">
            <w:pPr>
              <w:pStyle w:val="Vorgabetext"/>
            </w:pPr>
          </w:p>
        </w:tc>
      </w:tr>
    </w:tbl>
    <w:p w14:paraId="7CBC05D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43A17DF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357F148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2BA86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A91D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9421D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A330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G-Symb.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50509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CF5F8B" w14:paraId="55DD90C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2FB85" w14:textId="3FE092CA" w:rsidR="00CF5F8B" w:rsidRDefault="00CF5F8B" w:rsidP="00CF5F8B">
            <w:pPr>
              <w:pStyle w:val="Vorgabetext"/>
            </w:pPr>
            <w:r>
              <w:t>Paracetamol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808EB" w14:textId="1AA7CE06" w:rsidR="00CF5F8B" w:rsidRDefault="00CF5F8B" w:rsidP="00CF5F8B">
            <w:pPr>
              <w:pStyle w:val="Vorgabetext"/>
            </w:pPr>
            <w:r w:rsidRPr="00CF5F8B">
              <w:t>165,6 - 168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ACC8E" w14:textId="2C55EF41" w:rsidR="00CF5F8B" w:rsidRDefault="00CF5F8B" w:rsidP="00CF5F8B">
            <w:pPr>
              <w:pStyle w:val="Vorgabetext"/>
            </w:pPr>
            <w:r>
              <w:t>&gt; 250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62B5E" w14:textId="002EA908" w:rsidR="00CF5F8B" w:rsidRDefault="00CF5F8B" w:rsidP="00CF5F8B">
            <w:pPr>
              <w:pStyle w:val="Vorgabetext"/>
            </w:pPr>
            <w:r>
              <w:t>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A8F71" w14:textId="191753B4" w:rsidR="00CF5F8B" w:rsidRDefault="00CF5F8B" w:rsidP="00CF5F8B">
            <w:pPr>
              <w:pStyle w:val="Vorgabetext"/>
            </w:pPr>
            <w:r>
              <w:t>%</w:t>
            </w:r>
          </w:p>
        </w:tc>
      </w:tr>
      <w:tr w:rsidR="00CF5F8B" w14:paraId="071CC02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915DD" w14:textId="256C3224" w:rsidR="00CF5F8B" w:rsidRPr="00D3575E" w:rsidRDefault="00CF5F8B" w:rsidP="00CF5F8B">
            <w:pPr>
              <w:pStyle w:val="Vorgabetext"/>
              <w:rPr>
                <w:u w:val="single"/>
              </w:rPr>
            </w:pPr>
            <w:r w:rsidRPr="00D3575E">
              <w:rPr>
                <w:u w:val="single"/>
              </w:rPr>
              <w:t>Formaldehyd (37%)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89B38" w14:textId="77777777" w:rsidR="00CF5F8B" w:rsidRDefault="00CF5F8B" w:rsidP="00CF5F8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7AEAC" w14:textId="7E1BFD07" w:rsidR="00CF5F8B" w:rsidRDefault="00CF5F8B" w:rsidP="00CF5F8B">
            <w:pPr>
              <w:pStyle w:val="Vorgabetext"/>
            </w:pPr>
            <w:r>
              <w:t>100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4FBF0" w14:textId="1676451B" w:rsidR="00CF5F8B" w:rsidRDefault="00CF5F8B" w:rsidP="00CF5F8B">
            <w:pPr>
              <w:pStyle w:val="Vorgabetext"/>
            </w:pPr>
            <w:r>
              <w:t>2; 5; 6; 8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7EEE6" w14:textId="77777777" w:rsidR="00CF5F8B" w:rsidRDefault="00CF5F8B" w:rsidP="00CF5F8B">
            <w:pPr>
              <w:pStyle w:val="Vorgabetext"/>
            </w:pPr>
            <w:r w:rsidRPr="00CF5F8B">
              <w:t xml:space="preserve">H301, H314, H317, H330, H341, H350, H370, P201, P280, P303 + P361 + P353, </w:t>
            </w:r>
            <w:r>
              <w:t xml:space="preserve">P304 + P340 + P310, </w:t>
            </w:r>
          </w:p>
          <w:p w14:paraId="2581FEE8" w14:textId="12B756C1" w:rsidR="00CF5F8B" w:rsidRDefault="00CF5F8B" w:rsidP="00CF5F8B">
            <w:pPr>
              <w:pStyle w:val="Vorgabetext"/>
            </w:pPr>
            <w:r>
              <w:t>P305 + P351 + P338</w:t>
            </w:r>
          </w:p>
        </w:tc>
      </w:tr>
      <w:tr w:rsidR="00CF5F8B" w14:paraId="4B7D855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48902" w14:textId="42CC51FD" w:rsidR="00CF5F8B" w:rsidRDefault="00CF5F8B" w:rsidP="00CF5F8B">
            <w:pPr>
              <w:pStyle w:val="Vorgabetext"/>
            </w:pPr>
            <w:r>
              <w:t>Diethylamin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900B2" w14:textId="2DCC1786" w:rsidR="00CF5F8B" w:rsidRDefault="00CF5F8B" w:rsidP="00CF5F8B">
            <w:pPr>
              <w:pStyle w:val="Vorgabetext"/>
            </w:pPr>
            <w:r>
              <w:t>-50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C86F4" w14:textId="61AD1C6D" w:rsidR="00CF5F8B" w:rsidRDefault="00CF5F8B" w:rsidP="00CF5F8B">
            <w:pPr>
              <w:pStyle w:val="Vorgabetext"/>
            </w:pPr>
            <w:r>
              <w:t>55,3 - 56,1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213C3" w14:textId="35F00AF6" w:rsidR="00CF5F8B" w:rsidRDefault="00CF5F8B" w:rsidP="00CF5F8B">
            <w:pPr>
              <w:pStyle w:val="Vorgabetext"/>
            </w:pPr>
            <w:r>
              <w:t>2; 5; 6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AF973" w14:textId="7D9FC41E" w:rsidR="00C90F93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H301 + H311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P280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2CE09243" w14:textId="7533A5E9" w:rsidR="00C90F93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P304 + P340 + P310</w:t>
            </w:r>
            <w:r>
              <w:rPr>
                <w:lang w:val="en-US"/>
              </w:rPr>
              <w:t>,</w:t>
            </w:r>
          </w:p>
          <w:p w14:paraId="453CE081" w14:textId="3E57D3E1" w:rsidR="00CF5F8B" w:rsidRDefault="00C90F93" w:rsidP="00C90F93">
            <w:pPr>
              <w:pStyle w:val="Vorgabetext"/>
            </w:pPr>
            <w:r>
              <w:t>P305 + P351 + P338</w:t>
            </w:r>
          </w:p>
        </w:tc>
      </w:tr>
      <w:tr w:rsidR="00CF5F8B" w:rsidRPr="00DA43D2" w14:paraId="2767ABA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187EE" w14:textId="4F306827" w:rsidR="00CF5F8B" w:rsidRDefault="00CF5F8B" w:rsidP="00CF5F8B">
            <w:pPr>
              <w:pStyle w:val="Vorgabetext"/>
            </w:pPr>
            <w:r>
              <w:lastRenderedPageBreak/>
              <w:t>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89B37" w14:textId="4B270535" w:rsidR="00CF5F8B" w:rsidRDefault="00C90F93" w:rsidP="00CF5F8B">
            <w:pPr>
              <w:pStyle w:val="Vorgabetext"/>
            </w:pPr>
            <w:r>
              <w:t>-114,0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75A3B" w14:textId="5BFE80A3" w:rsidR="00CF5F8B" w:rsidRDefault="00C90F93" w:rsidP="00CF5F8B">
            <w:pPr>
              <w:pStyle w:val="Vorgabetext"/>
            </w:pPr>
            <w:r>
              <w:t>78,29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D6DB0" w14:textId="2D74B59E" w:rsidR="00CF5F8B" w:rsidRDefault="00C90F93" w:rsidP="00CF5F8B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B5026" w14:textId="77777777" w:rsid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H225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H319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P210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P233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P240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P241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P242</w:t>
            </w:r>
            <w:r>
              <w:rPr>
                <w:lang w:val="en-US"/>
              </w:rPr>
              <w:t xml:space="preserve">, </w:t>
            </w:r>
          </w:p>
          <w:p w14:paraId="13C5D421" w14:textId="2C106FBC" w:rsidR="00CF5F8B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P305 + P351 + P338</w:t>
            </w:r>
          </w:p>
        </w:tc>
      </w:tr>
      <w:tr w:rsidR="00CF5F8B" w:rsidRPr="00DA43D2" w14:paraId="34A3A24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363F0" w14:textId="04949605" w:rsidR="00CF5F8B" w:rsidRDefault="00CF5F8B" w:rsidP="00CF5F8B">
            <w:pPr>
              <w:pStyle w:val="Vorgabetext"/>
            </w:pPr>
            <w:r>
              <w:t>Ethylacetat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DC867" w14:textId="65573B81" w:rsidR="00CF5F8B" w:rsidRDefault="00C90F93" w:rsidP="00CF5F8B">
            <w:pPr>
              <w:pStyle w:val="Vorgabetext"/>
            </w:pPr>
            <w:r>
              <w:t>-84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DE591" w14:textId="59EBA274" w:rsidR="00CF5F8B" w:rsidRDefault="00C90F93" w:rsidP="00CF5F8B">
            <w:pPr>
              <w:pStyle w:val="Vorgabetext"/>
            </w:pPr>
            <w:r>
              <w:t>76,5 - 77,5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CD6D4" w14:textId="0FFE7F45" w:rsidR="00CF5F8B" w:rsidRDefault="00C90F93" w:rsidP="00CF5F8B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2E46C" w14:textId="3311B76E" w:rsidR="00C90F93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H225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H319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H336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P210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P233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P240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P241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P242</w:t>
            </w:r>
            <w:r>
              <w:rPr>
                <w:lang w:val="en-US"/>
              </w:rPr>
              <w:t>,</w:t>
            </w:r>
          </w:p>
          <w:p w14:paraId="2C4A2CC1" w14:textId="5561A82C" w:rsidR="00CF5F8B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P305 + P351 + P338</w:t>
            </w:r>
          </w:p>
        </w:tc>
      </w:tr>
      <w:tr w:rsidR="00CF5F8B" w14:paraId="56B7BD8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2A7F4" w14:textId="61EF6D70" w:rsidR="00CF5F8B" w:rsidRDefault="00CF5F8B" w:rsidP="00CF5F8B">
            <w:pPr>
              <w:pStyle w:val="Vorgabetext"/>
            </w:pPr>
            <w:r>
              <w:t>Salzsäure 6 mol/L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20165" w14:textId="77777777" w:rsidR="00CF5F8B" w:rsidRDefault="00CF5F8B" w:rsidP="00CF5F8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C8405" w14:textId="77777777" w:rsidR="00CF5F8B" w:rsidRDefault="00CF5F8B" w:rsidP="00CF5F8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15EE6" w14:textId="49B6B30E" w:rsidR="00CF5F8B" w:rsidRDefault="00C90F93" w:rsidP="00CF5F8B">
            <w:pPr>
              <w:pStyle w:val="Vorgabetext"/>
            </w:pPr>
            <w:r>
              <w:t>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28868" w14:textId="00FFED7E" w:rsidR="00CF5F8B" w:rsidRDefault="00C90F93" w:rsidP="00CF5F8B">
            <w:pPr>
              <w:pStyle w:val="Vorgabetext"/>
            </w:pPr>
            <w:r>
              <w:t>%</w:t>
            </w:r>
          </w:p>
        </w:tc>
      </w:tr>
      <w:tr w:rsidR="00CF5F8B" w14:paraId="79833993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FDD35" w14:textId="3A44B483" w:rsidR="00CF5F8B" w:rsidRDefault="00CF5F8B" w:rsidP="00CF5F8B">
            <w:pPr>
              <w:pStyle w:val="Vorgabetext"/>
            </w:pPr>
            <w:r>
              <w:t>Natronlauge 10 mol/L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625C7" w14:textId="77777777" w:rsidR="00CF5F8B" w:rsidRDefault="00CF5F8B" w:rsidP="00CF5F8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40FF2" w14:textId="77777777" w:rsidR="00CF5F8B" w:rsidRDefault="00CF5F8B" w:rsidP="00CF5F8B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489C9" w14:textId="7546A03C" w:rsidR="00CF5F8B" w:rsidRDefault="00C90F93" w:rsidP="00CF5F8B">
            <w:pPr>
              <w:pStyle w:val="Vorgabetext"/>
            </w:pPr>
            <w:r>
              <w:t>5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0FE4D" w14:textId="77777777" w:rsid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C90F93">
              <w:rPr>
                <w:lang w:val="en-US"/>
              </w:rPr>
              <w:t>P280</w:t>
            </w:r>
            <w:r>
              <w:rPr>
                <w:lang w:val="en-US"/>
              </w:rPr>
              <w:t xml:space="preserve">, </w:t>
            </w:r>
          </w:p>
          <w:p w14:paraId="7E273CE4" w14:textId="0B18C3E4" w:rsidR="00C90F93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4257E74C" w14:textId="501FB54E" w:rsidR="00C90F93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P304 + P340 + P310</w:t>
            </w:r>
            <w:r>
              <w:rPr>
                <w:lang w:val="en-US"/>
              </w:rPr>
              <w:t>,</w:t>
            </w:r>
          </w:p>
          <w:p w14:paraId="41511AD0" w14:textId="6B7B4301" w:rsidR="00C90F93" w:rsidRPr="00C90F93" w:rsidRDefault="00C90F93" w:rsidP="00C90F93">
            <w:pPr>
              <w:pStyle w:val="Vorgabetext"/>
              <w:rPr>
                <w:lang w:val="en-US"/>
              </w:rPr>
            </w:pPr>
            <w:r w:rsidRPr="00C90F93">
              <w:rPr>
                <w:lang w:val="en-US"/>
              </w:rPr>
              <w:t>P305 + P351 + P338</w:t>
            </w:r>
            <w:r>
              <w:rPr>
                <w:lang w:val="en-US"/>
              </w:rPr>
              <w:t>,</w:t>
            </w:r>
          </w:p>
          <w:p w14:paraId="2736B9D0" w14:textId="5F7E6CFC" w:rsidR="00CF5F8B" w:rsidRDefault="00C90F93" w:rsidP="00C90F93">
            <w:pPr>
              <w:pStyle w:val="Vorgabetext"/>
            </w:pPr>
            <w:r>
              <w:t>P363</w:t>
            </w:r>
          </w:p>
        </w:tc>
      </w:tr>
      <w:tr w:rsidR="00CF5F8B" w14:paraId="0869805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1F5D5" w14:textId="526C261F" w:rsidR="00CF5F8B" w:rsidRDefault="00CF5F8B" w:rsidP="00CF5F8B">
            <w:pPr>
              <w:pStyle w:val="Vorgabetext"/>
            </w:pPr>
            <w:r>
              <w:t>4,7-Dichlor-chinolin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0A9F9" w14:textId="5C1AB4C1" w:rsidR="00CF5F8B" w:rsidRDefault="00C90F93" w:rsidP="00CF5F8B">
            <w:pPr>
              <w:pStyle w:val="Vorgabetext"/>
            </w:pPr>
            <w:r>
              <w:t>81 - 83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D574C5" w14:textId="630CC5EE" w:rsidR="00CF5F8B" w:rsidRDefault="00C90F93" w:rsidP="00CF5F8B">
            <w:pPr>
              <w:pStyle w:val="Vorgabetext"/>
            </w:pPr>
            <w:r>
              <w:t>&gt; 300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D9611" w14:textId="33E9A35C" w:rsidR="00CF5F8B" w:rsidRDefault="00C90F93" w:rsidP="00CF5F8B">
            <w:pPr>
              <w:pStyle w:val="Vorgabetext"/>
            </w:pPr>
            <w:r>
              <w:t>5;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2BE41" w14:textId="44ECC454" w:rsidR="00CF5F8B" w:rsidRDefault="00C90F93" w:rsidP="00C90F93">
            <w:pPr>
              <w:pStyle w:val="Vorgabetext"/>
            </w:pPr>
            <w:r>
              <w:t>H317, P261, P302 + P352</w:t>
            </w:r>
          </w:p>
        </w:tc>
      </w:tr>
      <w:tr w:rsidR="00CF5F8B" w14:paraId="48653B1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7FA24" w14:textId="6E99D778" w:rsidR="00CF5F8B" w:rsidRDefault="00CF5F8B" w:rsidP="00CF5F8B">
            <w:pPr>
              <w:pStyle w:val="Vorgabetext"/>
            </w:pPr>
            <w:r>
              <w:t>Ammoniaklösung 25%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42A9F" w14:textId="1BBBA0D6" w:rsidR="00CF5F8B" w:rsidRDefault="00C90F93" w:rsidP="00CF5F8B">
            <w:pPr>
              <w:pStyle w:val="Vorgabetext"/>
            </w:pPr>
            <w:r>
              <w:t>-57,5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3CCAE" w14:textId="2F3F9E0B" w:rsidR="00CF5F8B" w:rsidRDefault="00C90F93" w:rsidP="00CF5F8B">
            <w:pPr>
              <w:pStyle w:val="Vorgabetext"/>
            </w:pPr>
            <w:r>
              <w:t>37,7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034E2" w14:textId="10BECAF1" w:rsidR="00CF5F8B" w:rsidRDefault="00C90F93" w:rsidP="00CF5F8B">
            <w:pPr>
              <w:pStyle w:val="Vorgabetext"/>
            </w:pPr>
            <w:r>
              <w:t>5; 7; 9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935EE" w14:textId="77777777" w:rsidR="00C90F93" w:rsidRDefault="00C90F93" w:rsidP="00C90F93">
            <w:pPr>
              <w:pStyle w:val="Vorgabetext"/>
            </w:pPr>
            <w:r>
              <w:t xml:space="preserve">H314, P280, </w:t>
            </w:r>
          </w:p>
          <w:p w14:paraId="58476AC7" w14:textId="1966CF7E" w:rsidR="00C90F93" w:rsidRDefault="00C90F93" w:rsidP="00C90F93">
            <w:pPr>
              <w:pStyle w:val="Vorgabetext"/>
            </w:pPr>
            <w:r>
              <w:t>P303 + P361 + P353,</w:t>
            </w:r>
          </w:p>
          <w:p w14:paraId="07399DBE" w14:textId="46D82A50" w:rsidR="00CF5F8B" w:rsidRDefault="00C90F93" w:rsidP="00C90F93">
            <w:pPr>
              <w:pStyle w:val="Vorgabetext"/>
            </w:pPr>
            <w:r>
              <w:t>P305 + P351 + P338</w:t>
            </w:r>
          </w:p>
        </w:tc>
      </w:tr>
    </w:tbl>
    <w:p w14:paraId="2971113B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71AEC7D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9367BC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4DD17636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7129B" w14:textId="2EDA96A5" w:rsidR="00C90F93" w:rsidRDefault="00C90F93">
            <w:pPr>
              <w:pStyle w:val="Vorgabetext"/>
            </w:pPr>
            <w:r>
              <w:t>H225 Flüssigkeit und Dampf leicht entzündbar.</w:t>
            </w:r>
          </w:p>
        </w:tc>
      </w:tr>
      <w:tr w:rsidR="00685BC6" w14:paraId="54EB4EFC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0CE67" w14:textId="596737B3" w:rsidR="00D3575E" w:rsidRDefault="00D3575E">
            <w:pPr>
              <w:pStyle w:val="Vorgabetext"/>
            </w:pPr>
            <w:r>
              <w:t>H301 Giftig bei Verschlucken.</w:t>
            </w:r>
          </w:p>
        </w:tc>
      </w:tr>
      <w:tr w:rsidR="00685BC6" w14:paraId="19F74E0D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20644" w14:textId="16A9B356" w:rsidR="00685BC6" w:rsidRDefault="00D3575E">
            <w:pPr>
              <w:pStyle w:val="Vorgabetext"/>
            </w:pPr>
            <w:r>
              <w:t>H301+H311 Giftig bei Verschlucken oder Hautkontakt.</w:t>
            </w:r>
          </w:p>
        </w:tc>
      </w:tr>
      <w:tr w:rsidR="00685BC6" w14:paraId="455447A2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9F90D" w14:textId="79EBD056" w:rsidR="00685BC6" w:rsidRDefault="00D3575E">
            <w:pPr>
              <w:pStyle w:val="Vorgabetext"/>
            </w:pPr>
            <w:r>
              <w:t>H314 Verursacht schwere Verätzungen der Haut und schwere Augenschäden.</w:t>
            </w:r>
          </w:p>
        </w:tc>
      </w:tr>
      <w:tr w:rsidR="00D3575E" w14:paraId="6D1DC9E6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B8082" w14:textId="48F27D0D" w:rsidR="00D3575E" w:rsidRDefault="00D3575E">
            <w:pPr>
              <w:pStyle w:val="Vorgabetext"/>
            </w:pPr>
            <w:r>
              <w:t>H317 Kann allergische Hautreaktionen verursachen.</w:t>
            </w:r>
          </w:p>
        </w:tc>
      </w:tr>
      <w:tr w:rsidR="00D3575E" w14:paraId="5241E898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E5F7C" w14:textId="513E2EF1" w:rsidR="00D3575E" w:rsidRDefault="00D3575E">
            <w:pPr>
              <w:pStyle w:val="Vorgabetext"/>
            </w:pPr>
            <w:r>
              <w:t>H319 Verursacht schwere Augenreizung.</w:t>
            </w:r>
          </w:p>
        </w:tc>
      </w:tr>
      <w:tr w:rsidR="00D3575E" w14:paraId="22EE617C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AE84B" w14:textId="113F62DE" w:rsidR="00D3575E" w:rsidRDefault="00D3575E">
            <w:pPr>
              <w:pStyle w:val="Vorgabetext"/>
            </w:pPr>
            <w:r>
              <w:t>H330 Lebensgefahr bei Einatmen.</w:t>
            </w:r>
          </w:p>
        </w:tc>
      </w:tr>
      <w:tr w:rsidR="00D3575E" w14:paraId="58118065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1727A" w14:textId="6EB9E07E" w:rsidR="00D3575E" w:rsidRDefault="00D3575E">
            <w:pPr>
              <w:pStyle w:val="Vorgabetext"/>
            </w:pPr>
            <w:r>
              <w:t>H336 Kann Schläfrigkeit und Benommenheit verursachen.</w:t>
            </w:r>
          </w:p>
        </w:tc>
      </w:tr>
      <w:tr w:rsidR="00D3575E" w14:paraId="7ED130EE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25B9B" w14:textId="03411458" w:rsidR="00D3575E" w:rsidRDefault="00D3575E">
            <w:pPr>
              <w:pStyle w:val="Vorgabetext"/>
            </w:pPr>
            <w:r>
              <w:t>H341 Kann vermutlich genetische Defekte verursache</w:t>
            </w:r>
            <w:r w:rsidR="00611641">
              <w:t>n.</w:t>
            </w:r>
          </w:p>
        </w:tc>
      </w:tr>
      <w:tr w:rsidR="00D3575E" w14:paraId="46FEF43F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ACFB4" w14:textId="782A584F" w:rsidR="00D3575E" w:rsidRDefault="00D3575E">
            <w:pPr>
              <w:pStyle w:val="Vorgabetext"/>
            </w:pPr>
            <w:r>
              <w:t>H350 Kann Krebs erzeugen</w:t>
            </w:r>
            <w:r w:rsidR="00611641">
              <w:t>.</w:t>
            </w:r>
          </w:p>
        </w:tc>
      </w:tr>
      <w:tr w:rsidR="00D3575E" w14:paraId="3D14EA7D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F1352" w14:textId="0B8AC1A5" w:rsidR="00D3575E" w:rsidRDefault="00D3575E">
            <w:pPr>
              <w:pStyle w:val="Vorgabetext"/>
            </w:pPr>
            <w:r>
              <w:t>H370 Schädigt die Organe</w:t>
            </w:r>
            <w:r w:rsidR="00611641">
              <w:t>.</w:t>
            </w:r>
          </w:p>
        </w:tc>
      </w:tr>
    </w:tbl>
    <w:p w14:paraId="4D4CD88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181AD81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3362EA26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063D6" w14:textId="36ECEF93" w:rsidR="00685BC6" w:rsidRDefault="00685BC6">
            <w:pPr>
              <w:pStyle w:val="Vorgabetext"/>
            </w:pPr>
          </w:p>
        </w:tc>
      </w:tr>
    </w:tbl>
    <w:p w14:paraId="74BD92B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27B33BD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51785E4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0AB524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D3F55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661F206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A8CE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9A69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92B87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79BC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D3575E" w14:paraId="327B879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B7286" w14:textId="75166827" w:rsidR="00D3575E" w:rsidRDefault="00D3575E" w:rsidP="00D3575E">
            <w:pPr>
              <w:pStyle w:val="Vorgabetext"/>
            </w:pPr>
            <w:r>
              <w:t>Paracetamol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56DB9" w14:textId="207F84AE" w:rsidR="00D3575E" w:rsidRDefault="00D3575E" w:rsidP="00D3575E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F3364" w14:textId="5AE86E12" w:rsidR="00D3575E" w:rsidRDefault="00D3575E" w:rsidP="00D3575E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34D5B" w14:textId="61436675" w:rsidR="00D3575E" w:rsidRDefault="00D3575E" w:rsidP="00D3575E">
            <w:pPr>
              <w:pStyle w:val="Vorgabetext"/>
            </w:pPr>
            <w:r>
              <w:t>L; A</w:t>
            </w:r>
          </w:p>
        </w:tc>
      </w:tr>
      <w:tr w:rsidR="00D3575E" w14:paraId="1177883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D2BC8" w14:textId="77A68CD0" w:rsidR="00D3575E" w:rsidRDefault="00D3575E" w:rsidP="00D3575E">
            <w:pPr>
              <w:pStyle w:val="Vorgabetext"/>
            </w:pPr>
            <w:r w:rsidRPr="00D3575E">
              <w:rPr>
                <w:u w:val="single"/>
              </w:rPr>
              <w:t>Formaldehyd (37%)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56A87" w14:textId="7A72EFC1" w:rsidR="00D3575E" w:rsidRDefault="00D3575E" w:rsidP="00D3575E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492D6" w14:textId="3EEA62C6" w:rsidR="00D3575E" w:rsidRDefault="00D3575E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1F4C1" w14:textId="125CB8C5" w:rsidR="00D3575E" w:rsidRDefault="00D3575E" w:rsidP="00D3575E">
            <w:pPr>
              <w:pStyle w:val="Vorgabetext"/>
            </w:pPr>
            <w:r>
              <w:t>L; A</w:t>
            </w:r>
          </w:p>
        </w:tc>
      </w:tr>
      <w:tr w:rsidR="00D3575E" w14:paraId="73F1D22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1D311" w14:textId="4B74F016" w:rsidR="00D3575E" w:rsidRDefault="00D3575E" w:rsidP="00D3575E">
            <w:pPr>
              <w:pStyle w:val="Vorgabetext"/>
            </w:pPr>
            <w:r>
              <w:t>Diethylamin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AFD49" w14:textId="368BE59E" w:rsidR="00D3575E" w:rsidRDefault="00D3575E" w:rsidP="00D3575E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37F48" w14:textId="53BF3F39" w:rsidR="00D3575E" w:rsidRDefault="00D3575E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6DBF9" w14:textId="28BD2F27" w:rsidR="00D3575E" w:rsidRDefault="00D3575E" w:rsidP="00D3575E">
            <w:pPr>
              <w:pStyle w:val="Vorgabetext"/>
            </w:pPr>
            <w:r>
              <w:t>L; A</w:t>
            </w:r>
          </w:p>
        </w:tc>
      </w:tr>
      <w:tr w:rsidR="00D3575E" w14:paraId="6CBE41D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93643" w14:textId="59F134EA" w:rsidR="00D3575E" w:rsidRDefault="00D3575E" w:rsidP="00D3575E">
            <w:pPr>
              <w:pStyle w:val="Vorgabetext"/>
            </w:pPr>
            <w:r>
              <w:t>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38661" w14:textId="0382B426" w:rsidR="00D3575E" w:rsidRDefault="00D3575E" w:rsidP="00D3575E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6E924" w14:textId="2BA88CCB" w:rsidR="00D3575E" w:rsidRDefault="00D3575E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AE2DE" w14:textId="6AE95BED" w:rsidR="00D3575E" w:rsidRDefault="00D3575E" w:rsidP="00D3575E">
            <w:pPr>
              <w:pStyle w:val="Vorgabetext"/>
            </w:pPr>
            <w:r>
              <w:t>L</w:t>
            </w:r>
          </w:p>
        </w:tc>
      </w:tr>
      <w:tr w:rsidR="00D3575E" w14:paraId="047B4C9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FC720" w14:textId="093695B4" w:rsidR="00D3575E" w:rsidRDefault="00D3575E" w:rsidP="00D3575E">
            <w:pPr>
              <w:pStyle w:val="Vorgabetext"/>
            </w:pPr>
            <w:r>
              <w:t>Ethylacetat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714F5" w14:textId="094C86F4" w:rsidR="00D3575E" w:rsidRDefault="00AF3DED" w:rsidP="00D3575E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BB811" w14:textId="1B0B2E5B" w:rsidR="00D3575E" w:rsidRDefault="00AF3DED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165CE" w14:textId="59F90283" w:rsidR="00D3575E" w:rsidRDefault="00AF3DED" w:rsidP="00D3575E">
            <w:pPr>
              <w:pStyle w:val="Vorgabetext"/>
            </w:pPr>
            <w:r>
              <w:t>L; A</w:t>
            </w:r>
          </w:p>
        </w:tc>
      </w:tr>
      <w:tr w:rsidR="00D3575E" w14:paraId="5875F36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AAE37" w14:textId="4007E141" w:rsidR="00D3575E" w:rsidRDefault="00D3575E" w:rsidP="00D3575E">
            <w:pPr>
              <w:pStyle w:val="Vorgabetext"/>
            </w:pPr>
            <w:r>
              <w:t>Salzsäure 6 mol/L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A2570" w14:textId="025FFF4B" w:rsidR="00D3575E" w:rsidRDefault="00AF3DED" w:rsidP="00D3575E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AE8AB" w14:textId="3291F7A8" w:rsidR="00D3575E" w:rsidRDefault="00AF3DED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CBDB1" w14:textId="16FE1468" w:rsidR="00D3575E" w:rsidRDefault="00AF3DED" w:rsidP="00D3575E">
            <w:pPr>
              <w:pStyle w:val="Vorgabetext"/>
            </w:pPr>
            <w:r>
              <w:t>L</w:t>
            </w:r>
          </w:p>
        </w:tc>
      </w:tr>
      <w:tr w:rsidR="00D3575E" w14:paraId="70EF62D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97FF8" w14:textId="2AAEF38C" w:rsidR="00D3575E" w:rsidRDefault="00D3575E" w:rsidP="00D3575E">
            <w:pPr>
              <w:pStyle w:val="Vorgabetext"/>
            </w:pPr>
            <w:r>
              <w:t>Natronlauge 10 mol/L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F25A8" w14:textId="3A5C8CC1" w:rsidR="00D3575E" w:rsidRDefault="00AF3DED" w:rsidP="00D3575E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492B3" w14:textId="0D57AF6F" w:rsidR="00D3575E" w:rsidRDefault="00AF3DED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C8963" w14:textId="46716153" w:rsidR="00D3575E" w:rsidRDefault="00AF3DED" w:rsidP="00D3575E">
            <w:pPr>
              <w:pStyle w:val="Vorgabetext"/>
            </w:pPr>
            <w:r>
              <w:t>L; A</w:t>
            </w:r>
          </w:p>
        </w:tc>
      </w:tr>
      <w:tr w:rsidR="00D3575E" w14:paraId="50065A5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339E7" w14:textId="1EC53C16" w:rsidR="00D3575E" w:rsidRDefault="00D3575E" w:rsidP="00D3575E">
            <w:pPr>
              <w:pStyle w:val="Vorgabetext"/>
            </w:pPr>
            <w:r>
              <w:t>4,7-Dichlor-chinolin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12677" w14:textId="77593646" w:rsidR="00D3575E" w:rsidRDefault="00AF3DED" w:rsidP="00D3575E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D6B03" w14:textId="2BC6FA2C" w:rsidR="00D3575E" w:rsidRDefault="00AF3DED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F2C60" w14:textId="77F1EABF" w:rsidR="00D3575E" w:rsidRDefault="00AF3DED" w:rsidP="00D3575E">
            <w:pPr>
              <w:pStyle w:val="Vorgabetext"/>
            </w:pPr>
            <w:r>
              <w:t>L</w:t>
            </w:r>
          </w:p>
        </w:tc>
      </w:tr>
      <w:tr w:rsidR="00D3575E" w14:paraId="55BD5EA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B4778" w14:textId="5CE50A41" w:rsidR="00D3575E" w:rsidRDefault="00D3575E" w:rsidP="00D3575E">
            <w:pPr>
              <w:pStyle w:val="Vorgabetext"/>
            </w:pPr>
            <w:r>
              <w:t>Ammoniaklösung 25%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197E5" w14:textId="5DD71866" w:rsidR="00D3575E" w:rsidRDefault="00AF3DED" w:rsidP="00D3575E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CE2BE" w14:textId="63FBB08A" w:rsidR="00D3575E" w:rsidRDefault="00AF3DED" w:rsidP="00D3575E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34F7E" w14:textId="2623353B" w:rsidR="00D3575E" w:rsidRDefault="00AF3DED" w:rsidP="00D3575E">
            <w:pPr>
              <w:pStyle w:val="Vorgabetext"/>
            </w:pPr>
            <w:r>
              <w:t>L; A</w:t>
            </w:r>
          </w:p>
        </w:tc>
      </w:tr>
    </w:tbl>
    <w:p w14:paraId="1F18BF6C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1374593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718E872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03E43259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46C3CF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4EBF2F61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B0E18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88410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AF3DED" w14:paraId="6AEADA4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986B7" w14:textId="2C0375F3" w:rsidR="00AF3DED" w:rsidRDefault="00AF3DED" w:rsidP="00AF3DED">
            <w:pPr>
              <w:pStyle w:val="Vorgabetext"/>
            </w:pPr>
            <w:r>
              <w:t>Paracetamol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1D23B" w14:textId="2C1BBD94" w:rsidR="00AF3DED" w:rsidRDefault="00AF3DED" w:rsidP="00AF3DED">
            <w:pPr>
              <w:pStyle w:val="Vorgabetext"/>
            </w:pPr>
            <w:r>
              <w:t>W; P; C</w:t>
            </w:r>
          </w:p>
        </w:tc>
      </w:tr>
      <w:tr w:rsidR="00AF3DED" w14:paraId="38A0BA7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5B701" w14:textId="1BD0A427" w:rsidR="00AF3DED" w:rsidRDefault="00AF3DED" w:rsidP="00AF3DED">
            <w:pPr>
              <w:pStyle w:val="Vorgabetext"/>
            </w:pPr>
            <w:r w:rsidRPr="00D3575E">
              <w:rPr>
                <w:u w:val="single"/>
              </w:rPr>
              <w:t>Formaldehyd (37%)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A8519" w14:textId="2B295A38" w:rsidR="00AF3DED" w:rsidRDefault="00AF3DED" w:rsidP="00AF3DED">
            <w:pPr>
              <w:pStyle w:val="Vorgabetext"/>
            </w:pPr>
            <w:r>
              <w:t>Cb; W; P; C</w:t>
            </w:r>
          </w:p>
        </w:tc>
      </w:tr>
      <w:tr w:rsidR="00AF3DED" w14:paraId="17057AF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0ABF8" w14:textId="484A645D" w:rsidR="00AF3DED" w:rsidRPr="00D3575E" w:rsidRDefault="00AF3DED" w:rsidP="00AF3DED">
            <w:pPr>
              <w:pStyle w:val="Vorgabetext"/>
              <w:rPr>
                <w:u w:val="single"/>
              </w:rPr>
            </w:pPr>
            <w:r>
              <w:t>Diethylamin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223D4" w14:textId="4EC2F492" w:rsidR="00AF3DED" w:rsidRDefault="00AF3DED" w:rsidP="00AF3DED">
            <w:pPr>
              <w:pStyle w:val="Vorgabetext"/>
            </w:pPr>
            <w:r>
              <w:t>P; C</w:t>
            </w:r>
          </w:p>
        </w:tc>
      </w:tr>
      <w:tr w:rsidR="00AF3DED" w14:paraId="6DCD6CE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3938D" w14:textId="7CD7AA9D" w:rsidR="00AF3DED" w:rsidRDefault="00AF3DED" w:rsidP="00AF3DED">
            <w:pPr>
              <w:pStyle w:val="Vorgabetext"/>
            </w:pPr>
            <w:r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0522E" w14:textId="742E7111" w:rsidR="00AF3DED" w:rsidRDefault="00AF3DED" w:rsidP="00AF3DED">
            <w:pPr>
              <w:pStyle w:val="Vorgabetext"/>
            </w:pPr>
            <w:r>
              <w:t>W; P; C</w:t>
            </w:r>
          </w:p>
        </w:tc>
      </w:tr>
      <w:tr w:rsidR="00AF3DED" w14:paraId="4066665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45F7C" w14:textId="337177B8" w:rsidR="00AF3DED" w:rsidRDefault="00AF3DED" w:rsidP="00AF3DED">
            <w:pPr>
              <w:pStyle w:val="Vorgabetext"/>
            </w:pPr>
            <w:r>
              <w:t>Ethylacetat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0151B" w14:textId="2F4121D8" w:rsidR="00AF3DED" w:rsidRDefault="00AF3DED" w:rsidP="00AF3DED">
            <w:pPr>
              <w:pStyle w:val="Vorgabetext"/>
            </w:pPr>
            <w:r>
              <w:t>P; C</w:t>
            </w:r>
          </w:p>
        </w:tc>
      </w:tr>
      <w:tr w:rsidR="00AF3DED" w14:paraId="478B8BE3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A6E30" w14:textId="4F82682B" w:rsidR="00AF3DED" w:rsidRDefault="00AF3DED" w:rsidP="00AF3DED">
            <w:pPr>
              <w:pStyle w:val="Vorgabetext"/>
            </w:pPr>
            <w:r>
              <w:t>Salzsäure 6 mol/L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1E003" w14:textId="70BC1EFA" w:rsidR="00AF3DED" w:rsidRDefault="00AF3DED" w:rsidP="00AF3DED">
            <w:pPr>
              <w:pStyle w:val="Vorgabetext"/>
            </w:pPr>
            <w:r>
              <w:t>W</w:t>
            </w:r>
          </w:p>
        </w:tc>
      </w:tr>
      <w:tr w:rsidR="00AF3DED" w14:paraId="708183A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16B87" w14:textId="33A45B43" w:rsidR="00AF3DED" w:rsidRDefault="00AF3DED" w:rsidP="00AF3DED">
            <w:pPr>
              <w:pStyle w:val="Vorgabetext"/>
            </w:pPr>
            <w:r>
              <w:t>Natronlauge 10 mol/L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6D9E1" w14:textId="7BFD4FE8" w:rsidR="00AF3DED" w:rsidRDefault="00AF3DED" w:rsidP="00AF3DED">
            <w:pPr>
              <w:pStyle w:val="Vorgabetext"/>
            </w:pPr>
            <w:r>
              <w:t>W</w:t>
            </w:r>
          </w:p>
        </w:tc>
      </w:tr>
      <w:tr w:rsidR="00AF3DED" w14:paraId="1F67375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1D87A" w14:textId="55C3DF86" w:rsidR="00AF3DED" w:rsidRDefault="00AF3DED" w:rsidP="00AF3DED">
            <w:pPr>
              <w:pStyle w:val="Vorgabetext"/>
            </w:pPr>
            <w:r>
              <w:t>4,7-Dichlor-chinolin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AA421" w14:textId="271CB657" w:rsidR="00AF3DED" w:rsidRDefault="00AF3DED" w:rsidP="00AF3DED">
            <w:pPr>
              <w:pStyle w:val="Vorgabetext"/>
            </w:pPr>
            <w:r>
              <w:t>W; P; C</w:t>
            </w:r>
          </w:p>
        </w:tc>
      </w:tr>
      <w:tr w:rsidR="00AF3DED" w14:paraId="5426508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18B85" w14:textId="5CECB352" w:rsidR="00AF3DED" w:rsidRDefault="00AF3DED" w:rsidP="00AF3DED">
            <w:pPr>
              <w:pStyle w:val="Vorgabetext"/>
            </w:pPr>
            <w:r>
              <w:t>Ammoniaklösung 25%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23ACC" w14:textId="138BDE9B" w:rsidR="00AF3DED" w:rsidRDefault="00AF3DED" w:rsidP="00AF3DED">
            <w:pPr>
              <w:pStyle w:val="Vorgabetext"/>
            </w:pPr>
            <w:r>
              <w:t>W</w:t>
            </w:r>
          </w:p>
        </w:tc>
      </w:tr>
    </w:tbl>
    <w:p w14:paraId="091F4646" w14:textId="77777777" w:rsidR="00DF187D" w:rsidRDefault="00DF187D" w:rsidP="00DF187D">
      <w:pPr>
        <w:pStyle w:val="Vorgabetext"/>
        <w:spacing w:before="120" w:line="240" w:lineRule="auto"/>
      </w:pPr>
      <w:r>
        <w:rPr>
          <w:b/>
          <w:bCs/>
        </w:rPr>
        <w:t>Cb: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0FD79E62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DE3DCDB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099CB3C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Entsorgungungsvorschläge</w:t>
      </w:r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79F4CBD1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A64B6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67E86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09D7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4FC8D25E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C13FA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72BD1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8F481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8AAD8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ED9DD" w14:textId="77777777" w:rsidR="00685BC6" w:rsidRDefault="00685BC6">
            <w:pPr>
              <w:pStyle w:val="Vorgabetext"/>
            </w:pPr>
          </w:p>
        </w:tc>
      </w:tr>
      <w:tr w:rsidR="00AF3DED" w14:paraId="56659B2E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B4D3E" w14:textId="03D1280E" w:rsidR="00AF3DED" w:rsidRDefault="00AF3DED" w:rsidP="00AF3DED">
            <w:pPr>
              <w:pStyle w:val="Vorgabetext"/>
            </w:pPr>
            <w:r>
              <w:t>Paracetamol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F2F59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982B6B" w14:textId="2462A48B" w:rsidR="00AF3DED" w:rsidRDefault="00AF3DED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689A8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BA716" w14:textId="2664DECA" w:rsidR="00AF3DED" w:rsidRDefault="00DA43D2" w:rsidP="00AF3DED">
            <w:pPr>
              <w:pStyle w:val="Vorgabetext"/>
            </w:pPr>
            <w:r>
              <w:t>Wird umgesetzt</w:t>
            </w:r>
          </w:p>
        </w:tc>
      </w:tr>
      <w:tr w:rsidR="00AF3DED" w14:paraId="55CDB835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BA964" w14:textId="5020A4BE" w:rsidR="00AF3DED" w:rsidRDefault="00AF3DED" w:rsidP="00AF3DED">
            <w:pPr>
              <w:pStyle w:val="Vorgabetext"/>
            </w:pPr>
            <w:r w:rsidRPr="00D3575E">
              <w:rPr>
                <w:u w:val="single"/>
              </w:rPr>
              <w:t>Formaldehyd (37%)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E2B36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C6DD7" w14:textId="6C76CDF0" w:rsidR="00AF3DED" w:rsidRDefault="00AF3DED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EA5EE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04041" w14:textId="041A1B5B" w:rsidR="00AF3DED" w:rsidRDefault="00DA43D2" w:rsidP="00AF3DED">
            <w:pPr>
              <w:pStyle w:val="Vorgabetext"/>
            </w:pPr>
            <w:r>
              <w:t>Wird umgesetzt</w:t>
            </w:r>
          </w:p>
        </w:tc>
      </w:tr>
      <w:tr w:rsidR="00AF3DED" w14:paraId="0EC20A76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3CCEB" w14:textId="451811FB" w:rsidR="00AF3DED" w:rsidRPr="00D3575E" w:rsidRDefault="00AF3DED" w:rsidP="00AF3DED">
            <w:pPr>
              <w:pStyle w:val="Vorgabetext"/>
              <w:rPr>
                <w:u w:val="single"/>
              </w:rPr>
            </w:pPr>
            <w:r>
              <w:t>Diethylamin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932D4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FD896" w14:textId="5A718652" w:rsidR="00AF3DED" w:rsidRDefault="00AF3DED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4F013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ACCDE" w14:textId="33F992CB" w:rsidR="00AF3DED" w:rsidRDefault="00DA43D2" w:rsidP="00AF3DED">
            <w:pPr>
              <w:pStyle w:val="Vorgabetext"/>
            </w:pPr>
            <w:r>
              <w:t>Wird umgesetzt</w:t>
            </w:r>
          </w:p>
        </w:tc>
      </w:tr>
      <w:tr w:rsidR="00AF3DED" w14:paraId="36575FC0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E70D2" w14:textId="51010F7B" w:rsidR="00AF3DED" w:rsidRDefault="00AF3DED" w:rsidP="00AF3DED">
            <w:pPr>
              <w:pStyle w:val="Vorgabetext"/>
            </w:pPr>
            <w:r>
              <w:t>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AB0A84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F6F2D" w14:textId="5D34C4A1" w:rsidR="00AF3DED" w:rsidRDefault="00AF3DED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8E9B0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9E4B3" w14:textId="77777777" w:rsidR="00AF3DED" w:rsidRDefault="00AF3DED" w:rsidP="00AF3DED">
            <w:pPr>
              <w:pStyle w:val="Vorgabetext"/>
            </w:pPr>
          </w:p>
        </w:tc>
      </w:tr>
      <w:tr w:rsidR="00AF3DED" w14:paraId="7B988702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1B19B" w14:textId="258041AD" w:rsidR="00AF3DED" w:rsidRDefault="00AF3DED" w:rsidP="00AF3DED">
            <w:pPr>
              <w:pStyle w:val="Vorgabetext"/>
            </w:pPr>
            <w:r>
              <w:t>Ethylacetat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75D8E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CC6AF" w14:textId="737244BC" w:rsidR="00AF3DED" w:rsidRDefault="00611641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F06F6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AC79D" w14:textId="77777777" w:rsidR="00AF3DED" w:rsidRDefault="00AF3DED" w:rsidP="00AF3DED">
            <w:pPr>
              <w:pStyle w:val="Vorgabetext"/>
            </w:pPr>
          </w:p>
        </w:tc>
      </w:tr>
      <w:tr w:rsidR="00AF3DED" w14:paraId="4CF6D746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CA20B" w14:textId="34AD853A" w:rsidR="00AF3DED" w:rsidRDefault="00AF3DED" w:rsidP="00AF3DED">
            <w:pPr>
              <w:pStyle w:val="Vorgabetext"/>
            </w:pPr>
            <w:r>
              <w:t>Salzsäure 6 mol/L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14409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BBE0C" w14:textId="42CAA07A" w:rsidR="00AF3DED" w:rsidRDefault="00AF3DED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6B5B6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1029" w14:textId="77777777" w:rsidR="00AF3DED" w:rsidRDefault="00AF3DED" w:rsidP="00AF3DED">
            <w:pPr>
              <w:pStyle w:val="Vorgabetext"/>
            </w:pPr>
          </w:p>
        </w:tc>
      </w:tr>
      <w:tr w:rsidR="00AF3DED" w14:paraId="0E8F8F31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EC878" w14:textId="34750219" w:rsidR="00AF3DED" w:rsidRDefault="00AF3DED" w:rsidP="00AF3DED">
            <w:pPr>
              <w:pStyle w:val="Vorgabetext"/>
            </w:pPr>
            <w:r>
              <w:lastRenderedPageBreak/>
              <w:t>Natronlauge 10 mol/L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D6C5A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227A7C" w14:textId="1531853A" w:rsidR="00AF3DED" w:rsidRDefault="00AF3DED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1ACF5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4F88A" w14:textId="77777777" w:rsidR="00AF3DED" w:rsidRDefault="00AF3DED" w:rsidP="00AF3DED">
            <w:pPr>
              <w:pStyle w:val="Vorgabetext"/>
            </w:pPr>
          </w:p>
        </w:tc>
      </w:tr>
      <w:tr w:rsidR="00AF3DED" w14:paraId="6D552EEF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53F18" w14:textId="77F66A8D" w:rsidR="00AF3DED" w:rsidRDefault="00AF3DED" w:rsidP="00AF3DED">
            <w:pPr>
              <w:pStyle w:val="Vorgabetext"/>
            </w:pPr>
            <w:r>
              <w:t>4,7-Dichlor-chinolin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27541" w14:textId="129F8CD1" w:rsidR="00AF3DED" w:rsidRDefault="00611641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0A11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404A5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2F8F1" w14:textId="77777777" w:rsidR="00AF3DED" w:rsidRDefault="00AF3DED" w:rsidP="00AF3DED">
            <w:pPr>
              <w:pStyle w:val="Vorgabetext"/>
            </w:pPr>
          </w:p>
        </w:tc>
      </w:tr>
      <w:tr w:rsidR="00AF3DED" w14:paraId="53CF9D70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763" w14:textId="5ED7A0F6" w:rsidR="00AF3DED" w:rsidRDefault="00AF3DED" w:rsidP="00AF3DED">
            <w:pPr>
              <w:pStyle w:val="Vorgabetext"/>
            </w:pPr>
            <w:r>
              <w:t>Ammoniaklösung 25%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12827" w14:textId="77777777" w:rsidR="00AF3DED" w:rsidRDefault="00AF3DED" w:rsidP="00AF3DED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39EF" w14:textId="63E5B6A5" w:rsidR="00AF3DED" w:rsidRDefault="00611641" w:rsidP="00AF3DED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15086" w14:textId="77777777" w:rsidR="00AF3DED" w:rsidRDefault="00AF3DED" w:rsidP="00AF3DED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B288E" w14:textId="77777777" w:rsidR="00AF3DED" w:rsidRDefault="00AF3DED" w:rsidP="00AF3DED">
            <w:pPr>
              <w:pStyle w:val="Vorgabetext"/>
            </w:pPr>
          </w:p>
        </w:tc>
      </w:tr>
    </w:tbl>
    <w:p w14:paraId="12FF29A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61ED9B6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736F6694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3BF236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6BD954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213EE5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1AACED3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0CD6B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39BB7A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7E173C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DA7A874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D43DBB3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E27C99B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4186BE1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946AED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AA9F14B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6BD20EF2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8CB143B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FF31C72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D2570F8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8B2D0C0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F9D7F53" w14:textId="77777777" w:rsidR="00611641" w:rsidRDefault="0061164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F23B1FE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4FF4C54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3D5BA11" w14:textId="77777777" w:rsidR="00BC7CE1" w:rsidRDefault="00BC7CE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C403BEE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47481A30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34217FA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042BDA55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2163912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3C32C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718E1278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726770B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>
      <w:headerReference w:type="default" r:id="rId8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B3119" w14:textId="77777777" w:rsidR="005F77AB" w:rsidRDefault="005F77AB">
      <w:r>
        <w:separator/>
      </w:r>
    </w:p>
  </w:endnote>
  <w:endnote w:type="continuationSeparator" w:id="0">
    <w:p w14:paraId="1B130EF7" w14:textId="77777777" w:rsidR="005F77AB" w:rsidRDefault="005F7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CF947" w14:textId="77777777" w:rsidR="005F77AB" w:rsidRDefault="005F77AB">
      <w:r>
        <w:separator/>
      </w:r>
    </w:p>
  </w:footnote>
  <w:footnote w:type="continuationSeparator" w:id="0">
    <w:p w14:paraId="07A9E343" w14:textId="77777777" w:rsidR="005F77AB" w:rsidRDefault="005F7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5D037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AF19B88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11E88A2C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210984B1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0534317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3E59D6A1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178BADC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AB"/>
    <w:rsid w:val="0008186F"/>
    <w:rsid w:val="00152D62"/>
    <w:rsid w:val="00341D4E"/>
    <w:rsid w:val="004468D8"/>
    <w:rsid w:val="004911E9"/>
    <w:rsid w:val="004B136B"/>
    <w:rsid w:val="004F3BAF"/>
    <w:rsid w:val="00520A4C"/>
    <w:rsid w:val="005D6D64"/>
    <w:rsid w:val="005E2168"/>
    <w:rsid w:val="005F77AB"/>
    <w:rsid w:val="00611641"/>
    <w:rsid w:val="00656577"/>
    <w:rsid w:val="00685BC6"/>
    <w:rsid w:val="006D2AD5"/>
    <w:rsid w:val="00801ED1"/>
    <w:rsid w:val="00817C16"/>
    <w:rsid w:val="00A92397"/>
    <w:rsid w:val="00AF3DED"/>
    <w:rsid w:val="00B60DCD"/>
    <w:rsid w:val="00BC7CE1"/>
    <w:rsid w:val="00C318D4"/>
    <w:rsid w:val="00C5226C"/>
    <w:rsid w:val="00C60E89"/>
    <w:rsid w:val="00C90F93"/>
    <w:rsid w:val="00CF5F8B"/>
    <w:rsid w:val="00D02B3E"/>
    <w:rsid w:val="00D3575E"/>
    <w:rsid w:val="00D96A8F"/>
    <w:rsid w:val="00DA43D2"/>
    <w:rsid w:val="00DF187D"/>
    <w:rsid w:val="00E8481C"/>
    <w:rsid w:val="00E92EB7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78F83E"/>
  <w15:chartTrackingRefBased/>
  <w15:docId w15:val="{14B86E05-831F-4AE3-B821-99588919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C318D4"/>
  </w:style>
  <w:style w:type="character" w:styleId="CommentReference">
    <w:name w:val="annotation reference"/>
    <w:basedOn w:val="DefaultParagraphFont"/>
    <w:rsid w:val="00656577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6577"/>
  </w:style>
  <w:style w:type="character" w:customStyle="1" w:styleId="CommentTextChar">
    <w:name w:val="Comment Text Char"/>
    <w:basedOn w:val="DefaultParagraphFont"/>
    <w:link w:val="CommentText"/>
    <w:rsid w:val="00656577"/>
  </w:style>
  <w:style w:type="paragraph" w:styleId="CommentSubject">
    <w:name w:val="annotation subject"/>
    <w:basedOn w:val="CommentText"/>
    <w:next w:val="CommentText"/>
    <w:link w:val="CommentSubjectChar"/>
    <w:rsid w:val="006565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56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2_Aminochinolin\VP_Aminochinoli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2199FD70-7F75-41E6-9580-02C1F49F6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VP_Aminochinolin.dot</Template>
  <TotalTime>0</TotalTime>
  <Pages>4</Pages>
  <Words>606</Words>
  <Characters>3388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6</cp:revision>
  <cp:lastPrinted>2023-04-13T19:07:00Z</cp:lastPrinted>
  <dcterms:created xsi:type="dcterms:W3CDTF">2023-04-13T16:44:00Z</dcterms:created>
  <dcterms:modified xsi:type="dcterms:W3CDTF">2023-04-13T19:23:00Z</dcterms:modified>
</cp:coreProperties>
</file>