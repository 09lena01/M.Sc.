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FA358" w14:textId="3E227A76" w:rsidR="00C606D7" w:rsidRPr="000D4427" w:rsidRDefault="00707995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6197A5E4" wp14:editId="1E582CCE">
                <wp:simplePos x="0" y="0"/>
                <wp:positionH relativeFrom="column">
                  <wp:posOffset>1171575</wp:posOffset>
                </wp:positionH>
                <wp:positionV relativeFrom="paragraph">
                  <wp:posOffset>1137920</wp:posOffset>
                </wp:positionV>
                <wp:extent cx="873760" cy="109855"/>
                <wp:effectExtent l="38100" t="38100" r="40640" b="42545"/>
                <wp:wrapNone/>
                <wp:docPr id="509992042" name="Freihand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873760" cy="1098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D46EE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43" o:spid="_x0000_s1026" type="#_x0000_t75" style="position:absolute;margin-left:91.9pt;margin-top:89.25pt;width:69.5pt;height:9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">
                <v:imagedata r:id="rId8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65A2A1D4" wp14:editId="35E9EFB6">
                <wp:simplePos x="0" y="0"/>
                <wp:positionH relativeFrom="column">
                  <wp:posOffset>2052955</wp:posOffset>
                </wp:positionH>
                <wp:positionV relativeFrom="paragraph">
                  <wp:posOffset>1106170</wp:posOffset>
                </wp:positionV>
                <wp:extent cx="304800" cy="156845"/>
                <wp:effectExtent l="38100" t="38100" r="38100" b="33655"/>
                <wp:wrapNone/>
                <wp:docPr id="1176143083" name="Freihand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04800" cy="1568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65E7E" id="Freihand 49" o:spid="_x0000_s1026" type="#_x0000_t75" style="position:absolute;margin-left:161.3pt;margin-top:86.75pt;width:24.7pt;height:13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">
                <v:imagedata r:id="rId10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59D3C93C" wp14:editId="674202B2">
                <wp:simplePos x="0" y="0"/>
                <wp:positionH relativeFrom="column">
                  <wp:posOffset>90170</wp:posOffset>
                </wp:positionH>
                <wp:positionV relativeFrom="paragraph">
                  <wp:posOffset>735330</wp:posOffset>
                </wp:positionV>
                <wp:extent cx="1991360" cy="675640"/>
                <wp:effectExtent l="38100" t="38100" r="46990" b="48260"/>
                <wp:wrapNone/>
                <wp:docPr id="50848125" name="Freihand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991360" cy="675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3BFF3" id="Freihand 80" o:spid="_x0000_s1026" type="#_x0000_t75" style="position:absolute;margin-left:6.75pt;margin-top:57.55pt;width:157.5pt;height:53.9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">
                <v:imagedata r:id="rId12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06B75BE5" wp14:editId="6A6E48F8">
                <wp:simplePos x="0" y="0"/>
                <wp:positionH relativeFrom="column">
                  <wp:posOffset>1350010</wp:posOffset>
                </wp:positionH>
                <wp:positionV relativeFrom="paragraph">
                  <wp:posOffset>1111250</wp:posOffset>
                </wp:positionV>
                <wp:extent cx="99060" cy="206375"/>
                <wp:effectExtent l="38100" t="38100" r="34290" b="41275"/>
                <wp:wrapNone/>
                <wp:docPr id="1577009810" name="Freihand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9060" cy="2063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0FC07" id="Freihand 83" o:spid="_x0000_s1026" type="#_x0000_t75" style="position:absolute;margin-left:105.95pt;margin-top:87.15pt;width:8.5pt;height:16.9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">
                <v:imagedata r:id="rId14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266094CA" wp14:editId="23F237EC">
                <wp:simplePos x="0" y="0"/>
                <wp:positionH relativeFrom="column">
                  <wp:posOffset>2654300</wp:posOffset>
                </wp:positionH>
                <wp:positionV relativeFrom="paragraph">
                  <wp:posOffset>1000760</wp:posOffset>
                </wp:positionV>
                <wp:extent cx="664210" cy="85725"/>
                <wp:effectExtent l="0" t="38100" r="40640" b="47625"/>
                <wp:wrapNone/>
                <wp:docPr id="1013430995" name="Freihand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64210" cy="857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30D7E" id="Freihand 86" o:spid="_x0000_s1026" type="#_x0000_t75" style="position:absolute;margin-left:208.65pt;margin-top:78.45pt;width:53pt;height:7.4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">
                <v:imagedata r:id="rId16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3A0FB581" wp14:editId="62E66009">
                <wp:simplePos x="0" y="0"/>
                <wp:positionH relativeFrom="column">
                  <wp:posOffset>2691130</wp:posOffset>
                </wp:positionH>
                <wp:positionV relativeFrom="paragraph">
                  <wp:posOffset>579120</wp:posOffset>
                </wp:positionV>
                <wp:extent cx="626110" cy="393065"/>
                <wp:effectExtent l="38100" t="38100" r="40640" b="45085"/>
                <wp:wrapNone/>
                <wp:docPr id="1135557186" name="Freihand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26110" cy="3930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BF264" id="Freihand 101" o:spid="_x0000_s1026" type="#_x0000_t75" style="position:absolute;margin-left:211.55pt;margin-top:45.25pt;width:50pt;height:31.6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">
                <v:imagedata r:id="rId18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086070DD" wp14:editId="3AFF17D4">
                <wp:simplePos x="0" y="0"/>
                <wp:positionH relativeFrom="column">
                  <wp:posOffset>4898390</wp:posOffset>
                </wp:positionH>
                <wp:positionV relativeFrom="paragraph">
                  <wp:posOffset>1032510</wp:posOffset>
                </wp:positionV>
                <wp:extent cx="56515" cy="377190"/>
                <wp:effectExtent l="38100" t="38100" r="38735" b="41910"/>
                <wp:wrapNone/>
                <wp:docPr id="1339065919" name="Freihand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6515" cy="3771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AFB03" id="Freihand 143" o:spid="_x0000_s1026" type="#_x0000_t75" style="position:absolute;margin-left:385.35pt;margin-top:80.95pt;width:5.15pt;height:30.4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">
                <v:imagedata r:id="rId20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415ACCEB" wp14:editId="5426786A">
                <wp:simplePos x="0" y="0"/>
                <wp:positionH relativeFrom="column">
                  <wp:posOffset>3542030</wp:posOffset>
                </wp:positionH>
                <wp:positionV relativeFrom="paragraph">
                  <wp:posOffset>713105</wp:posOffset>
                </wp:positionV>
                <wp:extent cx="2322195" cy="742315"/>
                <wp:effectExtent l="38100" t="38100" r="1905" b="38735"/>
                <wp:wrapNone/>
                <wp:docPr id="672929712" name="Freihand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322195" cy="7423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EF544" id="Freihand 186" o:spid="_x0000_s1026" type="#_x0000_t75" style="position:absolute;margin-left:278.55pt;margin-top:55.8pt;width:183.55pt;height:59.1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">
                <v:imagedata r:id="rId22" o:title=""/>
              </v:shape>
            </w:pict>
          </mc:Fallback>
        </mc:AlternateContent>
      </w:r>
      <w:r w:rsidR="002B5A6D">
        <w:rPr>
          <w:b/>
          <w:noProof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23D7218B" wp14:editId="37BBAD08">
                <wp:simplePos x="0" y="0"/>
                <wp:positionH relativeFrom="column">
                  <wp:posOffset>2729182</wp:posOffset>
                </wp:positionH>
                <wp:positionV relativeFrom="paragraph">
                  <wp:posOffset>1116885</wp:posOffset>
                </wp:positionV>
                <wp:extent cx="383001" cy="130153"/>
                <wp:effectExtent l="38100" t="38100" r="36195" b="41910"/>
                <wp:wrapNone/>
                <wp:docPr id="566210592" name="Freihand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83001" cy="130153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A0C3A" id="Freihand 194" o:spid="_x0000_s1026" type="#_x0000_t75" style="position:absolute;margin-left:214.55pt;margin-top:87.6pt;width:30.85pt;height:11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">
                <v:imagedata r:id="rId24" o:title=""/>
              </v:shape>
            </w:pict>
          </mc:Fallback>
        </mc:AlternateContent>
      </w:r>
      <w:r w:rsidR="00C606D7" w:rsidRPr="000D4427">
        <w:rPr>
          <w:b/>
        </w:rPr>
        <w:t>Reaktionsgleichung:</w:t>
      </w:r>
    </w:p>
    <w:p w14:paraId="253A4CCC" w14:textId="77777777" w:rsidR="000E33EE" w:rsidRPr="000E33EE" w:rsidRDefault="000E33EE" w:rsidP="000E33EE">
      <w:pPr>
        <w:framePr w:w="9701" w:h="2268" w:hRule="exact" w:hSpace="72" w:vSpace="72" w:wrap="notBeside" w:vAnchor="text" w:hAnchor="margin" w:x="82" w:y="1"/>
        <w:pBdr>
          <w:top w:val="single" w:sz="6" w:space="3" w:color="auto"/>
          <w:left w:val="single" w:sz="6" w:space="3" w:color="auto"/>
          <w:bottom w:val="single" w:sz="6" w:space="3" w:color="auto"/>
          <w:right w:val="single" w:sz="6" w:space="3" w:color="auto"/>
        </w:pBdr>
        <w:tabs>
          <w:tab w:val="clear" w:pos="2835"/>
          <w:tab w:val="clear" w:pos="5669"/>
          <w:tab w:val="clear" w:pos="6803"/>
        </w:tabs>
        <w:spacing w:line="360" w:lineRule="auto"/>
        <w:rPr>
          <w:rFonts w:ascii="Arial" w:hAnsi="Arial"/>
          <w:sz w:val="20"/>
        </w:rPr>
      </w:pPr>
      <w:r w:rsidRPr="000E33EE">
        <w:rPr>
          <w:rFonts w:ascii="Arial" w:hAnsi="Arial"/>
          <w:sz w:val="20"/>
        </w:rPr>
        <w:t>(</w:t>
      </w:r>
      <w:r w:rsidRPr="000E33EE">
        <w:rPr>
          <w:rFonts w:ascii="Arial" w:hAnsi="Arial"/>
          <w:i/>
          <w:sz w:val="20"/>
        </w:rPr>
        <w:t>handschriftlich, mit Strukturformeln, eindeutigen Verbindungsnummern und</w:t>
      </w:r>
      <w:r w:rsidRPr="000E33EE">
        <w:rPr>
          <w:rFonts w:ascii="Arial" w:hAnsi="Arial"/>
          <w:b/>
          <w:i/>
          <w:sz w:val="20"/>
        </w:rPr>
        <w:t xml:space="preserve"> allen</w:t>
      </w:r>
      <w:r w:rsidRPr="000E33EE">
        <w:rPr>
          <w:rFonts w:ascii="Arial" w:hAnsi="Arial"/>
          <w:i/>
          <w:sz w:val="20"/>
        </w:rPr>
        <w:t xml:space="preserve"> Reaktionsprodukten</w:t>
      </w:r>
      <w:r w:rsidRPr="000E33EE">
        <w:rPr>
          <w:rFonts w:ascii="Arial" w:hAnsi="Arial"/>
          <w:sz w:val="20"/>
        </w:rPr>
        <w:t>:</w:t>
      </w:r>
    </w:p>
    <w:p w14:paraId="48A1022E" w14:textId="77777777" w:rsidR="00C606D7" w:rsidRPr="00B36B3B" w:rsidRDefault="00C606D7" w:rsidP="000D4427"/>
    <w:p w14:paraId="63DD70E8" w14:textId="77777777" w:rsidR="000D2D48" w:rsidRPr="000D4427" w:rsidRDefault="00607B95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 w:rsidRPr="000D4427">
        <w:rPr>
          <w:b/>
        </w:rPr>
        <w:t>Beteiligte Stoffe:</w:t>
      </w:r>
    </w:p>
    <w:tbl>
      <w:tblPr>
        <w:tblW w:w="9976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1"/>
        <w:gridCol w:w="1134"/>
        <w:gridCol w:w="850"/>
        <w:gridCol w:w="850"/>
        <w:gridCol w:w="1247"/>
        <w:gridCol w:w="1247"/>
        <w:gridCol w:w="1247"/>
      </w:tblGrid>
      <w:tr w:rsidR="009A3A5A" w14:paraId="1500AA41" w14:textId="77777777" w:rsidTr="000D4427">
        <w:tc>
          <w:tcPr>
            <w:tcW w:w="3401" w:type="dxa"/>
            <w:vMerge w:val="restart"/>
            <w:shd w:val="clear" w:color="auto" w:fill="F2F2F2"/>
            <w:vAlign w:val="center"/>
          </w:tcPr>
          <w:p w14:paraId="41415816" w14:textId="77777777" w:rsidR="009A3A5A" w:rsidRDefault="009A3A5A" w:rsidP="000D4427">
            <w:pPr>
              <w:spacing w:line="240" w:lineRule="auto"/>
            </w:pPr>
            <w:r>
              <w:t>Substanz</w:t>
            </w:r>
          </w:p>
        </w:tc>
        <w:tc>
          <w:tcPr>
            <w:tcW w:w="1134" w:type="dxa"/>
            <w:vMerge w:val="restart"/>
            <w:shd w:val="clear" w:color="auto" w:fill="F2F2F2"/>
            <w:vAlign w:val="center"/>
          </w:tcPr>
          <w:p w14:paraId="02DD1BBD" w14:textId="77777777" w:rsidR="009A3A5A" w:rsidRDefault="009A3A5A" w:rsidP="000D4427">
            <w:pPr>
              <w:spacing w:line="240" w:lineRule="auto"/>
              <w:jc w:val="center"/>
            </w:pPr>
            <w:r>
              <w:t>Summen-</w:t>
            </w:r>
          </w:p>
          <w:p w14:paraId="777DC9AB" w14:textId="77777777" w:rsidR="009A3A5A" w:rsidRDefault="009A3A5A" w:rsidP="000D4427">
            <w:pPr>
              <w:spacing w:line="240" w:lineRule="auto"/>
              <w:jc w:val="center"/>
            </w:pPr>
            <w:proofErr w:type="spellStart"/>
            <w:r>
              <w:t>formel</w:t>
            </w:r>
            <w:proofErr w:type="spellEnd"/>
          </w:p>
        </w:tc>
        <w:tc>
          <w:tcPr>
            <w:tcW w:w="850" w:type="dxa"/>
            <w:shd w:val="clear" w:color="auto" w:fill="F2F2F2"/>
            <w:vAlign w:val="center"/>
          </w:tcPr>
          <w:p w14:paraId="2FAEA52D" w14:textId="77777777" w:rsidR="009A3A5A" w:rsidRDefault="009A3A5A" w:rsidP="000D4427">
            <w:pPr>
              <w:spacing w:line="240" w:lineRule="auto"/>
              <w:jc w:val="center"/>
            </w:pPr>
            <w:r>
              <w:t>MW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5A038A16" w14:textId="77777777" w:rsidR="009A3A5A" w:rsidRDefault="009A3A5A" w:rsidP="000D4427">
            <w:pPr>
              <w:spacing w:line="240" w:lineRule="auto"/>
              <w:jc w:val="center"/>
            </w:pPr>
            <w:r>
              <w:t>Dichte</w:t>
            </w:r>
          </w:p>
        </w:tc>
        <w:tc>
          <w:tcPr>
            <w:tcW w:w="3741" w:type="dxa"/>
            <w:gridSpan w:val="3"/>
            <w:shd w:val="clear" w:color="auto" w:fill="F2F2F2"/>
            <w:vAlign w:val="center"/>
          </w:tcPr>
          <w:p w14:paraId="54D5468E" w14:textId="77777777" w:rsidR="009A3A5A" w:rsidRDefault="009A3A5A" w:rsidP="000D4427">
            <w:pPr>
              <w:spacing w:line="240" w:lineRule="auto"/>
              <w:jc w:val="center"/>
            </w:pPr>
            <w:r>
              <w:t>Ansatzgröße</w:t>
            </w:r>
          </w:p>
        </w:tc>
      </w:tr>
      <w:tr w:rsidR="00841463" w14:paraId="3E374B99" w14:textId="77777777" w:rsidTr="000D4427">
        <w:tc>
          <w:tcPr>
            <w:tcW w:w="3401" w:type="dxa"/>
            <w:vMerge/>
            <w:vAlign w:val="center"/>
          </w:tcPr>
          <w:p w14:paraId="55902BF8" w14:textId="77777777" w:rsidR="00841463" w:rsidRDefault="00841463" w:rsidP="000D4427">
            <w:pPr>
              <w:spacing w:line="240" w:lineRule="auto"/>
            </w:pPr>
          </w:p>
        </w:tc>
        <w:tc>
          <w:tcPr>
            <w:tcW w:w="1134" w:type="dxa"/>
            <w:vMerge/>
            <w:vAlign w:val="center"/>
          </w:tcPr>
          <w:p w14:paraId="16F3B751" w14:textId="77777777" w:rsidR="00841463" w:rsidRDefault="00841463" w:rsidP="000D4427">
            <w:pPr>
              <w:spacing w:line="240" w:lineRule="auto"/>
              <w:jc w:val="center"/>
            </w:pPr>
          </w:p>
        </w:tc>
        <w:tc>
          <w:tcPr>
            <w:tcW w:w="850" w:type="dxa"/>
            <w:shd w:val="clear" w:color="auto" w:fill="F2F2F2"/>
            <w:vAlign w:val="center"/>
          </w:tcPr>
          <w:p w14:paraId="1ECC5952" w14:textId="77777777" w:rsidR="00841463" w:rsidRDefault="00841463" w:rsidP="000D4427">
            <w:pPr>
              <w:spacing w:line="240" w:lineRule="auto"/>
              <w:jc w:val="center"/>
            </w:pPr>
            <w:r>
              <w:t>g/</w:t>
            </w:r>
            <w:proofErr w:type="spellStart"/>
            <w:r>
              <w:t>mol</w:t>
            </w:r>
            <w:proofErr w:type="spellEnd"/>
          </w:p>
        </w:tc>
        <w:tc>
          <w:tcPr>
            <w:tcW w:w="850" w:type="dxa"/>
            <w:shd w:val="clear" w:color="auto" w:fill="F2F2F2"/>
            <w:vAlign w:val="center"/>
          </w:tcPr>
          <w:p w14:paraId="208B6FCA" w14:textId="77777777" w:rsidR="00841463" w:rsidRDefault="00841463" w:rsidP="000D4427">
            <w:pPr>
              <w:spacing w:line="240" w:lineRule="auto"/>
              <w:jc w:val="center"/>
            </w:pPr>
            <w:r>
              <w:t>g/ml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204C596C" w14:textId="77777777" w:rsidR="00841463" w:rsidRDefault="00841463" w:rsidP="000D4427">
            <w:pPr>
              <w:spacing w:line="240" w:lineRule="auto"/>
              <w:jc w:val="center"/>
            </w:pPr>
            <w:r>
              <w:t>mmol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2C0F5130" w14:textId="77777777" w:rsidR="00841463" w:rsidRDefault="00841463" w:rsidP="000D4427">
            <w:pPr>
              <w:spacing w:line="240" w:lineRule="auto"/>
              <w:jc w:val="center"/>
            </w:pPr>
            <w:r>
              <w:t>g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62AA66D1" w14:textId="77777777" w:rsidR="00841463" w:rsidRDefault="00841463" w:rsidP="000D4427">
            <w:pPr>
              <w:spacing w:line="240" w:lineRule="auto"/>
              <w:jc w:val="center"/>
            </w:pPr>
            <w:r>
              <w:t>ml</w:t>
            </w:r>
            <w:r w:rsidR="000D4427">
              <w:t>*</w:t>
            </w:r>
          </w:p>
        </w:tc>
      </w:tr>
      <w:tr w:rsidR="00841463" w14:paraId="1F051C93" w14:textId="77777777" w:rsidTr="003F1177">
        <w:tc>
          <w:tcPr>
            <w:tcW w:w="3401" w:type="dxa"/>
            <w:vAlign w:val="center"/>
          </w:tcPr>
          <w:p w14:paraId="6A5C0718" w14:textId="5E94EFF3" w:rsidR="00841463" w:rsidRDefault="00DC24E7" w:rsidP="003F1177">
            <w:pPr>
              <w:spacing w:line="240" w:lineRule="auto"/>
              <w:jc w:val="left"/>
            </w:pPr>
            <w:r>
              <w:t>PNAM-</w:t>
            </w:r>
            <w:proofErr w:type="spellStart"/>
            <w:r>
              <w:t>macroRAFT</w:t>
            </w:r>
            <w:proofErr w:type="spellEnd"/>
            <w:r>
              <w:t xml:space="preserve"> </w:t>
            </w:r>
            <w:proofErr w:type="spellStart"/>
            <w:r>
              <w:t>agent</w:t>
            </w:r>
            <w:proofErr w:type="spellEnd"/>
          </w:p>
        </w:tc>
        <w:tc>
          <w:tcPr>
            <w:tcW w:w="1134" w:type="dxa"/>
            <w:vAlign w:val="center"/>
          </w:tcPr>
          <w:p w14:paraId="67890DBD" w14:textId="459C56B8" w:rsidR="00841463" w:rsidRDefault="009B041F" w:rsidP="003F1177">
            <w:pPr>
              <w:spacing w:line="240" w:lineRule="auto"/>
              <w:jc w:val="left"/>
            </w:pPr>
            <w:r>
              <w:t>-</w:t>
            </w:r>
          </w:p>
        </w:tc>
        <w:tc>
          <w:tcPr>
            <w:tcW w:w="850" w:type="dxa"/>
            <w:vAlign w:val="center"/>
          </w:tcPr>
          <w:p w14:paraId="0FE10CB1" w14:textId="19B7B22E" w:rsidR="00841463" w:rsidRDefault="009B041F" w:rsidP="003F1177">
            <w:pPr>
              <w:spacing w:line="240" w:lineRule="auto"/>
              <w:jc w:val="left"/>
            </w:pPr>
            <w:r>
              <w:t>-</w:t>
            </w:r>
          </w:p>
        </w:tc>
        <w:tc>
          <w:tcPr>
            <w:tcW w:w="850" w:type="dxa"/>
            <w:vAlign w:val="center"/>
          </w:tcPr>
          <w:p w14:paraId="47B08D89" w14:textId="373B4050" w:rsidR="00841463" w:rsidRDefault="009B041F" w:rsidP="003F1177">
            <w:pPr>
              <w:spacing w:line="240" w:lineRule="auto"/>
              <w:jc w:val="left"/>
            </w:pPr>
            <w:r>
              <w:t>-</w:t>
            </w:r>
          </w:p>
        </w:tc>
        <w:tc>
          <w:tcPr>
            <w:tcW w:w="1247" w:type="dxa"/>
            <w:vAlign w:val="center"/>
          </w:tcPr>
          <w:p w14:paraId="5B329330" w14:textId="6F735E27" w:rsidR="00841463" w:rsidRDefault="00033866" w:rsidP="003F1177">
            <w:pPr>
              <w:spacing w:line="240" w:lineRule="auto"/>
              <w:jc w:val="left"/>
            </w:pPr>
            <w:r>
              <w:t>0,016</w:t>
            </w:r>
          </w:p>
        </w:tc>
        <w:tc>
          <w:tcPr>
            <w:tcW w:w="1247" w:type="dxa"/>
            <w:vAlign w:val="center"/>
          </w:tcPr>
          <w:p w14:paraId="3E459126" w14:textId="771F2057" w:rsidR="00841463" w:rsidRDefault="009B041F" w:rsidP="003F1177">
            <w:pPr>
              <w:spacing w:line="240" w:lineRule="auto"/>
              <w:jc w:val="left"/>
            </w:pPr>
            <w:r>
              <w:t>-</w:t>
            </w:r>
          </w:p>
        </w:tc>
        <w:tc>
          <w:tcPr>
            <w:tcW w:w="1247" w:type="dxa"/>
            <w:vAlign w:val="center"/>
          </w:tcPr>
          <w:p w14:paraId="0DDE2A30" w14:textId="00289D4D" w:rsidR="00841463" w:rsidRDefault="009B041F" w:rsidP="003F1177">
            <w:pPr>
              <w:spacing w:line="240" w:lineRule="auto"/>
              <w:jc w:val="left"/>
            </w:pPr>
            <w:r>
              <w:t>-</w:t>
            </w:r>
          </w:p>
        </w:tc>
      </w:tr>
      <w:tr w:rsidR="00841463" w14:paraId="0463CD7E" w14:textId="77777777" w:rsidTr="003F1177">
        <w:tc>
          <w:tcPr>
            <w:tcW w:w="3401" w:type="dxa"/>
            <w:vAlign w:val="center"/>
          </w:tcPr>
          <w:p w14:paraId="22260287" w14:textId="70D50BD4" w:rsidR="00841463" w:rsidRDefault="00DC24E7" w:rsidP="003F1177">
            <w:pPr>
              <w:spacing w:line="240" w:lineRule="auto"/>
              <w:jc w:val="left"/>
            </w:pPr>
            <w:r>
              <w:t>Styrol (</w:t>
            </w:r>
            <w:proofErr w:type="spellStart"/>
            <w:r>
              <w:t>Sty</w:t>
            </w:r>
            <w:proofErr w:type="spellEnd"/>
            <w:r>
              <w:t>)</w:t>
            </w:r>
          </w:p>
        </w:tc>
        <w:tc>
          <w:tcPr>
            <w:tcW w:w="1134" w:type="dxa"/>
            <w:vAlign w:val="center"/>
          </w:tcPr>
          <w:p w14:paraId="273BC7B1" w14:textId="4A0D1CBF" w:rsidR="00841463" w:rsidRPr="00124ADF" w:rsidRDefault="00124ADF" w:rsidP="003F1177">
            <w:pPr>
              <w:spacing w:line="240" w:lineRule="auto"/>
              <w:jc w:val="left"/>
            </w:pPr>
            <w:r>
              <w:t>C</w:t>
            </w:r>
            <w:r>
              <w:rPr>
                <w:vertAlign w:val="subscript"/>
              </w:rPr>
              <w:t>8</w:t>
            </w:r>
            <w:r>
              <w:t>H</w:t>
            </w:r>
            <w:r>
              <w:rPr>
                <w:vertAlign w:val="subscript"/>
              </w:rPr>
              <w:t>8</w:t>
            </w:r>
          </w:p>
        </w:tc>
        <w:tc>
          <w:tcPr>
            <w:tcW w:w="850" w:type="dxa"/>
            <w:vAlign w:val="center"/>
          </w:tcPr>
          <w:p w14:paraId="3B689230" w14:textId="7DDD7A15" w:rsidR="00841463" w:rsidRDefault="00124ADF" w:rsidP="003F1177">
            <w:pPr>
              <w:spacing w:line="240" w:lineRule="auto"/>
              <w:jc w:val="left"/>
            </w:pPr>
            <w:r>
              <w:t>104,15</w:t>
            </w:r>
          </w:p>
        </w:tc>
        <w:tc>
          <w:tcPr>
            <w:tcW w:w="850" w:type="dxa"/>
            <w:vAlign w:val="center"/>
          </w:tcPr>
          <w:p w14:paraId="35BD20D1" w14:textId="62A0DFC8" w:rsidR="00841463" w:rsidRDefault="00124ADF" w:rsidP="003F1177">
            <w:pPr>
              <w:spacing w:line="240" w:lineRule="auto"/>
              <w:jc w:val="left"/>
            </w:pPr>
            <w:r>
              <w:t>0,91</w:t>
            </w:r>
          </w:p>
        </w:tc>
        <w:tc>
          <w:tcPr>
            <w:tcW w:w="1247" w:type="dxa"/>
            <w:vAlign w:val="center"/>
          </w:tcPr>
          <w:p w14:paraId="33A0C28D" w14:textId="65595CAB" w:rsidR="00841463" w:rsidRDefault="00033866" w:rsidP="003F1177">
            <w:pPr>
              <w:spacing w:line="240" w:lineRule="auto"/>
              <w:jc w:val="left"/>
            </w:pPr>
            <w:r>
              <w:t>1,6</w:t>
            </w:r>
          </w:p>
        </w:tc>
        <w:tc>
          <w:tcPr>
            <w:tcW w:w="1247" w:type="dxa"/>
            <w:vAlign w:val="center"/>
          </w:tcPr>
          <w:p w14:paraId="39545FC8" w14:textId="7994B512" w:rsidR="00841463" w:rsidRDefault="009B041F" w:rsidP="003F1177">
            <w:pPr>
              <w:spacing w:line="240" w:lineRule="auto"/>
              <w:jc w:val="left"/>
            </w:pPr>
            <w:r>
              <w:t>0,16664</w:t>
            </w:r>
          </w:p>
        </w:tc>
        <w:tc>
          <w:tcPr>
            <w:tcW w:w="1247" w:type="dxa"/>
            <w:vAlign w:val="center"/>
          </w:tcPr>
          <w:p w14:paraId="74EB5D36" w14:textId="795A4682" w:rsidR="00841463" w:rsidRDefault="009B041F" w:rsidP="003F1177">
            <w:pPr>
              <w:spacing w:line="240" w:lineRule="auto"/>
              <w:jc w:val="left"/>
            </w:pPr>
            <w:r>
              <w:t>0,18312</w:t>
            </w:r>
          </w:p>
        </w:tc>
      </w:tr>
      <w:tr w:rsidR="00841463" w14:paraId="3947B757" w14:textId="77777777" w:rsidTr="003F1177">
        <w:tc>
          <w:tcPr>
            <w:tcW w:w="3401" w:type="dxa"/>
            <w:vAlign w:val="center"/>
          </w:tcPr>
          <w:p w14:paraId="03CF0B68" w14:textId="764D127A" w:rsidR="00841463" w:rsidRDefault="00DC24E7" w:rsidP="003F1177">
            <w:pPr>
              <w:spacing w:line="240" w:lineRule="auto"/>
              <w:jc w:val="left"/>
            </w:pPr>
            <w:proofErr w:type="spellStart"/>
            <w:r>
              <w:t>Kaliumperoxodisulfat</w:t>
            </w:r>
            <w:proofErr w:type="spellEnd"/>
            <w:r>
              <w:t xml:space="preserve"> (KPS)</w:t>
            </w:r>
          </w:p>
        </w:tc>
        <w:tc>
          <w:tcPr>
            <w:tcW w:w="1134" w:type="dxa"/>
            <w:vAlign w:val="center"/>
          </w:tcPr>
          <w:p w14:paraId="38F543D6" w14:textId="115FE555" w:rsidR="00841463" w:rsidRPr="00895C20" w:rsidRDefault="00895C20" w:rsidP="003F1177">
            <w:pPr>
              <w:spacing w:line="240" w:lineRule="auto"/>
              <w:jc w:val="left"/>
            </w:pPr>
            <w:r>
              <w:t>K</w:t>
            </w:r>
            <w:r>
              <w:rPr>
                <w:vertAlign w:val="subscript"/>
              </w:rPr>
              <w:t>2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8</w:t>
            </w:r>
          </w:p>
        </w:tc>
        <w:tc>
          <w:tcPr>
            <w:tcW w:w="850" w:type="dxa"/>
            <w:vAlign w:val="center"/>
          </w:tcPr>
          <w:p w14:paraId="34384548" w14:textId="1F72842E" w:rsidR="00841463" w:rsidRDefault="00895C20" w:rsidP="003F1177">
            <w:pPr>
              <w:spacing w:line="240" w:lineRule="auto"/>
              <w:jc w:val="left"/>
            </w:pPr>
            <w:r>
              <w:t>270,32</w:t>
            </w:r>
          </w:p>
        </w:tc>
        <w:tc>
          <w:tcPr>
            <w:tcW w:w="850" w:type="dxa"/>
            <w:vAlign w:val="center"/>
          </w:tcPr>
          <w:p w14:paraId="6DC69B24" w14:textId="3D8BE948" w:rsidR="00841463" w:rsidRDefault="00124ADF" w:rsidP="003F1177">
            <w:pPr>
              <w:spacing w:line="240" w:lineRule="auto"/>
              <w:jc w:val="left"/>
            </w:pPr>
            <w:r>
              <w:t>2,48</w:t>
            </w:r>
          </w:p>
        </w:tc>
        <w:tc>
          <w:tcPr>
            <w:tcW w:w="1247" w:type="dxa"/>
            <w:vAlign w:val="center"/>
          </w:tcPr>
          <w:p w14:paraId="773AB8EC" w14:textId="4FF434DE" w:rsidR="00841463" w:rsidRDefault="00033866" w:rsidP="003F1177">
            <w:pPr>
              <w:spacing w:line="240" w:lineRule="auto"/>
              <w:jc w:val="left"/>
            </w:pPr>
            <w:r>
              <w:t>0,0032</w:t>
            </w:r>
          </w:p>
        </w:tc>
        <w:tc>
          <w:tcPr>
            <w:tcW w:w="1247" w:type="dxa"/>
            <w:vAlign w:val="center"/>
          </w:tcPr>
          <w:p w14:paraId="22D537E3" w14:textId="221424C4" w:rsidR="00841463" w:rsidRDefault="009B041F" w:rsidP="003F1177">
            <w:pPr>
              <w:spacing w:line="240" w:lineRule="auto"/>
              <w:jc w:val="left"/>
            </w:pPr>
            <w:r>
              <w:t>0,8650</w:t>
            </w:r>
          </w:p>
        </w:tc>
        <w:tc>
          <w:tcPr>
            <w:tcW w:w="1247" w:type="dxa"/>
            <w:vAlign w:val="center"/>
          </w:tcPr>
          <w:p w14:paraId="68CDC692" w14:textId="70620C47" w:rsidR="00841463" w:rsidRDefault="009B041F" w:rsidP="003F1177">
            <w:pPr>
              <w:spacing w:line="240" w:lineRule="auto"/>
              <w:jc w:val="left"/>
            </w:pPr>
            <w:r>
              <w:t>0,3488</w:t>
            </w:r>
          </w:p>
        </w:tc>
      </w:tr>
      <w:tr w:rsidR="00841463" w14:paraId="3DDC10E9" w14:textId="77777777" w:rsidTr="003F1177">
        <w:tc>
          <w:tcPr>
            <w:tcW w:w="3401" w:type="dxa"/>
            <w:vAlign w:val="center"/>
          </w:tcPr>
          <w:p w14:paraId="0F515874" w14:textId="16A3AAC5" w:rsidR="00841463" w:rsidRDefault="00DC24E7" w:rsidP="003F1177">
            <w:pPr>
              <w:spacing w:line="240" w:lineRule="auto"/>
              <w:jc w:val="left"/>
            </w:pPr>
            <w:proofErr w:type="spellStart"/>
            <w:r>
              <w:t>Deuteriertes</w:t>
            </w:r>
            <w:proofErr w:type="spellEnd"/>
            <w:r>
              <w:t xml:space="preserve"> DMSO (DMSO-d6)</w:t>
            </w:r>
          </w:p>
        </w:tc>
        <w:tc>
          <w:tcPr>
            <w:tcW w:w="1134" w:type="dxa"/>
            <w:vAlign w:val="center"/>
          </w:tcPr>
          <w:p w14:paraId="3EBB176F" w14:textId="2C7CDFC4" w:rsidR="00841463" w:rsidRPr="00DC24E7" w:rsidRDefault="00DC24E7" w:rsidP="003F1177">
            <w:pPr>
              <w:spacing w:line="240" w:lineRule="auto"/>
              <w:jc w:val="left"/>
            </w:pPr>
            <w:r>
              <w:t>C</w:t>
            </w:r>
            <w:r>
              <w:rPr>
                <w:vertAlign w:val="subscript"/>
              </w:rPr>
              <w:t>2</w:t>
            </w:r>
            <w:r w:rsidR="00895C20">
              <w:t>D</w:t>
            </w:r>
            <w:r>
              <w:rPr>
                <w:vertAlign w:val="subscript"/>
              </w:rPr>
              <w:t>6</w:t>
            </w:r>
            <w:r>
              <w:t>OS</w:t>
            </w:r>
          </w:p>
        </w:tc>
        <w:tc>
          <w:tcPr>
            <w:tcW w:w="850" w:type="dxa"/>
            <w:vAlign w:val="center"/>
          </w:tcPr>
          <w:p w14:paraId="2A7EC721" w14:textId="3FA2FF4F" w:rsidR="00841463" w:rsidRDefault="00DC24E7" w:rsidP="003F1177">
            <w:pPr>
              <w:spacing w:line="240" w:lineRule="auto"/>
              <w:jc w:val="left"/>
            </w:pPr>
            <w:r>
              <w:t>84,17</w:t>
            </w:r>
          </w:p>
        </w:tc>
        <w:tc>
          <w:tcPr>
            <w:tcW w:w="850" w:type="dxa"/>
            <w:vAlign w:val="center"/>
          </w:tcPr>
          <w:p w14:paraId="5CAA139B" w14:textId="222C88A0" w:rsidR="00841463" w:rsidRDefault="00895C20" w:rsidP="003F1177">
            <w:pPr>
              <w:spacing w:line="240" w:lineRule="auto"/>
              <w:jc w:val="left"/>
            </w:pPr>
            <w:r>
              <w:t>1,19</w:t>
            </w:r>
          </w:p>
        </w:tc>
        <w:tc>
          <w:tcPr>
            <w:tcW w:w="1247" w:type="dxa"/>
            <w:vAlign w:val="center"/>
          </w:tcPr>
          <w:p w14:paraId="03BEFA41" w14:textId="134A760A" w:rsidR="00841463" w:rsidRDefault="009B041F" w:rsidP="003F1177">
            <w:pPr>
              <w:spacing w:line="240" w:lineRule="auto"/>
              <w:jc w:val="left"/>
            </w:pPr>
            <w:r>
              <w:t>0,707</w:t>
            </w:r>
          </w:p>
        </w:tc>
        <w:tc>
          <w:tcPr>
            <w:tcW w:w="1247" w:type="dxa"/>
            <w:vAlign w:val="center"/>
          </w:tcPr>
          <w:p w14:paraId="50933407" w14:textId="16085637" w:rsidR="00841463" w:rsidRDefault="009B041F" w:rsidP="003F1177">
            <w:pPr>
              <w:spacing w:line="240" w:lineRule="auto"/>
              <w:jc w:val="left"/>
            </w:pPr>
            <w:r>
              <w:t>0,595</w:t>
            </w:r>
          </w:p>
        </w:tc>
        <w:tc>
          <w:tcPr>
            <w:tcW w:w="1247" w:type="dxa"/>
            <w:vAlign w:val="center"/>
          </w:tcPr>
          <w:p w14:paraId="3A3FD506" w14:textId="32FA0944" w:rsidR="00841463" w:rsidRDefault="00033866" w:rsidP="003F1177">
            <w:pPr>
              <w:spacing w:line="240" w:lineRule="auto"/>
              <w:jc w:val="left"/>
            </w:pPr>
            <w:r>
              <w:t>0.5</w:t>
            </w:r>
          </w:p>
        </w:tc>
      </w:tr>
      <w:tr w:rsidR="00F010AB" w14:paraId="310FC209" w14:textId="77777777" w:rsidTr="003F1177">
        <w:tc>
          <w:tcPr>
            <w:tcW w:w="3401" w:type="dxa"/>
            <w:vAlign w:val="center"/>
          </w:tcPr>
          <w:p w14:paraId="3E818A4B" w14:textId="7B97386C" w:rsidR="00F010AB" w:rsidRDefault="00F010AB" w:rsidP="00F010AB">
            <w:pPr>
              <w:spacing w:line="240" w:lineRule="auto"/>
              <w:jc w:val="left"/>
            </w:pPr>
            <w:r>
              <w:t>Dimethylformamid</w:t>
            </w:r>
          </w:p>
        </w:tc>
        <w:tc>
          <w:tcPr>
            <w:tcW w:w="1134" w:type="dxa"/>
            <w:vAlign w:val="center"/>
          </w:tcPr>
          <w:p w14:paraId="0AA33C50" w14:textId="735C8257" w:rsidR="00F010AB" w:rsidRDefault="00F010AB" w:rsidP="00F010AB">
            <w:pPr>
              <w:spacing w:line="240" w:lineRule="auto"/>
              <w:jc w:val="left"/>
            </w:pPr>
            <w:r>
              <w:t>C</w:t>
            </w:r>
            <w:r>
              <w:rPr>
                <w:vertAlign w:val="subscript"/>
              </w:rPr>
              <w:t>3</w:t>
            </w:r>
            <w:r>
              <w:t>H</w:t>
            </w:r>
            <w:r>
              <w:rPr>
                <w:vertAlign w:val="subscript"/>
              </w:rPr>
              <w:t>7</w:t>
            </w:r>
            <w:r>
              <w:t>NO</w:t>
            </w:r>
          </w:p>
        </w:tc>
        <w:tc>
          <w:tcPr>
            <w:tcW w:w="850" w:type="dxa"/>
            <w:vAlign w:val="center"/>
          </w:tcPr>
          <w:p w14:paraId="334D6D1B" w14:textId="3F012E3B" w:rsidR="00F010AB" w:rsidRDefault="00F010AB" w:rsidP="00F010AB">
            <w:pPr>
              <w:spacing w:line="240" w:lineRule="auto"/>
              <w:jc w:val="left"/>
            </w:pPr>
            <w:r>
              <w:t>73,09</w:t>
            </w:r>
          </w:p>
        </w:tc>
        <w:tc>
          <w:tcPr>
            <w:tcW w:w="850" w:type="dxa"/>
            <w:vAlign w:val="center"/>
          </w:tcPr>
          <w:p w14:paraId="3C5F6672" w14:textId="2B575332" w:rsidR="00F010AB" w:rsidRDefault="00F010AB" w:rsidP="00F010AB">
            <w:pPr>
              <w:spacing w:line="240" w:lineRule="auto"/>
              <w:jc w:val="left"/>
            </w:pPr>
            <w:r>
              <w:t>0,95</w:t>
            </w:r>
          </w:p>
        </w:tc>
        <w:tc>
          <w:tcPr>
            <w:tcW w:w="1247" w:type="dxa"/>
            <w:vAlign w:val="center"/>
          </w:tcPr>
          <w:p w14:paraId="32EA01C0" w14:textId="18B27EA5" w:rsidR="00F010AB" w:rsidRDefault="00F010AB" w:rsidP="00F010AB">
            <w:pPr>
              <w:spacing w:line="240" w:lineRule="auto"/>
              <w:jc w:val="left"/>
            </w:pPr>
            <w:r>
              <w:t>-</w:t>
            </w:r>
          </w:p>
        </w:tc>
        <w:tc>
          <w:tcPr>
            <w:tcW w:w="1247" w:type="dxa"/>
            <w:vAlign w:val="center"/>
          </w:tcPr>
          <w:p w14:paraId="5651F086" w14:textId="12B1312C" w:rsidR="00F010AB" w:rsidRDefault="00F010AB" w:rsidP="00F010AB">
            <w:pPr>
              <w:spacing w:line="240" w:lineRule="auto"/>
              <w:jc w:val="left"/>
            </w:pPr>
            <w:r>
              <w:t>-</w:t>
            </w:r>
          </w:p>
        </w:tc>
        <w:tc>
          <w:tcPr>
            <w:tcW w:w="1247" w:type="dxa"/>
            <w:vAlign w:val="center"/>
          </w:tcPr>
          <w:p w14:paraId="2085335A" w14:textId="32B8256D" w:rsidR="00F010AB" w:rsidRPr="008E5620" w:rsidRDefault="00F010AB" w:rsidP="00F010AB">
            <w:pPr>
              <w:spacing w:line="240" w:lineRule="auto"/>
              <w:jc w:val="left"/>
            </w:pPr>
            <w:r>
              <w:t>-</w:t>
            </w:r>
          </w:p>
        </w:tc>
      </w:tr>
      <w:tr w:rsidR="00F010AB" w14:paraId="645172DA" w14:textId="77777777" w:rsidTr="003F1177">
        <w:tc>
          <w:tcPr>
            <w:tcW w:w="3401" w:type="dxa"/>
            <w:vAlign w:val="center"/>
          </w:tcPr>
          <w:p w14:paraId="4493B1E7" w14:textId="6B3DD0FA" w:rsidR="00F010AB" w:rsidRPr="00981B9D" w:rsidRDefault="007901D6" w:rsidP="00F010AB">
            <w:pPr>
              <w:spacing w:line="240" w:lineRule="auto"/>
              <w:jc w:val="left"/>
            </w:pPr>
            <w:r>
              <w:t>PNAM-b-</w:t>
            </w:r>
            <w:proofErr w:type="spellStart"/>
            <w:r>
              <w:t>PSty</w:t>
            </w:r>
            <w:proofErr w:type="spellEnd"/>
            <w:r>
              <w:t xml:space="preserve"> (Produkt)</w:t>
            </w:r>
          </w:p>
        </w:tc>
        <w:tc>
          <w:tcPr>
            <w:tcW w:w="1134" w:type="dxa"/>
            <w:vAlign w:val="center"/>
          </w:tcPr>
          <w:p w14:paraId="711CD490" w14:textId="05D90493" w:rsidR="00F010AB" w:rsidRDefault="007901D6" w:rsidP="00F010AB">
            <w:pPr>
              <w:spacing w:line="240" w:lineRule="auto"/>
              <w:jc w:val="left"/>
            </w:pPr>
            <w:r>
              <w:t>-</w:t>
            </w:r>
          </w:p>
        </w:tc>
        <w:tc>
          <w:tcPr>
            <w:tcW w:w="850" w:type="dxa"/>
            <w:vAlign w:val="center"/>
          </w:tcPr>
          <w:p w14:paraId="7A139CDC" w14:textId="71913193" w:rsidR="00F010AB" w:rsidRDefault="007901D6" w:rsidP="00F010AB">
            <w:pPr>
              <w:spacing w:line="240" w:lineRule="auto"/>
              <w:jc w:val="left"/>
            </w:pPr>
            <w:r>
              <w:t>-</w:t>
            </w:r>
          </w:p>
        </w:tc>
        <w:tc>
          <w:tcPr>
            <w:tcW w:w="850" w:type="dxa"/>
            <w:vAlign w:val="center"/>
          </w:tcPr>
          <w:p w14:paraId="5D758A33" w14:textId="6A27BAC1" w:rsidR="00F010AB" w:rsidRDefault="007901D6" w:rsidP="00F010AB">
            <w:pPr>
              <w:spacing w:line="240" w:lineRule="auto"/>
              <w:jc w:val="left"/>
            </w:pPr>
            <w:r>
              <w:t>-</w:t>
            </w:r>
          </w:p>
        </w:tc>
        <w:tc>
          <w:tcPr>
            <w:tcW w:w="1247" w:type="dxa"/>
            <w:vAlign w:val="center"/>
          </w:tcPr>
          <w:p w14:paraId="01439E1F" w14:textId="3C292084" w:rsidR="00F010AB" w:rsidRDefault="007901D6" w:rsidP="00F010AB">
            <w:pPr>
              <w:spacing w:line="240" w:lineRule="auto"/>
              <w:jc w:val="left"/>
            </w:pPr>
            <w:r>
              <w:t>-</w:t>
            </w:r>
          </w:p>
        </w:tc>
        <w:tc>
          <w:tcPr>
            <w:tcW w:w="1247" w:type="dxa"/>
            <w:vAlign w:val="center"/>
          </w:tcPr>
          <w:p w14:paraId="1A15CBB4" w14:textId="71833874" w:rsidR="00F010AB" w:rsidRPr="008E5620" w:rsidRDefault="007901D6" w:rsidP="00F010AB">
            <w:pPr>
              <w:spacing w:line="240" w:lineRule="auto"/>
              <w:jc w:val="left"/>
            </w:pPr>
            <w:r>
              <w:t>-</w:t>
            </w:r>
          </w:p>
        </w:tc>
        <w:tc>
          <w:tcPr>
            <w:tcW w:w="1247" w:type="dxa"/>
            <w:vAlign w:val="center"/>
          </w:tcPr>
          <w:p w14:paraId="513473F6" w14:textId="5219A058" w:rsidR="00F010AB" w:rsidRPr="008E5620" w:rsidRDefault="007901D6" w:rsidP="00F010AB">
            <w:pPr>
              <w:spacing w:line="240" w:lineRule="auto"/>
              <w:jc w:val="left"/>
            </w:pPr>
            <w:r>
              <w:t>-</w:t>
            </w:r>
          </w:p>
        </w:tc>
      </w:tr>
    </w:tbl>
    <w:p w14:paraId="23B00C7C" w14:textId="77777777" w:rsidR="00DD4413" w:rsidRPr="003F1177" w:rsidRDefault="000D4427" w:rsidP="003F1177">
      <w:pPr>
        <w:spacing w:before="60"/>
        <w:rPr>
          <w:sz w:val="20"/>
        </w:rPr>
      </w:pPr>
      <w:r w:rsidRPr="003F1177">
        <w:rPr>
          <w:sz w:val="20"/>
        </w:rPr>
        <w:t>*Eine Volumenangabe ist nur bei Flüssigkeiten sinnvoll.</w:t>
      </w:r>
    </w:p>
    <w:p w14:paraId="33DBAB1E" w14:textId="77777777" w:rsidR="000D4427" w:rsidRDefault="000D4427" w:rsidP="000D4427"/>
    <w:p w14:paraId="0D406EF9" w14:textId="77777777" w:rsidR="00607B95" w:rsidRPr="000D4427" w:rsidRDefault="00B943A8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>
        <w:rPr>
          <w:b/>
        </w:rPr>
        <w:t>Lagerorte der Edukte</w:t>
      </w:r>
      <w:r w:rsidR="00607B95" w:rsidRPr="000D4427">
        <w:rPr>
          <w:b/>
        </w:rPr>
        <w:t>:</w:t>
      </w:r>
    </w:p>
    <w:tbl>
      <w:tblPr>
        <w:tblW w:w="9752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6350"/>
      </w:tblGrid>
      <w:tr w:rsidR="00B943A8" w14:paraId="00E19292" w14:textId="77777777" w:rsidTr="00B943A8">
        <w:tc>
          <w:tcPr>
            <w:tcW w:w="3402" w:type="dxa"/>
            <w:shd w:val="clear" w:color="auto" w:fill="F2F2F2"/>
          </w:tcPr>
          <w:p w14:paraId="7BEE0E76" w14:textId="77777777" w:rsidR="00B943A8" w:rsidRDefault="00B943A8" w:rsidP="003F1177">
            <w:pPr>
              <w:spacing w:line="240" w:lineRule="auto"/>
            </w:pPr>
            <w:r>
              <w:t>Substanz</w:t>
            </w:r>
          </w:p>
        </w:tc>
        <w:tc>
          <w:tcPr>
            <w:tcW w:w="6350" w:type="dxa"/>
            <w:shd w:val="clear" w:color="auto" w:fill="F2F2F2"/>
            <w:vAlign w:val="center"/>
          </w:tcPr>
          <w:p w14:paraId="76ADB40F" w14:textId="77777777" w:rsidR="00B943A8" w:rsidRDefault="00B943A8" w:rsidP="003F1177">
            <w:pPr>
              <w:spacing w:line="240" w:lineRule="auto"/>
              <w:jc w:val="center"/>
            </w:pPr>
            <w:r>
              <w:t xml:space="preserve">Lagerort gem. </w:t>
            </w:r>
            <w:proofErr w:type="spellStart"/>
            <w:r>
              <w:t>DaMaRIS</w:t>
            </w:r>
            <w:proofErr w:type="spellEnd"/>
          </w:p>
        </w:tc>
      </w:tr>
      <w:tr w:rsidR="00895C20" w14:paraId="531DC244" w14:textId="77777777" w:rsidTr="00B943A8">
        <w:tc>
          <w:tcPr>
            <w:tcW w:w="3402" w:type="dxa"/>
            <w:vAlign w:val="center"/>
          </w:tcPr>
          <w:p w14:paraId="2F876753" w14:textId="223C770E" w:rsidR="00895C20" w:rsidRDefault="00895C20" w:rsidP="00895C20">
            <w:pPr>
              <w:spacing w:line="240" w:lineRule="auto"/>
              <w:jc w:val="left"/>
            </w:pPr>
            <w:r>
              <w:t>PNAM-</w:t>
            </w:r>
            <w:proofErr w:type="spellStart"/>
            <w:r>
              <w:t>macroRAFT</w:t>
            </w:r>
            <w:proofErr w:type="spellEnd"/>
            <w:r>
              <w:t xml:space="preserve"> </w:t>
            </w:r>
            <w:proofErr w:type="spellStart"/>
            <w:r>
              <w:t>agent</w:t>
            </w:r>
            <w:proofErr w:type="spellEnd"/>
          </w:p>
        </w:tc>
        <w:tc>
          <w:tcPr>
            <w:tcW w:w="6350" w:type="dxa"/>
            <w:vAlign w:val="center"/>
          </w:tcPr>
          <w:p w14:paraId="7893A494" w14:textId="568512C4" w:rsidR="00895C20" w:rsidRPr="005058CC" w:rsidRDefault="005058CC" w:rsidP="00895C20">
            <w:pPr>
              <w:spacing w:line="240" w:lineRule="auto"/>
              <w:jc w:val="left"/>
              <w:rPr>
                <w:i/>
                <w:iCs/>
              </w:rPr>
            </w:pPr>
            <w:r w:rsidRPr="005058CC">
              <w:rPr>
                <w:i/>
                <w:iCs/>
              </w:rPr>
              <w:t>V 2.7</w:t>
            </w:r>
          </w:p>
        </w:tc>
      </w:tr>
      <w:tr w:rsidR="00895C20" w14:paraId="302B7026" w14:textId="77777777" w:rsidTr="00B943A8">
        <w:tc>
          <w:tcPr>
            <w:tcW w:w="3402" w:type="dxa"/>
            <w:vAlign w:val="center"/>
          </w:tcPr>
          <w:p w14:paraId="37B29853" w14:textId="04B01401" w:rsidR="00895C20" w:rsidRDefault="00895C20" w:rsidP="00895C20">
            <w:pPr>
              <w:spacing w:line="240" w:lineRule="auto"/>
              <w:jc w:val="left"/>
            </w:pPr>
            <w:r>
              <w:t>Styrol (</w:t>
            </w:r>
            <w:proofErr w:type="spellStart"/>
            <w:r>
              <w:t>Sty</w:t>
            </w:r>
            <w:proofErr w:type="spellEnd"/>
            <w:r>
              <w:t>)</w:t>
            </w:r>
          </w:p>
        </w:tc>
        <w:tc>
          <w:tcPr>
            <w:tcW w:w="6350" w:type="dxa"/>
            <w:vAlign w:val="center"/>
          </w:tcPr>
          <w:p w14:paraId="598A7806" w14:textId="73CC7C3C" w:rsidR="00895C20" w:rsidRDefault="005058CC" w:rsidP="00895C20">
            <w:pPr>
              <w:spacing w:line="240" w:lineRule="auto"/>
              <w:jc w:val="left"/>
            </w:pPr>
            <w:r w:rsidRPr="005058CC">
              <w:rPr>
                <w:i/>
                <w:iCs/>
              </w:rPr>
              <w:t xml:space="preserve">Kein Eintrag im </w:t>
            </w:r>
            <w:proofErr w:type="spellStart"/>
            <w:r w:rsidRPr="005058CC">
              <w:rPr>
                <w:i/>
                <w:iCs/>
              </w:rPr>
              <w:t>DaMaRIS</w:t>
            </w:r>
            <w:proofErr w:type="spellEnd"/>
          </w:p>
        </w:tc>
      </w:tr>
      <w:tr w:rsidR="00895C20" w14:paraId="11E5BCFE" w14:textId="77777777" w:rsidTr="00B943A8">
        <w:tc>
          <w:tcPr>
            <w:tcW w:w="3402" w:type="dxa"/>
            <w:vAlign w:val="center"/>
          </w:tcPr>
          <w:p w14:paraId="0D7A1FD9" w14:textId="71FC1B83" w:rsidR="00895C20" w:rsidRDefault="00895C20" w:rsidP="00895C20">
            <w:pPr>
              <w:spacing w:line="240" w:lineRule="auto"/>
              <w:jc w:val="left"/>
            </w:pPr>
            <w:proofErr w:type="spellStart"/>
            <w:r>
              <w:t>Kaliumperoxodisulfat</w:t>
            </w:r>
            <w:proofErr w:type="spellEnd"/>
            <w:r>
              <w:t xml:space="preserve"> (KPS)</w:t>
            </w:r>
          </w:p>
        </w:tc>
        <w:tc>
          <w:tcPr>
            <w:tcW w:w="6350" w:type="dxa"/>
            <w:vAlign w:val="center"/>
          </w:tcPr>
          <w:p w14:paraId="21248A98" w14:textId="286392CD" w:rsidR="00895C20" w:rsidRDefault="005058CC" w:rsidP="00895C20">
            <w:pPr>
              <w:spacing w:line="240" w:lineRule="auto"/>
              <w:jc w:val="left"/>
            </w:pPr>
            <w:r w:rsidRPr="005058CC">
              <w:rPr>
                <w:i/>
                <w:iCs/>
              </w:rPr>
              <w:t xml:space="preserve">Kein Eintrag im </w:t>
            </w:r>
            <w:proofErr w:type="spellStart"/>
            <w:r w:rsidRPr="005058CC">
              <w:rPr>
                <w:i/>
                <w:iCs/>
              </w:rPr>
              <w:t>DaMaRIS</w:t>
            </w:r>
            <w:proofErr w:type="spellEnd"/>
          </w:p>
        </w:tc>
      </w:tr>
      <w:tr w:rsidR="00895C20" w14:paraId="1E456279" w14:textId="77777777" w:rsidTr="00B943A8">
        <w:tc>
          <w:tcPr>
            <w:tcW w:w="3402" w:type="dxa"/>
            <w:vAlign w:val="center"/>
          </w:tcPr>
          <w:p w14:paraId="35901299" w14:textId="6FB876C9" w:rsidR="00895C20" w:rsidRPr="00A41CC3" w:rsidRDefault="00895C20" w:rsidP="00895C20">
            <w:pPr>
              <w:spacing w:line="240" w:lineRule="auto"/>
              <w:jc w:val="left"/>
            </w:pPr>
            <w:proofErr w:type="spellStart"/>
            <w:r>
              <w:t>Deuteriertes</w:t>
            </w:r>
            <w:proofErr w:type="spellEnd"/>
            <w:r>
              <w:t xml:space="preserve"> DMSO (DMSO-d6)</w:t>
            </w:r>
          </w:p>
        </w:tc>
        <w:tc>
          <w:tcPr>
            <w:tcW w:w="6350" w:type="dxa"/>
            <w:vAlign w:val="center"/>
          </w:tcPr>
          <w:p w14:paraId="73264581" w14:textId="706A4230" w:rsidR="00895C20" w:rsidRPr="005058CC" w:rsidRDefault="005058CC" w:rsidP="00895C20">
            <w:pPr>
              <w:spacing w:line="240" w:lineRule="auto"/>
              <w:jc w:val="left"/>
              <w:rPr>
                <w:i/>
                <w:iCs/>
              </w:rPr>
            </w:pPr>
            <w:r w:rsidRPr="005058CC">
              <w:rPr>
                <w:i/>
                <w:iCs/>
              </w:rPr>
              <w:t xml:space="preserve">Kein Eintrag im </w:t>
            </w:r>
            <w:proofErr w:type="spellStart"/>
            <w:r w:rsidRPr="005058CC">
              <w:rPr>
                <w:i/>
                <w:iCs/>
              </w:rPr>
              <w:t>DaMaRIS</w:t>
            </w:r>
            <w:proofErr w:type="spellEnd"/>
          </w:p>
        </w:tc>
      </w:tr>
      <w:tr w:rsidR="00F010AB" w14:paraId="613FE217" w14:textId="77777777" w:rsidTr="00B943A8">
        <w:tc>
          <w:tcPr>
            <w:tcW w:w="3402" w:type="dxa"/>
            <w:vAlign w:val="center"/>
          </w:tcPr>
          <w:p w14:paraId="66DF7221" w14:textId="2AEFD4BE" w:rsidR="00F010AB" w:rsidRDefault="00F010AB" w:rsidP="00F010AB">
            <w:pPr>
              <w:spacing w:line="240" w:lineRule="auto"/>
              <w:jc w:val="left"/>
            </w:pPr>
            <w:r>
              <w:t>Dimethylformamid</w:t>
            </w:r>
          </w:p>
        </w:tc>
        <w:tc>
          <w:tcPr>
            <w:tcW w:w="6350" w:type="dxa"/>
            <w:vAlign w:val="center"/>
          </w:tcPr>
          <w:p w14:paraId="252A4258" w14:textId="4DC152AA" w:rsidR="00F010AB" w:rsidRDefault="00F010AB" w:rsidP="00F010AB">
            <w:pPr>
              <w:spacing w:line="240" w:lineRule="auto"/>
              <w:jc w:val="left"/>
            </w:pPr>
            <w:r w:rsidRPr="00EE0CDF">
              <w:t>S01-3-013</w:t>
            </w:r>
          </w:p>
        </w:tc>
      </w:tr>
    </w:tbl>
    <w:p w14:paraId="6AD16811" w14:textId="77777777" w:rsidR="00C0390F" w:rsidRPr="003F1177" w:rsidRDefault="00C0390F" w:rsidP="00C0390F">
      <w:pPr>
        <w:spacing w:before="60" w:line="240" w:lineRule="auto"/>
        <w:rPr>
          <w:sz w:val="20"/>
        </w:rPr>
      </w:pPr>
      <w:r w:rsidRPr="003F1177">
        <w:rPr>
          <w:sz w:val="20"/>
        </w:rPr>
        <w:t xml:space="preserve">* </w:t>
      </w:r>
      <w:r>
        <w:rPr>
          <w:sz w:val="20"/>
        </w:rPr>
        <w:t xml:space="preserve">Für die Versuche 2.7 und 2.8 sind Edukte z.T. nicht in </w:t>
      </w:r>
      <w:proofErr w:type="spellStart"/>
      <w:r>
        <w:rPr>
          <w:sz w:val="20"/>
        </w:rPr>
        <w:t>DaMaRIS</w:t>
      </w:r>
      <w:proofErr w:type="spellEnd"/>
      <w:r>
        <w:rPr>
          <w:sz w:val="20"/>
        </w:rPr>
        <w:t xml:space="preserve"> gelistet. Hier muss der konkrete Lagerort im Labor bei den Ausbildenden erfragt werden </w:t>
      </w:r>
      <w:r w:rsidRPr="003F1177">
        <w:rPr>
          <w:sz w:val="20"/>
        </w:rPr>
        <w:t xml:space="preserve"> </w:t>
      </w:r>
    </w:p>
    <w:p w14:paraId="7E923A99" w14:textId="77777777" w:rsidR="00C0390F" w:rsidRDefault="00C0390F" w:rsidP="000D4427"/>
    <w:p w14:paraId="4ADF0B79" w14:textId="77777777" w:rsidR="005D294B" w:rsidRDefault="005D294B" w:rsidP="00F35840">
      <w:pPr>
        <w:shd w:val="clear" w:color="auto" w:fill="D9D9D9" w:themeFill="background1" w:themeFillShade="D9"/>
        <w:spacing w:after="120" w:line="240" w:lineRule="auto"/>
      </w:pPr>
      <w:r w:rsidRPr="00F35840">
        <w:rPr>
          <w:b/>
        </w:rPr>
        <w:t>Gefahrenpotential</w:t>
      </w:r>
      <w:r>
        <w:t>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145"/>
        <w:gridCol w:w="2126"/>
        <w:gridCol w:w="967"/>
        <w:gridCol w:w="1584"/>
        <w:gridCol w:w="1818"/>
      </w:tblGrid>
      <w:tr w:rsidR="00607B95" w14:paraId="03E5ADE1" w14:textId="77777777" w:rsidTr="005058CC">
        <w:tc>
          <w:tcPr>
            <w:tcW w:w="3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69C7FF97" w14:textId="77777777" w:rsidR="00607B95" w:rsidRDefault="00607B95" w:rsidP="000D4427">
            <w:pPr>
              <w:spacing w:line="240" w:lineRule="auto"/>
            </w:pPr>
            <w:r>
              <w:t>Substanz*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38A52D81" w14:textId="77777777" w:rsidR="00607B95" w:rsidRDefault="00A4369D" w:rsidP="000D4427">
            <w:pPr>
              <w:spacing w:line="240" w:lineRule="auto"/>
              <w:jc w:val="center"/>
            </w:pPr>
            <w:r>
              <w:t>Gefahrensymbol</w:t>
            </w:r>
          </w:p>
        </w:tc>
        <w:tc>
          <w:tcPr>
            <w:tcW w:w="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33CF8C0D" w14:textId="7BD78BED" w:rsidR="00607B95" w:rsidRDefault="00A4369D" w:rsidP="000D4427">
            <w:pPr>
              <w:spacing w:line="240" w:lineRule="auto"/>
              <w:jc w:val="center"/>
            </w:pPr>
            <w:r>
              <w:t>Signal</w:t>
            </w:r>
            <w:r w:rsidR="005058CC">
              <w:t>-</w:t>
            </w:r>
            <w:r>
              <w:t>wort</w:t>
            </w:r>
          </w:p>
        </w:tc>
        <w:tc>
          <w:tcPr>
            <w:tcW w:w="1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3C3C8E90" w14:textId="77777777" w:rsidR="00607B95" w:rsidRDefault="00A4369D" w:rsidP="000D4427">
            <w:pPr>
              <w:spacing w:line="240" w:lineRule="auto"/>
              <w:jc w:val="center"/>
            </w:pPr>
            <w:r>
              <w:t>H-(EUH)-Sätze</w:t>
            </w:r>
          </w:p>
        </w:tc>
        <w:tc>
          <w:tcPr>
            <w:tcW w:w="1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7A35FADB" w14:textId="77777777" w:rsidR="00607B95" w:rsidRDefault="00A4369D" w:rsidP="000D4427">
            <w:pPr>
              <w:spacing w:line="240" w:lineRule="auto"/>
              <w:jc w:val="center"/>
            </w:pPr>
            <w:r>
              <w:t>P-Sätze</w:t>
            </w:r>
          </w:p>
        </w:tc>
      </w:tr>
      <w:tr w:rsidR="00895C20" w14:paraId="135B50F5" w14:textId="77777777" w:rsidTr="005058CC">
        <w:tc>
          <w:tcPr>
            <w:tcW w:w="3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4C5034" w14:textId="58F70526" w:rsidR="00895C20" w:rsidRDefault="00895C20" w:rsidP="00895C20">
            <w:pPr>
              <w:spacing w:line="240" w:lineRule="auto"/>
              <w:jc w:val="left"/>
            </w:pPr>
            <w:r>
              <w:t>PNAM-</w:t>
            </w:r>
            <w:proofErr w:type="spellStart"/>
            <w:r>
              <w:t>macroRAFT</w:t>
            </w:r>
            <w:proofErr w:type="spellEnd"/>
            <w:r>
              <w:t xml:space="preserve"> </w:t>
            </w:r>
            <w:proofErr w:type="spellStart"/>
            <w:r>
              <w:t>agent</w:t>
            </w:r>
            <w:proofErr w:type="spellEnd"/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ADAEF7" w14:textId="77777777" w:rsidR="00895C20" w:rsidRDefault="00895C20" w:rsidP="00895C20">
            <w:pPr>
              <w:spacing w:line="240" w:lineRule="auto"/>
              <w:jc w:val="left"/>
            </w:pPr>
          </w:p>
        </w:tc>
        <w:tc>
          <w:tcPr>
            <w:tcW w:w="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1DE591" w14:textId="77777777" w:rsidR="00895C20" w:rsidRDefault="00895C20" w:rsidP="00895C20">
            <w:pPr>
              <w:spacing w:line="240" w:lineRule="auto"/>
              <w:jc w:val="left"/>
            </w:pPr>
          </w:p>
        </w:tc>
        <w:tc>
          <w:tcPr>
            <w:tcW w:w="1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FCA91E" w14:textId="77777777" w:rsidR="00895C20" w:rsidRDefault="00895C20" w:rsidP="00895C20">
            <w:pPr>
              <w:spacing w:line="240" w:lineRule="auto"/>
              <w:jc w:val="left"/>
            </w:pPr>
          </w:p>
        </w:tc>
        <w:tc>
          <w:tcPr>
            <w:tcW w:w="1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F0BBA4" w14:textId="77777777" w:rsidR="00895C20" w:rsidRPr="00F010AB" w:rsidRDefault="00895C20" w:rsidP="00895C20">
            <w:pPr>
              <w:spacing w:line="240" w:lineRule="auto"/>
              <w:jc w:val="left"/>
              <w:rPr>
                <w:szCs w:val="22"/>
              </w:rPr>
            </w:pPr>
          </w:p>
        </w:tc>
      </w:tr>
      <w:tr w:rsidR="00895C20" w:rsidRPr="00D31EA6" w14:paraId="03062711" w14:textId="77777777" w:rsidTr="005058CC">
        <w:tc>
          <w:tcPr>
            <w:tcW w:w="3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3D7A55" w14:textId="178D735A" w:rsidR="00895C20" w:rsidRDefault="00895C20" w:rsidP="00895C20">
            <w:pPr>
              <w:spacing w:line="240" w:lineRule="auto"/>
              <w:jc w:val="left"/>
            </w:pPr>
            <w:r>
              <w:t>Styrol (</w:t>
            </w:r>
            <w:proofErr w:type="spellStart"/>
            <w:r>
              <w:t>Sty</w:t>
            </w:r>
            <w:proofErr w:type="spellEnd"/>
            <w:r>
              <w:t>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5D2D23" w14:textId="77777777" w:rsidR="00124ADF" w:rsidRDefault="00124ADF" w:rsidP="00895C20">
            <w:pPr>
              <w:spacing w:line="240" w:lineRule="auto"/>
              <w:jc w:val="left"/>
            </w:pPr>
          </w:p>
          <w:p w14:paraId="2075F821" w14:textId="3C49D189" w:rsidR="00895C20" w:rsidRDefault="00124ADF" w:rsidP="00895C20">
            <w:pPr>
              <w:spacing w:line="240" w:lineRule="auto"/>
              <w:jc w:val="left"/>
            </w:pPr>
            <w:r>
              <w:rPr>
                <w:noProof/>
              </w:rPr>
              <w:drawing>
                <wp:inline distT="0" distB="0" distL="0" distR="0" wp14:anchorId="02C4F389" wp14:editId="61784452">
                  <wp:extent cx="390525" cy="390525"/>
                  <wp:effectExtent l="0" t="0" r="9525" b="9525"/>
                  <wp:docPr id="6" name="Grafik 6" descr="ghs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ghs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89C444C" wp14:editId="5DF4FA4A">
                  <wp:extent cx="371475" cy="371475"/>
                  <wp:effectExtent l="0" t="0" r="9525" b="9525"/>
                  <wp:docPr id="4" name="Grafik 4" descr="ghs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hs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058CC">
              <w:rPr>
                <w:noProof/>
              </w:rPr>
              <w:drawing>
                <wp:inline distT="0" distB="0" distL="0" distR="0" wp14:anchorId="76F83FC5" wp14:editId="2CB361F4">
                  <wp:extent cx="361950" cy="361950"/>
                  <wp:effectExtent l="0" t="0" r="0" b="0"/>
                  <wp:docPr id="5" name="Grafik 5" descr="ghs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hs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8AD29E" w14:textId="059166A3" w:rsidR="00124ADF" w:rsidRDefault="00124ADF" w:rsidP="00895C20">
            <w:pPr>
              <w:spacing w:line="240" w:lineRule="auto"/>
              <w:jc w:val="left"/>
            </w:pPr>
          </w:p>
        </w:tc>
        <w:tc>
          <w:tcPr>
            <w:tcW w:w="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BEB2AB" w14:textId="26213F27" w:rsidR="00895C20" w:rsidRDefault="00124ADF" w:rsidP="00895C20">
            <w:pPr>
              <w:spacing w:line="240" w:lineRule="auto"/>
              <w:jc w:val="left"/>
            </w:pPr>
            <w:r>
              <w:t>Gefahr</w:t>
            </w:r>
          </w:p>
        </w:tc>
        <w:tc>
          <w:tcPr>
            <w:tcW w:w="1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D9179A" w14:textId="0A170CAB" w:rsidR="00895C20" w:rsidRPr="00D31EA6" w:rsidRDefault="00124ADF" w:rsidP="00895C20">
            <w:pPr>
              <w:spacing w:line="240" w:lineRule="auto"/>
              <w:jc w:val="left"/>
              <w:rPr>
                <w:lang w:val="pt-PT"/>
              </w:rPr>
            </w:pPr>
            <w:r w:rsidRPr="00D31EA6">
              <w:rPr>
                <w:lang w:val="pt-PT"/>
              </w:rPr>
              <w:t>H226 H304 H332 H315 H319 H335 H361d H372 H412</w:t>
            </w:r>
          </w:p>
        </w:tc>
        <w:tc>
          <w:tcPr>
            <w:tcW w:w="1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6B1B61" w14:textId="45C87402" w:rsidR="00895C20" w:rsidRPr="00D31EA6" w:rsidRDefault="00124ADF" w:rsidP="00895C20">
            <w:pPr>
              <w:spacing w:line="240" w:lineRule="auto"/>
              <w:jc w:val="left"/>
              <w:rPr>
                <w:szCs w:val="22"/>
                <w:lang w:val="pt-PT"/>
              </w:rPr>
            </w:pPr>
            <w:r w:rsidRPr="00D31EA6">
              <w:rPr>
                <w:szCs w:val="22"/>
                <w:lang w:val="pt-PT"/>
              </w:rPr>
              <w:t>P210 P280 P301+P310 P331 P303+P361+P353 P304+P340</w:t>
            </w:r>
          </w:p>
        </w:tc>
      </w:tr>
      <w:tr w:rsidR="00895C20" w:rsidRPr="00F31F8D" w14:paraId="3C1C03E5" w14:textId="77777777" w:rsidTr="005058CC">
        <w:tc>
          <w:tcPr>
            <w:tcW w:w="3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156DF3" w14:textId="288EF06E" w:rsidR="00895C20" w:rsidRDefault="00895C20" w:rsidP="00895C20">
            <w:pPr>
              <w:spacing w:line="240" w:lineRule="auto"/>
              <w:jc w:val="left"/>
            </w:pPr>
            <w:proofErr w:type="spellStart"/>
            <w:r>
              <w:t>Kaliumperoxodisulfat</w:t>
            </w:r>
            <w:proofErr w:type="spellEnd"/>
            <w:r>
              <w:t xml:space="preserve"> (KPS)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27D4A7" w14:textId="1A89B69B" w:rsidR="00895C20" w:rsidRDefault="00895C20" w:rsidP="005058CC">
            <w:pPr>
              <w:spacing w:line="240" w:lineRule="auto"/>
              <w:jc w:val="left"/>
            </w:pPr>
            <w:r>
              <w:rPr>
                <w:noProof/>
              </w:rPr>
              <w:drawing>
                <wp:inline distT="0" distB="0" distL="0" distR="0" wp14:anchorId="3ECDCD8E" wp14:editId="52DCD20C">
                  <wp:extent cx="371475" cy="371475"/>
                  <wp:effectExtent l="0" t="0" r="9525" b="9525"/>
                  <wp:docPr id="1" name="Grafik 1" descr="ghs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hs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9D70A75" wp14:editId="08805E15">
                  <wp:extent cx="371475" cy="371475"/>
                  <wp:effectExtent l="0" t="0" r="9525" b="9525"/>
                  <wp:docPr id="2" name="Grafik 2" descr="ghs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hs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D83BD29" wp14:editId="366E5EBA">
                  <wp:extent cx="361950" cy="361950"/>
                  <wp:effectExtent l="0" t="0" r="0" b="0"/>
                  <wp:docPr id="3" name="Grafik 3" descr="ghs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hs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15DF31" w14:textId="4E556068" w:rsidR="00895C20" w:rsidRDefault="00895C20" w:rsidP="00895C20">
            <w:pPr>
              <w:spacing w:line="240" w:lineRule="auto"/>
              <w:jc w:val="left"/>
            </w:pPr>
            <w:r>
              <w:t>Gefahr</w:t>
            </w:r>
          </w:p>
        </w:tc>
        <w:tc>
          <w:tcPr>
            <w:tcW w:w="1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200A14" w14:textId="70625835" w:rsidR="00895C20" w:rsidRDefault="00895C20" w:rsidP="00895C20">
            <w:pPr>
              <w:spacing w:line="240" w:lineRule="auto"/>
              <w:jc w:val="left"/>
            </w:pPr>
            <w:r>
              <w:t>H272 H302 H315 H317 H319 H334 H335</w:t>
            </w:r>
          </w:p>
        </w:tc>
        <w:tc>
          <w:tcPr>
            <w:tcW w:w="1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2F92B6" w14:textId="30F7ED73" w:rsidR="00895C20" w:rsidRPr="00D31EA6" w:rsidRDefault="00895C20" w:rsidP="00895C20">
            <w:pPr>
              <w:spacing w:line="240" w:lineRule="auto"/>
              <w:jc w:val="left"/>
              <w:rPr>
                <w:szCs w:val="22"/>
              </w:rPr>
            </w:pPr>
            <w:r w:rsidRPr="00D31EA6">
              <w:rPr>
                <w:szCs w:val="22"/>
              </w:rPr>
              <w:t xml:space="preserve">P210 P280 P301+P312 P302+P352 </w:t>
            </w:r>
            <w:r w:rsidRPr="00D31EA6">
              <w:rPr>
                <w:szCs w:val="22"/>
              </w:rPr>
              <w:lastRenderedPageBreak/>
              <w:t>P304+P340+P312 P305+P351+P338</w:t>
            </w:r>
          </w:p>
        </w:tc>
      </w:tr>
      <w:tr w:rsidR="00895C20" w:rsidRPr="00D53D2A" w14:paraId="3067698E" w14:textId="77777777" w:rsidTr="005058CC">
        <w:tc>
          <w:tcPr>
            <w:tcW w:w="3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CE2F61" w14:textId="0EAA704D" w:rsidR="00895C20" w:rsidRDefault="00895C20" w:rsidP="00895C20">
            <w:pPr>
              <w:spacing w:line="240" w:lineRule="auto"/>
              <w:jc w:val="left"/>
            </w:pPr>
            <w:proofErr w:type="spellStart"/>
            <w:r>
              <w:lastRenderedPageBreak/>
              <w:t>Deuteriertes</w:t>
            </w:r>
            <w:proofErr w:type="spellEnd"/>
            <w:r>
              <w:t xml:space="preserve"> DMSO (DMSO-d6)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FC4D2B" w14:textId="4A3AA8CE" w:rsidR="00895C20" w:rsidRDefault="00895C20" w:rsidP="00895C20">
            <w:pPr>
              <w:spacing w:line="240" w:lineRule="auto"/>
              <w:jc w:val="left"/>
            </w:pPr>
            <w:r>
              <w:t>-</w:t>
            </w:r>
          </w:p>
        </w:tc>
        <w:tc>
          <w:tcPr>
            <w:tcW w:w="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29358E" w14:textId="476ABCDA" w:rsidR="00895C20" w:rsidRDefault="00895C20" w:rsidP="00895C20">
            <w:pPr>
              <w:spacing w:line="240" w:lineRule="auto"/>
              <w:jc w:val="left"/>
            </w:pPr>
            <w:r>
              <w:t>-</w:t>
            </w:r>
          </w:p>
        </w:tc>
        <w:tc>
          <w:tcPr>
            <w:tcW w:w="1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F82E46" w14:textId="64DBE51D" w:rsidR="00895C20" w:rsidRDefault="00895C20" w:rsidP="00895C20">
            <w:pPr>
              <w:spacing w:line="240" w:lineRule="auto"/>
              <w:jc w:val="left"/>
            </w:pPr>
            <w:r>
              <w:t>-</w:t>
            </w:r>
          </w:p>
        </w:tc>
        <w:tc>
          <w:tcPr>
            <w:tcW w:w="1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141B48" w14:textId="62F17548" w:rsidR="00895C20" w:rsidRPr="00F010AB" w:rsidRDefault="00895C20" w:rsidP="00895C20">
            <w:pPr>
              <w:spacing w:line="240" w:lineRule="auto"/>
              <w:jc w:val="left"/>
              <w:rPr>
                <w:szCs w:val="22"/>
                <w:lang w:val="en-US"/>
              </w:rPr>
            </w:pPr>
            <w:r w:rsidRPr="00F010AB">
              <w:rPr>
                <w:szCs w:val="22"/>
                <w:lang w:val="en-US"/>
              </w:rPr>
              <w:t>-</w:t>
            </w:r>
          </w:p>
        </w:tc>
      </w:tr>
      <w:tr w:rsidR="00F010AB" w:rsidRPr="00B36B3B" w14:paraId="51A0DFB0" w14:textId="77777777" w:rsidTr="005058CC">
        <w:tc>
          <w:tcPr>
            <w:tcW w:w="3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49429B" w14:textId="022233C3" w:rsidR="00F010AB" w:rsidRDefault="00F010AB" w:rsidP="00F010AB">
            <w:pPr>
              <w:spacing w:line="240" w:lineRule="auto"/>
              <w:jc w:val="left"/>
            </w:pPr>
            <w:r>
              <w:t>Dimethylformamid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8CFBDE" w14:textId="1BC962D1" w:rsidR="00F010AB" w:rsidRDefault="00F010AB" w:rsidP="005058CC">
            <w:pPr>
              <w:spacing w:line="240" w:lineRule="auto"/>
              <w:jc w:val="left"/>
            </w:pPr>
            <w:r>
              <w:rPr>
                <w:noProof/>
              </w:rPr>
              <w:drawing>
                <wp:inline distT="0" distB="0" distL="0" distR="0" wp14:anchorId="48F6E871" wp14:editId="434012B0">
                  <wp:extent cx="342900" cy="342900"/>
                  <wp:effectExtent l="0" t="0" r="0" b="0"/>
                  <wp:docPr id="7" name="Grafik 7" descr="GHS 02 (entzündlich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HS 02 (entzündlich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C19C966" wp14:editId="54501144">
                  <wp:extent cx="342900" cy="342900"/>
                  <wp:effectExtent l="0" t="0" r="0" b="0"/>
                  <wp:docPr id="8" name="Grafik 8" descr="GHS 07 (reize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GHS 07 (reizen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EB334EC" wp14:editId="5C0205B1">
                  <wp:extent cx="342900" cy="342900"/>
                  <wp:effectExtent l="0" t="0" r="0" b="0"/>
                  <wp:docPr id="9" name="Grafik 9" descr="GHS 08 (gesundheitsschädlich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GHS 08 (gesundheitsschädlich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A73908" w14:textId="54A14DD6" w:rsidR="00F010AB" w:rsidRDefault="00F010AB" w:rsidP="00F010AB">
            <w:pPr>
              <w:spacing w:line="240" w:lineRule="auto"/>
              <w:jc w:val="left"/>
            </w:pPr>
            <w:r>
              <w:t>Gefahr</w:t>
            </w:r>
          </w:p>
        </w:tc>
        <w:tc>
          <w:tcPr>
            <w:tcW w:w="1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43C963" w14:textId="4B33F238" w:rsidR="00F010AB" w:rsidRDefault="00F010AB" w:rsidP="00F010AB">
            <w:pPr>
              <w:spacing w:line="240" w:lineRule="auto"/>
              <w:jc w:val="left"/>
            </w:pPr>
            <w:r>
              <w:t>H226 H312 H319 H332 H360D</w:t>
            </w:r>
          </w:p>
        </w:tc>
        <w:tc>
          <w:tcPr>
            <w:tcW w:w="1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91C0DD" w14:textId="22E02244" w:rsidR="00F010AB" w:rsidRPr="00F010AB" w:rsidRDefault="00F010AB" w:rsidP="00F010AB">
            <w:pPr>
              <w:spacing w:line="240" w:lineRule="auto"/>
              <w:jc w:val="left"/>
              <w:rPr>
                <w:szCs w:val="22"/>
                <w:lang w:val="en-US"/>
              </w:rPr>
            </w:pPr>
            <w:r w:rsidRPr="00F010AB">
              <w:rPr>
                <w:szCs w:val="22"/>
              </w:rPr>
              <w:t>P201 P280 P305+351+338 P308+313</w:t>
            </w:r>
          </w:p>
        </w:tc>
      </w:tr>
    </w:tbl>
    <w:p w14:paraId="17F38B6D" w14:textId="77777777" w:rsidR="00607B95" w:rsidRPr="003F1177" w:rsidRDefault="00607B95" w:rsidP="003F1177">
      <w:pPr>
        <w:spacing w:before="60" w:line="240" w:lineRule="auto"/>
        <w:rPr>
          <w:sz w:val="20"/>
        </w:rPr>
      </w:pPr>
      <w:r w:rsidRPr="003F1177">
        <w:rPr>
          <w:sz w:val="20"/>
        </w:rPr>
        <w:t xml:space="preserve">* Substanzen, die eindeutig erwiesen oder begründet oder verdächtigt als cancerogen eingestuft sind, müssen durch </w:t>
      </w:r>
      <w:r w:rsidRPr="003F1177">
        <w:rPr>
          <w:sz w:val="20"/>
          <w:u w:val="single"/>
        </w:rPr>
        <w:t>Unterstreichung</w:t>
      </w:r>
      <w:r w:rsidRPr="003F1177">
        <w:rPr>
          <w:sz w:val="20"/>
        </w:rPr>
        <w:t xml:space="preserve"> gekennzeichnet werden.</w:t>
      </w:r>
      <w:r w:rsidR="008E5620" w:rsidRPr="003F1177">
        <w:rPr>
          <w:sz w:val="20"/>
        </w:rPr>
        <w:t xml:space="preserve"> </w:t>
      </w:r>
    </w:p>
    <w:p w14:paraId="7538A511" w14:textId="77777777" w:rsidR="004A5BD3" w:rsidRDefault="004A5BD3" w:rsidP="000D4427"/>
    <w:p w14:paraId="19218087" w14:textId="77777777" w:rsidR="00CC1B15" w:rsidRPr="00CC1B15" w:rsidRDefault="00CC1B15" w:rsidP="000D4427">
      <w:r>
        <w:t xml:space="preserve">Wortlaut aller oben aufgeführten H-Sätze </w:t>
      </w:r>
      <w:r w:rsidRPr="003F1177">
        <w:rPr>
          <w:i/>
        </w:rPr>
        <w:t>(jeweils nur ein Satz pro Zeile, numerisch aufsteigend sortiert)</w:t>
      </w:r>
    </w:p>
    <w:tbl>
      <w:tblPr>
        <w:tblW w:w="997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978"/>
      </w:tblGrid>
      <w:tr w:rsidR="00CF10DD" w14:paraId="529FDA50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4C7E8E" w14:textId="427E8D12" w:rsidR="00CF10DD" w:rsidRDefault="00124ADF" w:rsidP="003F1177">
            <w:pPr>
              <w:spacing w:line="240" w:lineRule="auto"/>
              <w:jc w:val="left"/>
            </w:pPr>
            <w:r>
              <w:t>H226 Flüssigkeit und Dampf entzündbar</w:t>
            </w:r>
          </w:p>
        </w:tc>
      </w:tr>
      <w:tr w:rsidR="00124ADF" w14:paraId="2C0098BC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838135" w14:textId="50B2BBB9" w:rsidR="00124ADF" w:rsidRDefault="00124ADF" w:rsidP="003F1177">
            <w:pPr>
              <w:spacing w:line="240" w:lineRule="auto"/>
              <w:jc w:val="left"/>
            </w:pPr>
            <w:r>
              <w:t>H272 Kann Brand verstärken Oxidationsmittel</w:t>
            </w:r>
          </w:p>
        </w:tc>
      </w:tr>
      <w:tr w:rsidR="00CC1B15" w14:paraId="2C6D5797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8708E6" w14:textId="7A236EF2" w:rsidR="00CC1B15" w:rsidRDefault="00895C20" w:rsidP="003F1177">
            <w:pPr>
              <w:spacing w:line="240" w:lineRule="auto"/>
              <w:jc w:val="left"/>
            </w:pPr>
            <w:r>
              <w:t>H302 Gesundheitsschädlich bei Verschlucken</w:t>
            </w:r>
          </w:p>
        </w:tc>
      </w:tr>
      <w:tr w:rsidR="00124ADF" w14:paraId="33798ED3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F30E55" w14:textId="75CC7C0D" w:rsidR="00124ADF" w:rsidRDefault="00124ADF" w:rsidP="003F1177">
            <w:pPr>
              <w:spacing w:line="240" w:lineRule="auto"/>
              <w:jc w:val="left"/>
            </w:pPr>
            <w:r>
              <w:t>H304 Kann bei Verschlucken und Eindringen in die Atemwege tödlich sein</w:t>
            </w:r>
          </w:p>
        </w:tc>
      </w:tr>
      <w:tr w:rsidR="00F010AB" w14:paraId="7222FC7F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D51F6B" w14:textId="10DEC212" w:rsidR="00F010AB" w:rsidRDefault="00F010AB" w:rsidP="003F1177">
            <w:pPr>
              <w:spacing w:line="240" w:lineRule="auto"/>
              <w:jc w:val="left"/>
            </w:pPr>
            <w:r w:rsidRPr="00F010AB">
              <w:t>H312+H332: Gesundheitsschädlich bei Hautkontakt oder bei Einatmen.</w:t>
            </w:r>
          </w:p>
        </w:tc>
      </w:tr>
      <w:tr w:rsidR="00D53D2A" w14:paraId="3F29E01D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C6153E" w14:textId="01EFC7C0" w:rsidR="00D53D2A" w:rsidRDefault="00895C20" w:rsidP="003F1177">
            <w:pPr>
              <w:spacing w:line="240" w:lineRule="auto"/>
              <w:jc w:val="left"/>
            </w:pPr>
            <w:r>
              <w:t>H315 Verursacht Hautreizungen</w:t>
            </w:r>
          </w:p>
        </w:tc>
      </w:tr>
      <w:tr w:rsidR="00CF10DD" w14:paraId="1DEAD6DD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87844A" w14:textId="5C541DEC" w:rsidR="00CF10DD" w:rsidRDefault="00895C20" w:rsidP="003F1177">
            <w:pPr>
              <w:spacing w:line="240" w:lineRule="auto"/>
              <w:jc w:val="left"/>
            </w:pPr>
            <w:r>
              <w:t>H317 Kann allergische Hautreaktionen verursachen</w:t>
            </w:r>
          </w:p>
        </w:tc>
      </w:tr>
      <w:tr w:rsidR="00C13CFE" w14:paraId="5043315B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4196CE" w14:textId="2DC49F96" w:rsidR="00C13CFE" w:rsidRDefault="00895C20" w:rsidP="003F1177">
            <w:pPr>
              <w:spacing w:line="240" w:lineRule="auto"/>
              <w:jc w:val="left"/>
            </w:pPr>
            <w:r>
              <w:t>H319 Verursacht schwere Augenreizung</w:t>
            </w:r>
          </w:p>
        </w:tc>
      </w:tr>
      <w:tr w:rsidR="00124ADF" w14:paraId="3C2AA651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5E2127" w14:textId="455D8B3B" w:rsidR="00124ADF" w:rsidRDefault="00124ADF" w:rsidP="003F1177">
            <w:pPr>
              <w:spacing w:line="240" w:lineRule="auto"/>
              <w:jc w:val="left"/>
            </w:pPr>
            <w:r>
              <w:t>H332 Gesundheitsschädlich bei Einatmen</w:t>
            </w:r>
          </w:p>
        </w:tc>
      </w:tr>
      <w:tr w:rsidR="00737C3E" w14:paraId="1083D579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C945B4" w14:textId="66DA0BB7" w:rsidR="00737C3E" w:rsidRDefault="00895C20" w:rsidP="003F1177">
            <w:pPr>
              <w:spacing w:line="240" w:lineRule="auto"/>
              <w:jc w:val="left"/>
            </w:pPr>
            <w:r>
              <w:t>H334 Kann bei Einatmen Allergie asthmaartige Symptome oder Atembeschwerden verursachen</w:t>
            </w:r>
          </w:p>
        </w:tc>
      </w:tr>
      <w:tr w:rsidR="00895C20" w14:paraId="4AD13442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77D91F" w14:textId="02AC4180" w:rsidR="00895C20" w:rsidRDefault="00895C20" w:rsidP="003F1177">
            <w:pPr>
              <w:spacing w:line="240" w:lineRule="auto"/>
              <w:jc w:val="left"/>
            </w:pPr>
            <w:r>
              <w:t>H335 Kann die Atemwege reizen</w:t>
            </w:r>
          </w:p>
        </w:tc>
      </w:tr>
      <w:tr w:rsidR="00F010AB" w14:paraId="0FAA221D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826D5A" w14:textId="29CA8E0D" w:rsidR="00F010AB" w:rsidRDefault="00F010AB" w:rsidP="003F1177">
            <w:pPr>
              <w:spacing w:line="240" w:lineRule="auto"/>
              <w:jc w:val="left"/>
            </w:pPr>
            <w:r w:rsidRPr="00F010AB">
              <w:t>H360D: Kann das Kind im Mutterleib schädigen.</w:t>
            </w:r>
          </w:p>
        </w:tc>
      </w:tr>
      <w:tr w:rsidR="00895C20" w14:paraId="7EB5FA23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F31693" w14:textId="678A8B6B" w:rsidR="00895C20" w:rsidRDefault="00124ADF" w:rsidP="003F1177">
            <w:pPr>
              <w:spacing w:line="240" w:lineRule="auto"/>
              <w:jc w:val="left"/>
            </w:pPr>
            <w:r>
              <w:t>H361d Kann vermutlich das Kind im Mutterleib schädigen</w:t>
            </w:r>
          </w:p>
        </w:tc>
      </w:tr>
      <w:tr w:rsidR="00895C20" w14:paraId="7C463010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BCB3AF" w14:textId="5B31F790" w:rsidR="00895C20" w:rsidRDefault="00124ADF" w:rsidP="003F1177">
            <w:pPr>
              <w:spacing w:line="240" w:lineRule="auto"/>
              <w:jc w:val="left"/>
            </w:pPr>
            <w:r>
              <w:t>H372 Schädigt die Organe bei längerer oder wiederholter Exposition Betroffene Organe Hörorgane</w:t>
            </w:r>
          </w:p>
        </w:tc>
      </w:tr>
      <w:tr w:rsidR="00895C20" w14:paraId="443084E8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DB82AB" w14:textId="586135D8" w:rsidR="00895C20" w:rsidRDefault="00124ADF" w:rsidP="003F1177">
            <w:pPr>
              <w:spacing w:line="240" w:lineRule="auto"/>
              <w:jc w:val="left"/>
            </w:pPr>
            <w:r>
              <w:t>H412 Schädlich für Wasserorganismen mit langfristiger Wirkung</w:t>
            </w:r>
          </w:p>
        </w:tc>
      </w:tr>
    </w:tbl>
    <w:p w14:paraId="2CA13696" w14:textId="77777777" w:rsidR="003F1177" w:rsidRDefault="003F1177" w:rsidP="000D4427"/>
    <w:p w14:paraId="3FB7D1BD" w14:textId="77777777" w:rsidR="00607B95" w:rsidRPr="003F1177" w:rsidRDefault="00607B95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 w:rsidRPr="003F1177">
        <w:rPr>
          <w:b/>
        </w:rPr>
        <w:t>Besondere Schutzmaßnahmen: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865"/>
      </w:tblGrid>
      <w:tr w:rsidR="00607B95" w14:paraId="3FEFA42D" w14:textId="77777777" w:rsidTr="003F1177">
        <w:tc>
          <w:tcPr>
            <w:tcW w:w="9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F610D0" w14:textId="797132FA" w:rsidR="00607B95" w:rsidRDefault="005058CC" w:rsidP="003F1177">
            <w:pPr>
              <w:spacing w:line="240" w:lineRule="auto"/>
              <w:jc w:val="left"/>
            </w:pPr>
            <w:r>
              <w:t>Styrol: Handschuhe aus Fluorkautschuk</w:t>
            </w:r>
          </w:p>
        </w:tc>
      </w:tr>
    </w:tbl>
    <w:p w14:paraId="677A170E" w14:textId="77777777" w:rsidR="00103BA0" w:rsidRDefault="00103BA0" w:rsidP="000D4427">
      <w:bookmarkStart w:id="0" w:name="OLE_LINK1"/>
    </w:p>
    <w:p w14:paraId="51D36394" w14:textId="77777777" w:rsidR="00CA2222" w:rsidRDefault="00CA2222" w:rsidP="000D4427"/>
    <w:p w14:paraId="35A00965" w14:textId="77777777" w:rsidR="00607B95" w:rsidRPr="003F1177" w:rsidRDefault="00607B95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 w:rsidRPr="003F1177">
        <w:rPr>
          <w:b/>
        </w:rPr>
        <w:t>Erste-Hilfe-Maßnahmen:</w:t>
      </w:r>
    </w:p>
    <w:tbl>
      <w:tblPr>
        <w:tblW w:w="9864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2154"/>
        <w:gridCol w:w="2154"/>
        <w:gridCol w:w="2154"/>
      </w:tblGrid>
      <w:tr w:rsidR="003F1177" w14:paraId="59E469D3" w14:textId="77777777" w:rsidTr="00895C20">
        <w:tc>
          <w:tcPr>
            <w:tcW w:w="3402" w:type="dxa"/>
            <w:vMerge w:val="restart"/>
            <w:shd w:val="clear" w:color="auto" w:fill="F2F2F2"/>
            <w:vAlign w:val="center"/>
          </w:tcPr>
          <w:bookmarkEnd w:id="0"/>
          <w:p w14:paraId="57953F5B" w14:textId="77777777" w:rsidR="003F1177" w:rsidRDefault="003F1177" w:rsidP="003F1177">
            <w:pPr>
              <w:spacing w:line="240" w:lineRule="auto"/>
              <w:jc w:val="left"/>
            </w:pPr>
            <w:r>
              <w:t>Substanz</w:t>
            </w:r>
          </w:p>
        </w:tc>
        <w:tc>
          <w:tcPr>
            <w:tcW w:w="6462" w:type="dxa"/>
            <w:gridSpan w:val="3"/>
            <w:shd w:val="clear" w:color="auto" w:fill="F2F2F2"/>
            <w:vAlign w:val="center"/>
          </w:tcPr>
          <w:p w14:paraId="13AC73D5" w14:textId="77777777" w:rsidR="003F1177" w:rsidRDefault="003F1177" w:rsidP="003F1177">
            <w:pPr>
              <w:spacing w:line="240" w:lineRule="auto"/>
              <w:jc w:val="center"/>
            </w:pPr>
            <w:r>
              <w:t>“Erste Hilfe” bei Kontakt mit</w:t>
            </w:r>
          </w:p>
        </w:tc>
      </w:tr>
      <w:tr w:rsidR="003F1177" w14:paraId="23A0EECB" w14:textId="77777777" w:rsidTr="00895C20">
        <w:tc>
          <w:tcPr>
            <w:tcW w:w="3402" w:type="dxa"/>
            <w:vMerge/>
            <w:shd w:val="clear" w:color="auto" w:fill="F2F2F2"/>
          </w:tcPr>
          <w:p w14:paraId="2ABCAD61" w14:textId="77777777" w:rsidR="003F1177" w:rsidRDefault="003F1177" w:rsidP="003F1177">
            <w:pPr>
              <w:spacing w:line="240" w:lineRule="auto"/>
            </w:pPr>
          </w:p>
        </w:tc>
        <w:tc>
          <w:tcPr>
            <w:tcW w:w="2154" w:type="dxa"/>
            <w:shd w:val="clear" w:color="auto" w:fill="F2F2F2"/>
            <w:vAlign w:val="center"/>
          </w:tcPr>
          <w:p w14:paraId="23542108" w14:textId="77777777" w:rsidR="003F1177" w:rsidRDefault="003F1177" w:rsidP="003F1177">
            <w:pPr>
              <w:spacing w:line="240" w:lineRule="auto"/>
              <w:jc w:val="center"/>
            </w:pPr>
            <w:r>
              <w:t>Haut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6D83EB9F" w14:textId="77777777" w:rsidR="003F1177" w:rsidRDefault="003F1177" w:rsidP="003F1177">
            <w:pPr>
              <w:spacing w:line="240" w:lineRule="auto"/>
              <w:jc w:val="center"/>
            </w:pPr>
            <w:r>
              <w:t>Auge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78F32A0B" w14:textId="77777777" w:rsidR="003F1177" w:rsidRDefault="003F1177" w:rsidP="003F1177">
            <w:pPr>
              <w:spacing w:line="240" w:lineRule="auto"/>
              <w:jc w:val="center"/>
            </w:pPr>
            <w:r>
              <w:t>Inhalation</w:t>
            </w:r>
          </w:p>
        </w:tc>
      </w:tr>
      <w:tr w:rsidR="00895C20" w14:paraId="0FD70B24" w14:textId="77777777" w:rsidTr="00895C20">
        <w:tc>
          <w:tcPr>
            <w:tcW w:w="3402" w:type="dxa"/>
            <w:vAlign w:val="center"/>
          </w:tcPr>
          <w:p w14:paraId="6FF5B2E4" w14:textId="403570B9" w:rsidR="00895C20" w:rsidRDefault="00895C20" w:rsidP="00895C20">
            <w:pPr>
              <w:spacing w:line="240" w:lineRule="auto"/>
            </w:pPr>
            <w:r>
              <w:t>PNAM-</w:t>
            </w:r>
            <w:proofErr w:type="spellStart"/>
            <w:r>
              <w:t>macroRAFT</w:t>
            </w:r>
            <w:proofErr w:type="spellEnd"/>
            <w:r>
              <w:t xml:space="preserve"> </w:t>
            </w:r>
            <w:proofErr w:type="spellStart"/>
            <w:r>
              <w:t>agent</w:t>
            </w:r>
            <w:proofErr w:type="spellEnd"/>
          </w:p>
        </w:tc>
        <w:tc>
          <w:tcPr>
            <w:tcW w:w="2154" w:type="dxa"/>
          </w:tcPr>
          <w:p w14:paraId="3FDCCA2B" w14:textId="5FA3348A" w:rsidR="00895C20" w:rsidRDefault="001D0A75" w:rsidP="00895C20">
            <w:pPr>
              <w:spacing w:line="240" w:lineRule="auto"/>
            </w:pPr>
            <w:r>
              <w:t>-</w:t>
            </w:r>
          </w:p>
        </w:tc>
        <w:tc>
          <w:tcPr>
            <w:tcW w:w="2154" w:type="dxa"/>
          </w:tcPr>
          <w:p w14:paraId="1444987C" w14:textId="132369BA" w:rsidR="00895C20" w:rsidRDefault="001D0A75" w:rsidP="00895C20">
            <w:pPr>
              <w:spacing w:line="240" w:lineRule="auto"/>
            </w:pPr>
            <w:r>
              <w:t>-</w:t>
            </w:r>
          </w:p>
        </w:tc>
        <w:tc>
          <w:tcPr>
            <w:tcW w:w="2154" w:type="dxa"/>
          </w:tcPr>
          <w:p w14:paraId="269A7DC1" w14:textId="509BC502" w:rsidR="00895C20" w:rsidRDefault="001D0A75" w:rsidP="00895C20">
            <w:pPr>
              <w:spacing w:line="240" w:lineRule="auto"/>
            </w:pPr>
            <w:r>
              <w:t>-</w:t>
            </w:r>
          </w:p>
        </w:tc>
      </w:tr>
      <w:tr w:rsidR="00895C20" w14:paraId="3CF4AF9E" w14:textId="77777777" w:rsidTr="00895C20">
        <w:tc>
          <w:tcPr>
            <w:tcW w:w="3402" w:type="dxa"/>
            <w:vAlign w:val="center"/>
          </w:tcPr>
          <w:p w14:paraId="47D31621" w14:textId="5D322D51" w:rsidR="00895C20" w:rsidRDefault="00895C20" w:rsidP="00895C20">
            <w:pPr>
              <w:spacing w:line="240" w:lineRule="auto"/>
            </w:pPr>
            <w:r>
              <w:t>Styrol (</w:t>
            </w:r>
            <w:proofErr w:type="spellStart"/>
            <w:r>
              <w:t>Sty</w:t>
            </w:r>
            <w:proofErr w:type="spellEnd"/>
            <w:r>
              <w:t>)</w:t>
            </w:r>
          </w:p>
        </w:tc>
        <w:tc>
          <w:tcPr>
            <w:tcW w:w="2154" w:type="dxa"/>
          </w:tcPr>
          <w:p w14:paraId="0804D6B8" w14:textId="03943A7E" w:rsidR="00895C20" w:rsidRDefault="00291D97" w:rsidP="00895C20">
            <w:pPr>
              <w:spacing w:line="240" w:lineRule="auto"/>
            </w:pPr>
            <w:r>
              <w:t>K, W</w:t>
            </w:r>
          </w:p>
        </w:tc>
        <w:tc>
          <w:tcPr>
            <w:tcW w:w="2154" w:type="dxa"/>
          </w:tcPr>
          <w:p w14:paraId="3CAE0572" w14:textId="2C9AF2AE" w:rsidR="00895C20" w:rsidRDefault="00124ADF" w:rsidP="00895C20">
            <w:pPr>
              <w:spacing w:line="240" w:lineRule="auto"/>
            </w:pPr>
            <w:r>
              <w:t>W, A</w:t>
            </w:r>
          </w:p>
        </w:tc>
        <w:tc>
          <w:tcPr>
            <w:tcW w:w="2154" w:type="dxa"/>
          </w:tcPr>
          <w:p w14:paraId="7B13AD85" w14:textId="3F5AAEC8" w:rsidR="00895C20" w:rsidRDefault="00291D97" w:rsidP="00895C20">
            <w:pPr>
              <w:spacing w:line="240" w:lineRule="auto"/>
            </w:pPr>
            <w:r>
              <w:t>L, B</w:t>
            </w:r>
          </w:p>
        </w:tc>
      </w:tr>
      <w:tr w:rsidR="00895C20" w14:paraId="3879D7DA" w14:textId="77777777" w:rsidTr="00895C20">
        <w:tc>
          <w:tcPr>
            <w:tcW w:w="3402" w:type="dxa"/>
            <w:vAlign w:val="center"/>
          </w:tcPr>
          <w:p w14:paraId="1202143F" w14:textId="69015A89" w:rsidR="00895C20" w:rsidRDefault="00895C20" w:rsidP="00895C20">
            <w:pPr>
              <w:spacing w:line="240" w:lineRule="auto"/>
            </w:pPr>
            <w:proofErr w:type="spellStart"/>
            <w:r>
              <w:t>Kaliumperoxodisulfat</w:t>
            </w:r>
            <w:proofErr w:type="spellEnd"/>
            <w:r>
              <w:t xml:space="preserve"> (KPS)</w:t>
            </w:r>
          </w:p>
        </w:tc>
        <w:tc>
          <w:tcPr>
            <w:tcW w:w="2154" w:type="dxa"/>
          </w:tcPr>
          <w:p w14:paraId="74CF722D" w14:textId="51E12A36" w:rsidR="00895C20" w:rsidRDefault="00124ADF" w:rsidP="00895C20">
            <w:pPr>
              <w:spacing w:line="240" w:lineRule="auto"/>
            </w:pPr>
            <w:r>
              <w:t>K, W</w:t>
            </w:r>
          </w:p>
        </w:tc>
        <w:tc>
          <w:tcPr>
            <w:tcW w:w="2154" w:type="dxa"/>
          </w:tcPr>
          <w:p w14:paraId="555C1884" w14:textId="20EE8A1C" w:rsidR="00895C20" w:rsidRDefault="00124ADF" w:rsidP="00895C20">
            <w:pPr>
              <w:spacing w:line="240" w:lineRule="auto"/>
            </w:pPr>
            <w:r>
              <w:t>W, A</w:t>
            </w:r>
          </w:p>
        </w:tc>
        <w:tc>
          <w:tcPr>
            <w:tcW w:w="2154" w:type="dxa"/>
          </w:tcPr>
          <w:p w14:paraId="492556A5" w14:textId="29ABD0A6" w:rsidR="00895C20" w:rsidRDefault="00124ADF" w:rsidP="00895C20">
            <w:pPr>
              <w:spacing w:line="240" w:lineRule="auto"/>
            </w:pPr>
            <w:r>
              <w:t>L, A</w:t>
            </w:r>
          </w:p>
        </w:tc>
      </w:tr>
      <w:tr w:rsidR="00895C20" w14:paraId="62801687" w14:textId="77777777" w:rsidTr="00895C20">
        <w:tc>
          <w:tcPr>
            <w:tcW w:w="3402" w:type="dxa"/>
            <w:vAlign w:val="center"/>
          </w:tcPr>
          <w:p w14:paraId="355A8CDB" w14:textId="73FB1900" w:rsidR="00895C20" w:rsidRDefault="00895C20" w:rsidP="00895C20">
            <w:pPr>
              <w:spacing w:line="240" w:lineRule="auto"/>
            </w:pPr>
            <w:proofErr w:type="spellStart"/>
            <w:r>
              <w:t>Deuteriertes</w:t>
            </w:r>
            <w:proofErr w:type="spellEnd"/>
            <w:r>
              <w:t xml:space="preserve"> DMSO (DMSO-d6)</w:t>
            </w:r>
          </w:p>
        </w:tc>
        <w:tc>
          <w:tcPr>
            <w:tcW w:w="2154" w:type="dxa"/>
          </w:tcPr>
          <w:p w14:paraId="6DDA6C0C" w14:textId="51D4C040" w:rsidR="00895C20" w:rsidRDefault="00124ADF" w:rsidP="00895C20">
            <w:pPr>
              <w:spacing w:line="240" w:lineRule="auto"/>
            </w:pPr>
            <w:r>
              <w:t>K, W</w:t>
            </w:r>
          </w:p>
        </w:tc>
        <w:tc>
          <w:tcPr>
            <w:tcW w:w="2154" w:type="dxa"/>
          </w:tcPr>
          <w:p w14:paraId="6F6FF4EE" w14:textId="69E04AD3" w:rsidR="00895C20" w:rsidRDefault="00124ADF" w:rsidP="00895C20">
            <w:pPr>
              <w:spacing w:line="240" w:lineRule="auto"/>
            </w:pPr>
            <w:r>
              <w:t>W</w:t>
            </w:r>
          </w:p>
        </w:tc>
        <w:tc>
          <w:tcPr>
            <w:tcW w:w="2154" w:type="dxa"/>
          </w:tcPr>
          <w:p w14:paraId="35142FF2" w14:textId="232B43F4" w:rsidR="00895C20" w:rsidRDefault="00124ADF" w:rsidP="00895C20">
            <w:pPr>
              <w:spacing w:line="240" w:lineRule="auto"/>
            </w:pPr>
            <w:r>
              <w:t>L</w:t>
            </w:r>
          </w:p>
        </w:tc>
      </w:tr>
      <w:tr w:rsidR="00895C20" w14:paraId="5A355A6D" w14:textId="77777777" w:rsidTr="00895C20">
        <w:tc>
          <w:tcPr>
            <w:tcW w:w="3402" w:type="dxa"/>
          </w:tcPr>
          <w:p w14:paraId="66ED1B0C" w14:textId="08BBBE0D" w:rsidR="00895C20" w:rsidRDefault="000336D3" w:rsidP="00895C20">
            <w:pPr>
              <w:spacing w:line="240" w:lineRule="auto"/>
            </w:pPr>
            <w:r>
              <w:t>Dimethylformamid</w:t>
            </w:r>
          </w:p>
        </w:tc>
        <w:tc>
          <w:tcPr>
            <w:tcW w:w="2154" w:type="dxa"/>
          </w:tcPr>
          <w:p w14:paraId="31338BAE" w14:textId="7C3A85CF" w:rsidR="00895C20" w:rsidRDefault="000336D3" w:rsidP="00895C20">
            <w:pPr>
              <w:spacing w:line="240" w:lineRule="auto"/>
            </w:pPr>
            <w:r>
              <w:t>K, W</w:t>
            </w:r>
          </w:p>
        </w:tc>
        <w:tc>
          <w:tcPr>
            <w:tcW w:w="2154" w:type="dxa"/>
          </w:tcPr>
          <w:p w14:paraId="21825067" w14:textId="5096C72E" w:rsidR="00895C20" w:rsidRDefault="000336D3" w:rsidP="00895C20">
            <w:pPr>
              <w:spacing w:line="240" w:lineRule="auto"/>
            </w:pPr>
            <w:r>
              <w:t>W, A</w:t>
            </w:r>
          </w:p>
        </w:tc>
        <w:tc>
          <w:tcPr>
            <w:tcW w:w="2154" w:type="dxa"/>
          </w:tcPr>
          <w:p w14:paraId="1F53501E" w14:textId="43641AA2" w:rsidR="00895C20" w:rsidRDefault="000336D3" w:rsidP="00895C20">
            <w:pPr>
              <w:spacing w:line="240" w:lineRule="auto"/>
            </w:pPr>
            <w:r>
              <w:t>L</w:t>
            </w:r>
          </w:p>
        </w:tc>
      </w:tr>
    </w:tbl>
    <w:p w14:paraId="11D97548" w14:textId="77777777" w:rsidR="00EE369D" w:rsidRPr="003F1177" w:rsidRDefault="00EE369D" w:rsidP="003F1177">
      <w:pPr>
        <w:spacing w:before="60" w:line="240" w:lineRule="auto"/>
        <w:rPr>
          <w:sz w:val="20"/>
        </w:rPr>
      </w:pPr>
      <w:r w:rsidRPr="003F1177">
        <w:rPr>
          <w:b/>
          <w:sz w:val="20"/>
        </w:rPr>
        <w:t xml:space="preserve">K: </w:t>
      </w:r>
      <w:r w:rsidRPr="003F1177">
        <w:rPr>
          <w:sz w:val="20"/>
        </w:rPr>
        <w:t xml:space="preserve">Kontaminierte Kleidung schnellstmöglich entfernen; </w:t>
      </w:r>
      <w:r w:rsidRPr="003F1177">
        <w:rPr>
          <w:b/>
          <w:sz w:val="20"/>
        </w:rPr>
        <w:t xml:space="preserve">W: </w:t>
      </w:r>
      <w:r w:rsidRPr="003F1177">
        <w:rPr>
          <w:sz w:val="20"/>
        </w:rPr>
        <w:t>Mit Wasser spülen bzw. waschen;</w:t>
      </w:r>
    </w:p>
    <w:p w14:paraId="5E74F377" w14:textId="77777777" w:rsidR="00EE369D" w:rsidRPr="003F1177" w:rsidRDefault="00EE369D" w:rsidP="003F1177">
      <w:pPr>
        <w:spacing w:line="240" w:lineRule="auto"/>
        <w:rPr>
          <w:sz w:val="20"/>
        </w:rPr>
      </w:pPr>
      <w:r w:rsidRPr="003F1177">
        <w:rPr>
          <w:b/>
          <w:bCs/>
          <w:sz w:val="20"/>
        </w:rPr>
        <w:t>F:</w:t>
      </w:r>
      <w:r w:rsidRPr="003F1177">
        <w:rPr>
          <w:sz w:val="20"/>
        </w:rPr>
        <w:t xml:space="preserve"> Mit spezieller Flüssigkeit spülen bzw. waschen; </w:t>
      </w:r>
      <w:r w:rsidRPr="003F1177">
        <w:rPr>
          <w:b/>
          <w:bCs/>
          <w:sz w:val="20"/>
        </w:rPr>
        <w:t>V:</w:t>
      </w:r>
      <w:r w:rsidRPr="003F1177">
        <w:rPr>
          <w:sz w:val="20"/>
        </w:rPr>
        <w:t xml:space="preserve"> Verband als Infektionsschutz; </w:t>
      </w:r>
      <w:r w:rsidRPr="003F1177">
        <w:rPr>
          <w:b/>
          <w:bCs/>
          <w:sz w:val="20"/>
        </w:rPr>
        <w:t>A:</w:t>
      </w:r>
      <w:r w:rsidRPr="003F1177">
        <w:rPr>
          <w:sz w:val="20"/>
        </w:rPr>
        <w:t xml:space="preserve"> Arzt aufsuchen</w:t>
      </w:r>
    </w:p>
    <w:p w14:paraId="47AD11CB" w14:textId="77777777" w:rsidR="00EE369D" w:rsidRPr="003F1177" w:rsidRDefault="00EE369D" w:rsidP="003F1177">
      <w:pPr>
        <w:spacing w:line="240" w:lineRule="auto"/>
        <w:rPr>
          <w:sz w:val="20"/>
        </w:rPr>
      </w:pPr>
      <w:r w:rsidRPr="003F1177">
        <w:rPr>
          <w:b/>
          <w:bCs/>
          <w:sz w:val="20"/>
        </w:rPr>
        <w:t>L:</w:t>
      </w:r>
      <w:r w:rsidRPr="003F1177">
        <w:rPr>
          <w:sz w:val="20"/>
        </w:rPr>
        <w:t xml:space="preserve"> Frischluft zuführen; </w:t>
      </w:r>
      <w:r w:rsidRPr="003F1177">
        <w:rPr>
          <w:b/>
          <w:bCs/>
          <w:sz w:val="20"/>
        </w:rPr>
        <w:t>B:</w:t>
      </w:r>
      <w:r w:rsidRPr="003F1177">
        <w:rPr>
          <w:sz w:val="20"/>
        </w:rPr>
        <w:t xml:space="preserve"> Atmung kontrollieren und gegebenenfalls künstliche Beatmung</w:t>
      </w:r>
    </w:p>
    <w:p w14:paraId="5590725C" w14:textId="77777777" w:rsidR="00CA2222" w:rsidRDefault="00CA2222" w:rsidP="000D4427">
      <w:pPr>
        <w:rPr>
          <w:sz w:val="20"/>
        </w:rPr>
      </w:pPr>
    </w:p>
    <w:p w14:paraId="236934E3" w14:textId="77777777" w:rsidR="005058CC" w:rsidRDefault="005058CC" w:rsidP="000D4427">
      <w:pPr>
        <w:rPr>
          <w:sz w:val="20"/>
        </w:rPr>
      </w:pPr>
    </w:p>
    <w:p w14:paraId="33CC2A9F" w14:textId="77777777" w:rsidR="005058CC" w:rsidRPr="003F1177" w:rsidRDefault="005058CC" w:rsidP="000D4427">
      <w:pPr>
        <w:rPr>
          <w:sz w:val="20"/>
        </w:rPr>
      </w:pPr>
    </w:p>
    <w:p w14:paraId="2180168E" w14:textId="77777777" w:rsidR="00B36B3B" w:rsidRDefault="00B36B3B" w:rsidP="000D4427"/>
    <w:p w14:paraId="49EE04FA" w14:textId="77777777" w:rsidR="00607B95" w:rsidRPr="003F1177" w:rsidRDefault="00607B95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bookmarkStart w:id="1" w:name="OLE_LINK2"/>
      <w:r w:rsidRPr="003F1177">
        <w:rPr>
          <w:b/>
        </w:rPr>
        <w:t>Maßnahmen bei kleinen Störfällen:</w:t>
      </w:r>
    </w:p>
    <w:tbl>
      <w:tblPr>
        <w:tblW w:w="9865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6463"/>
      </w:tblGrid>
      <w:tr w:rsidR="00607B95" w14:paraId="46FD6927" w14:textId="77777777" w:rsidTr="00895C20">
        <w:tc>
          <w:tcPr>
            <w:tcW w:w="3402" w:type="dxa"/>
            <w:tcBorders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bookmarkEnd w:id="1"/>
          <w:p w14:paraId="4B41B7EC" w14:textId="77777777" w:rsidR="00607B95" w:rsidRDefault="00607B95" w:rsidP="003F1177">
            <w:pPr>
              <w:spacing w:line="240" w:lineRule="auto"/>
              <w:jc w:val="left"/>
            </w:pPr>
            <w:r>
              <w:t>Substanz</w:t>
            </w:r>
          </w:p>
        </w:tc>
        <w:tc>
          <w:tcPr>
            <w:tcW w:w="6463" w:type="dxa"/>
            <w:tcBorders>
              <w:left w:val="single" w:sz="6" w:space="0" w:color="auto"/>
              <w:bottom w:val="single" w:sz="6" w:space="0" w:color="auto"/>
            </w:tcBorders>
            <w:shd w:val="clear" w:color="auto" w:fill="F2F2F2"/>
            <w:vAlign w:val="center"/>
          </w:tcPr>
          <w:p w14:paraId="3339AF0E" w14:textId="77777777" w:rsidR="00607B95" w:rsidRDefault="00607B95" w:rsidP="003F1177">
            <w:pPr>
              <w:spacing w:line="240" w:lineRule="auto"/>
              <w:jc w:val="left"/>
            </w:pPr>
            <w:r>
              <w:t>Störfallverhalten</w:t>
            </w:r>
          </w:p>
        </w:tc>
      </w:tr>
      <w:tr w:rsidR="00895C20" w14:paraId="55A0B35E" w14:textId="77777777" w:rsidTr="00895C20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B7D86F" w14:textId="760C7643" w:rsidR="00895C20" w:rsidRDefault="00895C20" w:rsidP="00895C20">
            <w:pPr>
              <w:spacing w:line="240" w:lineRule="auto"/>
              <w:jc w:val="left"/>
            </w:pPr>
            <w:r>
              <w:t>PNAM-</w:t>
            </w:r>
            <w:proofErr w:type="spellStart"/>
            <w:r>
              <w:t>macroRAFT</w:t>
            </w:r>
            <w:proofErr w:type="spellEnd"/>
            <w:r>
              <w:t xml:space="preserve"> </w:t>
            </w:r>
            <w:proofErr w:type="spellStart"/>
            <w:r>
              <w:t>agent</w:t>
            </w:r>
            <w:proofErr w:type="spellEnd"/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1F6D6F1" w14:textId="02E1BFA9" w:rsidR="00895C20" w:rsidRDefault="001D0A75" w:rsidP="00895C20">
            <w:pPr>
              <w:spacing w:line="240" w:lineRule="auto"/>
              <w:jc w:val="left"/>
            </w:pPr>
            <w:r>
              <w:t>-</w:t>
            </w:r>
          </w:p>
        </w:tc>
      </w:tr>
      <w:tr w:rsidR="00895C20" w14:paraId="26D76D84" w14:textId="77777777" w:rsidTr="00895C20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0E097F" w14:textId="5721D2A9" w:rsidR="00895C20" w:rsidRDefault="00895C20" w:rsidP="00895C20">
            <w:pPr>
              <w:spacing w:line="240" w:lineRule="auto"/>
              <w:jc w:val="left"/>
            </w:pPr>
            <w:r>
              <w:t>Styrol (</w:t>
            </w:r>
            <w:proofErr w:type="spellStart"/>
            <w:r>
              <w:t>Sty</w:t>
            </w:r>
            <w:proofErr w:type="spellEnd"/>
            <w:r>
              <w:t>)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28F19A3" w14:textId="7C53C754" w:rsidR="00895C20" w:rsidRDefault="00291D97" w:rsidP="00895C20">
            <w:pPr>
              <w:spacing w:line="240" w:lineRule="auto"/>
              <w:jc w:val="left"/>
            </w:pPr>
            <w:proofErr w:type="spellStart"/>
            <w:r>
              <w:t>Cb</w:t>
            </w:r>
            <w:proofErr w:type="spellEnd"/>
          </w:p>
        </w:tc>
      </w:tr>
      <w:tr w:rsidR="00895C20" w14:paraId="604BF71E" w14:textId="77777777" w:rsidTr="00895C20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9118A0" w14:textId="479B9402" w:rsidR="00895C20" w:rsidRDefault="00895C20" w:rsidP="00895C20">
            <w:pPr>
              <w:spacing w:line="240" w:lineRule="auto"/>
              <w:jc w:val="left"/>
            </w:pPr>
            <w:proofErr w:type="spellStart"/>
            <w:r>
              <w:t>Kaliumperoxodisulfat</w:t>
            </w:r>
            <w:proofErr w:type="spellEnd"/>
            <w:r>
              <w:t xml:space="preserve"> (KPS)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66A8A64" w14:textId="635F41AE" w:rsidR="00895C20" w:rsidRDefault="005058CC" w:rsidP="00895C20">
            <w:pPr>
              <w:spacing w:line="240" w:lineRule="auto"/>
              <w:jc w:val="left"/>
            </w:pPr>
            <w:r>
              <w:t>T</w:t>
            </w:r>
          </w:p>
        </w:tc>
      </w:tr>
      <w:tr w:rsidR="00895C20" w14:paraId="72CF4999" w14:textId="77777777" w:rsidTr="00895C20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541D1A" w14:textId="3689D8CF" w:rsidR="00895C20" w:rsidRDefault="00895C20" w:rsidP="00895C20">
            <w:pPr>
              <w:spacing w:line="240" w:lineRule="auto"/>
              <w:jc w:val="left"/>
            </w:pPr>
            <w:proofErr w:type="spellStart"/>
            <w:r>
              <w:t>Deuteriertes</w:t>
            </w:r>
            <w:proofErr w:type="spellEnd"/>
            <w:r>
              <w:t xml:space="preserve"> DMSO (DMSO-d6)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EED5B2A" w14:textId="239FD944" w:rsidR="00895C20" w:rsidRDefault="00124ADF" w:rsidP="00895C20">
            <w:pPr>
              <w:spacing w:line="240" w:lineRule="auto"/>
              <w:jc w:val="left"/>
            </w:pPr>
            <w:proofErr w:type="spellStart"/>
            <w:r>
              <w:t>Cb</w:t>
            </w:r>
            <w:proofErr w:type="spellEnd"/>
          </w:p>
        </w:tc>
      </w:tr>
      <w:tr w:rsidR="00895C20" w14:paraId="20A565F0" w14:textId="77777777" w:rsidTr="00895C20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476FCA" w14:textId="2576B15F" w:rsidR="00895C20" w:rsidRDefault="000336D3" w:rsidP="00895C20">
            <w:pPr>
              <w:spacing w:line="240" w:lineRule="auto"/>
              <w:jc w:val="left"/>
            </w:pPr>
            <w:r>
              <w:t>Dimethylformamid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0985FF0" w14:textId="0F2AF260" w:rsidR="00895C20" w:rsidRDefault="000336D3" w:rsidP="00895C20">
            <w:pPr>
              <w:spacing w:line="240" w:lineRule="auto"/>
              <w:jc w:val="left"/>
            </w:pPr>
            <w:proofErr w:type="spellStart"/>
            <w:r>
              <w:t>Cb</w:t>
            </w:r>
            <w:proofErr w:type="spellEnd"/>
          </w:p>
        </w:tc>
      </w:tr>
    </w:tbl>
    <w:p w14:paraId="2F3E6B02" w14:textId="77777777" w:rsidR="00933768" w:rsidRPr="003F1177" w:rsidRDefault="00933768" w:rsidP="003F1177">
      <w:pPr>
        <w:spacing w:before="60" w:line="240" w:lineRule="auto"/>
        <w:rPr>
          <w:sz w:val="20"/>
        </w:rPr>
      </w:pPr>
      <w:r w:rsidRPr="003F1177">
        <w:rPr>
          <w:b/>
          <w:sz w:val="20"/>
        </w:rPr>
        <w:t>T:</w:t>
      </w:r>
      <w:r w:rsidRPr="003F1177">
        <w:rPr>
          <w:sz w:val="20"/>
        </w:rPr>
        <w:t xml:space="preserve"> Trocken aufnehmen; </w:t>
      </w:r>
      <w:r w:rsidRPr="003F1177">
        <w:rPr>
          <w:b/>
          <w:bCs/>
          <w:sz w:val="20"/>
        </w:rPr>
        <w:t>W:</w:t>
      </w:r>
      <w:r w:rsidRPr="003F1177">
        <w:rPr>
          <w:sz w:val="20"/>
        </w:rPr>
        <w:t xml:space="preserve"> Mit Wasser spülen;</w:t>
      </w:r>
      <w:r w:rsidRPr="003F1177">
        <w:rPr>
          <w:b/>
          <w:bCs/>
          <w:sz w:val="20"/>
        </w:rPr>
        <w:t xml:space="preserve"> </w:t>
      </w:r>
      <w:proofErr w:type="spellStart"/>
      <w:r w:rsidRPr="003F1177">
        <w:rPr>
          <w:b/>
          <w:bCs/>
          <w:sz w:val="20"/>
        </w:rPr>
        <w:t>Cb</w:t>
      </w:r>
      <w:proofErr w:type="spellEnd"/>
      <w:r w:rsidRPr="003F1177">
        <w:rPr>
          <w:b/>
          <w:bCs/>
          <w:sz w:val="20"/>
        </w:rPr>
        <w:t>:</w:t>
      </w:r>
      <w:r w:rsidRPr="003F1177">
        <w:rPr>
          <w:sz w:val="20"/>
        </w:rPr>
        <w:t xml:space="preserve"> Mit Chemikalienbinder aufnehmen</w:t>
      </w:r>
    </w:p>
    <w:p w14:paraId="089C08DE" w14:textId="77777777" w:rsidR="00607B95" w:rsidRDefault="00607B95" w:rsidP="000D4427"/>
    <w:p w14:paraId="650CD7A8" w14:textId="77777777" w:rsidR="00B36B3B" w:rsidRDefault="00B36B3B" w:rsidP="000D4427"/>
    <w:p w14:paraId="38BA2BE9" w14:textId="77777777" w:rsidR="00933768" w:rsidRPr="003F1177" w:rsidRDefault="00933768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 w:rsidRPr="003F1177">
        <w:rPr>
          <w:b/>
        </w:rPr>
        <w:t>Maßnahmen bei Bränden:</w:t>
      </w:r>
    </w:p>
    <w:p w14:paraId="5933685A" w14:textId="77777777" w:rsidR="00933768" w:rsidRPr="00EE0FA7" w:rsidRDefault="00933768" w:rsidP="000D4427">
      <w:r w:rsidRPr="00EE0FA7">
        <w:t>Brände können mit</w:t>
      </w:r>
      <w:r>
        <w:t xml:space="preserve"> </w:t>
      </w:r>
      <w:r w:rsidRPr="00EE0FA7">
        <w:t>einem CO</w:t>
      </w:r>
      <w:r w:rsidRPr="006B05AD">
        <w:rPr>
          <w:vertAlign w:val="subscript"/>
        </w:rPr>
        <w:t>2</w:t>
      </w:r>
      <w:r w:rsidRPr="00EE0FA7">
        <w:t>- oder Pulver-Löscher gelöscht werden.</w:t>
      </w:r>
    </w:p>
    <w:p w14:paraId="1CA619FF" w14:textId="77777777" w:rsidR="004A5BD3" w:rsidRDefault="004A5BD3" w:rsidP="000D4427"/>
    <w:p w14:paraId="2B3FFB98" w14:textId="77777777" w:rsidR="00607B95" w:rsidRPr="00B943A8" w:rsidRDefault="00607B95" w:rsidP="00F35840">
      <w:pPr>
        <w:shd w:val="clear" w:color="auto" w:fill="D9D9D9" w:themeFill="background1" w:themeFillShade="D9"/>
        <w:spacing w:after="120" w:line="240" w:lineRule="auto"/>
      </w:pPr>
      <w:proofErr w:type="spellStart"/>
      <w:r w:rsidRPr="003F1177">
        <w:rPr>
          <w:b/>
        </w:rPr>
        <w:t>Entsorgungungsvorschläge</w:t>
      </w:r>
      <w:proofErr w:type="spellEnd"/>
      <w:r w:rsidRPr="003F1177">
        <w:rPr>
          <w:b/>
        </w:rPr>
        <w:t>:</w:t>
      </w:r>
      <w:r w:rsidR="00B943A8">
        <w:rPr>
          <w:b/>
        </w:rPr>
        <w:t xml:space="preserve"> </w:t>
      </w:r>
      <w:r w:rsidR="00B943A8">
        <w:t xml:space="preserve">(Beachte: Edukte werden umgesetzt, Produkte abgegeben und </w:t>
      </w:r>
      <w:r w:rsidR="00B943A8" w:rsidRPr="00B943A8">
        <w:rPr>
          <w:b/>
        </w:rPr>
        <w:t>nicht</w:t>
      </w:r>
      <w:r w:rsidR="00B943A8">
        <w:t xml:space="preserve"> entsorgt!)</w:t>
      </w:r>
    </w:p>
    <w:tbl>
      <w:tblPr>
        <w:tblW w:w="9861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98"/>
        <w:gridCol w:w="567"/>
        <w:gridCol w:w="567"/>
        <w:gridCol w:w="567"/>
        <w:gridCol w:w="4762"/>
      </w:tblGrid>
      <w:tr w:rsidR="00153D1D" w14:paraId="21D0B608" w14:textId="77777777" w:rsidTr="00895C20">
        <w:tc>
          <w:tcPr>
            <w:tcW w:w="3398" w:type="dxa"/>
            <w:vMerge w:val="restart"/>
            <w:shd w:val="clear" w:color="auto" w:fill="F2F2F2"/>
            <w:vAlign w:val="center"/>
          </w:tcPr>
          <w:p w14:paraId="50A3B349" w14:textId="77777777" w:rsidR="00153D1D" w:rsidRDefault="00153D1D" w:rsidP="003F1177">
            <w:pPr>
              <w:spacing w:line="240" w:lineRule="auto"/>
            </w:pPr>
            <w:r>
              <w:t>Substanz</w:t>
            </w:r>
          </w:p>
        </w:tc>
        <w:tc>
          <w:tcPr>
            <w:tcW w:w="1701" w:type="dxa"/>
            <w:gridSpan w:val="3"/>
            <w:shd w:val="clear" w:color="auto" w:fill="F2F2F2"/>
            <w:vAlign w:val="center"/>
          </w:tcPr>
          <w:p w14:paraId="3321D2C9" w14:textId="77777777" w:rsidR="00153D1D" w:rsidRDefault="00153D1D" w:rsidP="003F1177">
            <w:pPr>
              <w:spacing w:line="240" w:lineRule="auto"/>
              <w:jc w:val="center"/>
            </w:pPr>
            <w:r>
              <w:t>Abfallkanne</w:t>
            </w:r>
          </w:p>
        </w:tc>
        <w:tc>
          <w:tcPr>
            <w:tcW w:w="4762" w:type="dxa"/>
            <w:vMerge w:val="restart"/>
            <w:shd w:val="clear" w:color="auto" w:fill="F2F2F2"/>
            <w:vAlign w:val="center"/>
          </w:tcPr>
          <w:p w14:paraId="33A025A3" w14:textId="77777777" w:rsidR="00153D1D" w:rsidRDefault="00153D1D" w:rsidP="003F1177">
            <w:pPr>
              <w:spacing w:line="240" w:lineRule="auto"/>
              <w:jc w:val="left"/>
            </w:pPr>
            <w:r>
              <w:t>Sonderentsorgung</w:t>
            </w:r>
          </w:p>
        </w:tc>
      </w:tr>
      <w:tr w:rsidR="00153D1D" w14:paraId="491C8755" w14:textId="77777777" w:rsidTr="00895C20">
        <w:tc>
          <w:tcPr>
            <w:tcW w:w="3398" w:type="dxa"/>
            <w:vMerge/>
            <w:shd w:val="clear" w:color="auto" w:fill="F2F2F2"/>
          </w:tcPr>
          <w:p w14:paraId="5EE4263F" w14:textId="77777777" w:rsidR="00153D1D" w:rsidRDefault="00153D1D" w:rsidP="003F1177">
            <w:pPr>
              <w:spacing w:line="240" w:lineRule="auto"/>
            </w:pPr>
          </w:p>
        </w:tc>
        <w:tc>
          <w:tcPr>
            <w:tcW w:w="567" w:type="dxa"/>
            <w:shd w:val="clear" w:color="auto" w:fill="F2F2F2"/>
            <w:vAlign w:val="center"/>
          </w:tcPr>
          <w:p w14:paraId="719C3AD1" w14:textId="77777777" w:rsidR="00153D1D" w:rsidRPr="00103BA0" w:rsidRDefault="00153D1D" w:rsidP="003F1177">
            <w:pPr>
              <w:spacing w:line="240" w:lineRule="auto"/>
              <w:jc w:val="center"/>
            </w:pPr>
            <w:r w:rsidRPr="00103BA0">
              <w:t>A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11894E67" w14:textId="77777777" w:rsidR="00153D1D" w:rsidRPr="00103BA0" w:rsidRDefault="00153D1D" w:rsidP="003F1177">
            <w:pPr>
              <w:spacing w:line="240" w:lineRule="auto"/>
              <w:jc w:val="center"/>
            </w:pPr>
            <w:r w:rsidRPr="00103BA0">
              <w:t>B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5B917D3D" w14:textId="77777777" w:rsidR="00153D1D" w:rsidRPr="00103BA0" w:rsidRDefault="00153D1D" w:rsidP="003F1177">
            <w:pPr>
              <w:spacing w:line="240" w:lineRule="auto"/>
              <w:jc w:val="center"/>
            </w:pPr>
            <w:r w:rsidRPr="00103BA0">
              <w:t>Cl</w:t>
            </w:r>
          </w:p>
        </w:tc>
        <w:tc>
          <w:tcPr>
            <w:tcW w:w="4762" w:type="dxa"/>
            <w:vMerge/>
            <w:shd w:val="clear" w:color="auto" w:fill="F2F2F2"/>
          </w:tcPr>
          <w:p w14:paraId="777E735C" w14:textId="77777777" w:rsidR="00153D1D" w:rsidRDefault="00153D1D" w:rsidP="003F1177">
            <w:pPr>
              <w:spacing w:line="240" w:lineRule="auto"/>
            </w:pPr>
          </w:p>
        </w:tc>
      </w:tr>
      <w:tr w:rsidR="00895C20" w14:paraId="4EABA1ED" w14:textId="77777777" w:rsidTr="00895C20">
        <w:tc>
          <w:tcPr>
            <w:tcW w:w="3398" w:type="dxa"/>
            <w:vAlign w:val="center"/>
          </w:tcPr>
          <w:p w14:paraId="3CB2C6CF" w14:textId="04FFDBCE" w:rsidR="00895C20" w:rsidRDefault="00895C20" w:rsidP="00895C20">
            <w:pPr>
              <w:spacing w:line="240" w:lineRule="auto"/>
              <w:jc w:val="left"/>
            </w:pPr>
            <w:r>
              <w:t>Styrol (</w:t>
            </w:r>
            <w:proofErr w:type="spellStart"/>
            <w:r>
              <w:t>Sty</w:t>
            </w:r>
            <w:proofErr w:type="spellEnd"/>
            <w:r>
              <w:t>)</w:t>
            </w:r>
          </w:p>
        </w:tc>
        <w:tc>
          <w:tcPr>
            <w:tcW w:w="567" w:type="dxa"/>
            <w:vAlign w:val="center"/>
          </w:tcPr>
          <w:p w14:paraId="3181D595" w14:textId="0D20651D" w:rsidR="00895C20" w:rsidRDefault="00714FC6" w:rsidP="00895C20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567" w:type="dxa"/>
            <w:vAlign w:val="center"/>
          </w:tcPr>
          <w:p w14:paraId="5CEB7B8F" w14:textId="116A8BE7" w:rsidR="00895C20" w:rsidRDefault="00895C20" w:rsidP="00895C20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50F01343" w14:textId="77777777" w:rsidR="00895C20" w:rsidRDefault="00895C20" w:rsidP="00895C20">
            <w:pPr>
              <w:spacing w:line="240" w:lineRule="auto"/>
              <w:jc w:val="center"/>
            </w:pPr>
          </w:p>
        </w:tc>
        <w:tc>
          <w:tcPr>
            <w:tcW w:w="4762" w:type="dxa"/>
            <w:vAlign w:val="center"/>
          </w:tcPr>
          <w:p w14:paraId="251FC3EA" w14:textId="77777777" w:rsidR="00895C20" w:rsidRDefault="00895C20" w:rsidP="00895C20">
            <w:pPr>
              <w:spacing w:line="240" w:lineRule="auto"/>
              <w:jc w:val="left"/>
            </w:pPr>
          </w:p>
        </w:tc>
      </w:tr>
      <w:tr w:rsidR="00895C20" w14:paraId="394E84A4" w14:textId="77777777" w:rsidTr="00895C20">
        <w:tc>
          <w:tcPr>
            <w:tcW w:w="3398" w:type="dxa"/>
            <w:vAlign w:val="center"/>
          </w:tcPr>
          <w:p w14:paraId="296FEA99" w14:textId="66A01386" w:rsidR="00895C20" w:rsidRDefault="00895C20" w:rsidP="00895C20">
            <w:pPr>
              <w:spacing w:line="240" w:lineRule="auto"/>
              <w:jc w:val="left"/>
            </w:pPr>
            <w:proofErr w:type="spellStart"/>
            <w:r>
              <w:t>Kaliumperoxodisulfat</w:t>
            </w:r>
            <w:proofErr w:type="spellEnd"/>
            <w:r>
              <w:t xml:space="preserve"> (KPS)</w:t>
            </w:r>
          </w:p>
        </w:tc>
        <w:tc>
          <w:tcPr>
            <w:tcW w:w="567" w:type="dxa"/>
            <w:vAlign w:val="center"/>
          </w:tcPr>
          <w:p w14:paraId="4587BFD5" w14:textId="0E6E1217" w:rsidR="00895C20" w:rsidRDefault="00714FC6" w:rsidP="00895C20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567" w:type="dxa"/>
            <w:vAlign w:val="center"/>
          </w:tcPr>
          <w:p w14:paraId="03D71677" w14:textId="0B566757" w:rsidR="00895C20" w:rsidRDefault="00895C20" w:rsidP="00895C20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6D857CAA" w14:textId="77777777" w:rsidR="00895C20" w:rsidRDefault="00895C20" w:rsidP="00895C20">
            <w:pPr>
              <w:spacing w:line="240" w:lineRule="auto"/>
              <w:jc w:val="center"/>
            </w:pPr>
          </w:p>
        </w:tc>
        <w:tc>
          <w:tcPr>
            <w:tcW w:w="4762" w:type="dxa"/>
            <w:vAlign w:val="center"/>
          </w:tcPr>
          <w:p w14:paraId="350C70C2" w14:textId="77777777" w:rsidR="00895C20" w:rsidRDefault="00895C20" w:rsidP="00895C20">
            <w:pPr>
              <w:spacing w:line="240" w:lineRule="auto"/>
              <w:jc w:val="left"/>
            </w:pPr>
          </w:p>
        </w:tc>
      </w:tr>
      <w:tr w:rsidR="00895C20" w14:paraId="77FCCB37" w14:textId="77777777" w:rsidTr="00895C20">
        <w:tc>
          <w:tcPr>
            <w:tcW w:w="3398" w:type="dxa"/>
            <w:vAlign w:val="center"/>
          </w:tcPr>
          <w:p w14:paraId="144349F8" w14:textId="2619E388" w:rsidR="00895C20" w:rsidRDefault="00895C20" w:rsidP="00895C20">
            <w:pPr>
              <w:spacing w:line="240" w:lineRule="auto"/>
              <w:jc w:val="left"/>
            </w:pPr>
            <w:proofErr w:type="spellStart"/>
            <w:r>
              <w:t>Deuteriertes</w:t>
            </w:r>
            <w:proofErr w:type="spellEnd"/>
            <w:r>
              <w:t xml:space="preserve"> DMSO (DMSO-d6)</w:t>
            </w:r>
          </w:p>
        </w:tc>
        <w:tc>
          <w:tcPr>
            <w:tcW w:w="567" w:type="dxa"/>
            <w:vAlign w:val="center"/>
          </w:tcPr>
          <w:p w14:paraId="74796005" w14:textId="77777777" w:rsidR="00895C20" w:rsidRDefault="00895C20" w:rsidP="00895C20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6F65911B" w14:textId="39BE0BA9" w:rsidR="00895C20" w:rsidRDefault="00291D97" w:rsidP="00895C20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567" w:type="dxa"/>
            <w:vAlign w:val="center"/>
          </w:tcPr>
          <w:p w14:paraId="267CAB3A" w14:textId="77777777" w:rsidR="00895C20" w:rsidRDefault="00895C20" w:rsidP="00895C20">
            <w:pPr>
              <w:spacing w:line="240" w:lineRule="auto"/>
              <w:jc w:val="center"/>
            </w:pPr>
          </w:p>
        </w:tc>
        <w:tc>
          <w:tcPr>
            <w:tcW w:w="4762" w:type="dxa"/>
            <w:vAlign w:val="center"/>
          </w:tcPr>
          <w:p w14:paraId="17C191A3" w14:textId="77777777" w:rsidR="00895C20" w:rsidRDefault="00895C20" w:rsidP="00895C20">
            <w:pPr>
              <w:spacing w:line="240" w:lineRule="auto"/>
              <w:jc w:val="left"/>
            </w:pPr>
          </w:p>
        </w:tc>
      </w:tr>
      <w:tr w:rsidR="00895C20" w14:paraId="5C8C00CD" w14:textId="77777777" w:rsidTr="00895C20">
        <w:tc>
          <w:tcPr>
            <w:tcW w:w="3398" w:type="dxa"/>
            <w:vAlign w:val="center"/>
          </w:tcPr>
          <w:p w14:paraId="380CF53E" w14:textId="7DA10E95" w:rsidR="00895C20" w:rsidRDefault="000336D3" w:rsidP="00895C20">
            <w:pPr>
              <w:spacing w:line="240" w:lineRule="auto"/>
              <w:jc w:val="left"/>
            </w:pPr>
            <w:r>
              <w:t>Dimethylformamid</w:t>
            </w:r>
          </w:p>
        </w:tc>
        <w:tc>
          <w:tcPr>
            <w:tcW w:w="567" w:type="dxa"/>
            <w:vAlign w:val="center"/>
          </w:tcPr>
          <w:p w14:paraId="64291387" w14:textId="77777777" w:rsidR="00895C20" w:rsidRDefault="00895C20" w:rsidP="00895C20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16DF113D" w14:textId="26B975CC" w:rsidR="00895C20" w:rsidRDefault="000336D3" w:rsidP="00895C20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567" w:type="dxa"/>
            <w:vAlign w:val="center"/>
          </w:tcPr>
          <w:p w14:paraId="06A519EB" w14:textId="77777777" w:rsidR="00895C20" w:rsidRDefault="00895C20" w:rsidP="00895C20">
            <w:pPr>
              <w:spacing w:line="240" w:lineRule="auto"/>
              <w:jc w:val="center"/>
            </w:pPr>
          </w:p>
        </w:tc>
        <w:tc>
          <w:tcPr>
            <w:tcW w:w="4762" w:type="dxa"/>
            <w:vAlign w:val="center"/>
          </w:tcPr>
          <w:p w14:paraId="06E00E29" w14:textId="77777777" w:rsidR="00895C20" w:rsidRDefault="00895C20" w:rsidP="00895C20">
            <w:pPr>
              <w:spacing w:line="240" w:lineRule="auto"/>
              <w:jc w:val="left"/>
            </w:pPr>
          </w:p>
        </w:tc>
      </w:tr>
    </w:tbl>
    <w:p w14:paraId="1F5AB5BD" w14:textId="77777777" w:rsidR="00933768" w:rsidRDefault="00933768" w:rsidP="000D4427"/>
    <w:tbl>
      <w:tblPr>
        <w:tblW w:w="0" w:type="auto"/>
        <w:tblBorders>
          <w:top w:val="single" w:sz="12" w:space="0" w:color="C00000"/>
          <w:left w:val="single" w:sz="12" w:space="0" w:color="C00000"/>
          <w:bottom w:val="single" w:sz="12" w:space="0" w:color="C00000"/>
          <w:right w:val="single" w:sz="12" w:space="0" w:color="C00000"/>
          <w:insideH w:val="single" w:sz="12" w:space="0" w:color="C00000"/>
          <w:insideV w:val="single" w:sz="12" w:space="0" w:color="C00000"/>
        </w:tblBorders>
        <w:tblLook w:val="01E0" w:firstRow="1" w:lastRow="1" w:firstColumn="1" w:lastColumn="1" w:noHBand="0" w:noVBand="0"/>
      </w:tblPr>
      <w:tblGrid>
        <w:gridCol w:w="9835"/>
      </w:tblGrid>
      <w:tr w:rsidR="00D85881" w:rsidRPr="00EF3FAE" w14:paraId="6D8A2A2F" w14:textId="77777777" w:rsidTr="005058CC">
        <w:tc>
          <w:tcPr>
            <w:tcW w:w="9835" w:type="dxa"/>
          </w:tcPr>
          <w:p w14:paraId="5702F3E2" w14:textId="77777777" w:rsidR="00D85881" w:rsidRPr="003F1177" w:rsidRDefault="00D85881" w:rsidP="000D4427">
            <w:pPr>
              <w:rPr>
                <w:b/>
              </w:rPr>
            </w:pPr>
            <w:r w:rsidRPr="003F1177">
              <w:rPr>
                <w:b/>
              </w:rPr>
              <w:t>Erklärung:</w:t>
            </w:r>
          </w:p>
          <w:p w14:paraId="27531472" w14:textId="77777777" w:rsidR="000E33EE" w:rsidRDefault="000E33EE" w:rsidP="00D85881">
            <w:pPr>
              <w:spacing w:line="240" w:lineRule="auto"/>
            </w:pPr>
            <w:r>
              <w:t>Dieses Vorprotokoll wurde von mir nach bestem Wissen unter Zuhilfenahme der bei „Literatur“ genannten Quellen eigenständig verfasst.</w:t>
            </w:r>
          </w:p>
          <w:p w14:paraId="3944301B" w14:textId="77777777" w:rsidR="006C62D3" w:rsidRDefault="006C62D3" w:rsidP="00D85881">
            <w:pPr>
              <w:spacing w:line="240" w:lineRule="auto"/>
              <w:rPr>
                <w:b/>
                <w:bCs/>
              </w:rPr>
            </w:pPr>
            <w:r w:rsidRPr="006C62D3">
              <w:rPr>
                <w:b/>
                <w:bCs/>
              </w:rPr>
              <w:t xml:space="preserve">Mir ist bewusst, dass die experimentelle Durchführung des Versuches erst begonnen werden darf, nachdem das Vorprotokoll </w:t>
            </w:r>
            <w:r w:rsidR="000E33EE">
              <w:rPr>
                <w:b/>
                <w:bCs/>
              </w:rPr>
              <w:t>durch einen Assistenten bzw. eine Assistentin unterschrieben worden ist.</w:t>
            </w:r>
          </w:p>
          <w:p w14:paraId="07F65BB8" w14:textId="77777777" w:rsidR="000E33EE" w:rsidRDefault="000E33EE" w:rsidP="00D85881">
            <w:pPr>
              <w:spacing w:line="240" w:lineRule="auto"/>
              <w:rPr>
                <w:b/>
                <w:bCs/>
              </w:rPr>
            </w:pPr>
          </w:p>
          <w:p w14:paraId="11296881" w14:textId="77777777" w:rsidR="000E33EE" w:rsidRDefault="000E33EE" w:rsidP="00D85881">
            <w:pPr>
              <w:spacing w:line="240" w:lineRule="auto"/>
              <w:rPr>
                <w:b/>
                <w:bCs/>
              </w:rPr>
            </w:pPr>
          </w:p>
          <w:p w14:paraId="7C9ADB5A" w14:textId="5B1BD317" w:rsidR="000E33EE" w:rsidRDefault="00D31EA6" w:rsidP="00D8588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3600" behindDoc="0" locked="0" layoutInCell="1" allowOverlap="1" wp14:anchorId="033B77FB" wp14:editId="5BF0D66D">
                      <wp:simplePos x="0" y="0"/>
                      <wp:positionH relativeFrom="column">
                        <wp:posOffset>3563620</wp:posOffset>
                      </wp:positionH>
                      <wp:positionV relativeFrom="paragraph">
                        <wp:posOffset>-38100</wp:posOffset>
                      </wp:positionV>
                      <wp:extent cx="1277180" cy="246240"/>
                      <wp:effectExtent l="38100" t="38100" r="37465" b="40005"/>
                      <wp:wrapNone/>
                      <wp:docPr id="2026650462" name="Freihand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77180" cy="246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4040185" id="Freihand 15" o:spid="_x0000_s1026" type="#_x0000_t75" style="position:absolute;margin-left:280.25pt;margin-top:-3.35pt;width:101.25pt;height:20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">
                      <v:imagedata r:id="rId33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0528" behindDoc="0" locked="0" layoutInCell="1" allowOverlap="1" wp14:anchorId="5C790104" wp14:editId="3E36DBB9">
                      <wp:simplePos x="0" y="0"/>
                      <wp:positionH relativeFrom="column">
                        <wp:posOffset>548640</wp:posOffset>
                      </wp:positionH>
                      <wp:positionV relativeFrom="paragraph">
                        <wp:posOffset>24765</wp:posOffset>
                      </wp:positionV>
                      <wp:extent cx="1124400" cy="162715"/>
                      <wp:effectExtent l="38100" t="38100" r="38100" b="46990"/>
                      <wp:wrapNone/>
                      <wp:docPr id="1485806892" name="Freihand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24400" cy="1627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3A5D858" id="Freihand 12" o:spid="_x0000_s1026" type="#_x0000_t75" style="position:absolute;margin-left:42.85pt;margin-top:1.6pt;width:89.25pt;height:13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">
                      <v:imagedata r:id="rId35" o:title=""/>
                    </v:shape>
                  </w:pict>
                </mc:Fallback>
              </mc:AlternateContent>
            </w:r>
            <w:r w:rsidR="000E33EE">
              <w:rPr>
                <w:b/>
                <w:bCs/>
              </w:rPr>
              <w:t>Datum:                                                    Unterschrift Student*in:</w:t>
            </w:r>
          </w:p>
          <w:p w14:paraId="5BDDF844" w14:textId="77777777" w:rsidR="000E33EE" w:rsidRPr="00EF3FAE" w:rsidRDefault="000E33EE" w:rsidP="00D85881">
            <w:pPr>
              <w:spacing w:line="240" w:lineRule="auto"/>
            </w:pPr>
          </w:p>
        </w:tc>
      </w:tr>
    </w:tbl>
    <w:p w14:paraId="688132F9" w14:textId="77777777" w:rsidR="004F7C1B" w:rsidRDefault="004F7C1B" w:rsidP="000D4427"/>
    <w:p w14:paraId="3F8D7BDC" w14:textId="77777777" w:rsidR="00A137B8" w:rsidRDefault="00A137B8" w:rsidP="00E41A0B"/>
    <w:p w14:paraId="31D57500" w14:textId="77777777" w:rsidR="000E33EE" w:rsidRDefault="000E33EE" w:rsidP="00E41A0B"/>
    <w:p w14:paraId="64F63ED0" w14:textId="77777777" w:rsidR="000E33EE" w:rsidRPr="000E33EE" w:rsidRDefault="000E33EE" w:rsidP="00E41A0B">
      <w:pPr>
        <w:rPr>
          <w:b/>
        </w:rPr>
      </w:pPr>
      <w:r w:rsidRPr="000E33EE">
        <w:rPr>
          <w:b/>
        </w:rPr>
        <w:t xml:space="preserve">Unterschrift </w:t>
      </w:r>
      <w:proofErr w:type="spellStart"/>
      <w:r w:rsidRPr="000E33EE">
        <w:rPr>
          <w:b/>
        </w:rPr>
        <w:t>Assitent</w:t>
      </w:r>
      <w:proofErr w:type="spellEnd"/>
      <w:r w:rsidRPr="000E33EE">
        <w:rPr>
          <w:b/>
        </w:rPr>
        <w:t>*in:</w:t>
      </w:r>
    </w:p>
    <w:sectPr w:rsidR="000E33EE" w:rsidRPr="000E33EE" w:rsidSect="004D045D">
      <w:headerReference w:type="default" r:id="rId36"/>
      <w:footerReference w:type="default" r:id="rId37"/>
      <w:pgSz w:w="11906" w:h="16838"/>
      <w:pgMar w:top="2552" w:right="907" w:bottom="851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6C6E6" w14:textId="77777777" w:rsidR="00A958A7" w:rsidRDefault="00A958A7" w:rsidP="000D4427">
      <w:r>
        <w:separator/>
      </w:r>
    </w:p>
  </w:endnote>
  <w:endnote w:type="continuationSeparator" w:id="0">
    <w:p w14:paraId="7E5253BD" w14:textId="77777777" w:rsidR="00A958A7" w:rsidRDefault="00A958A7" w:rsidP="000D4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601480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62680F5" w14:textId="3E57BD8E" w:rsidR="006E0D23" w:rsidRPr="00E431E0" w:rsidRDefault="00E431E0" w:rsidP="00E431E0">
            <w:pPr>
              <w:pStyle w:val="Fuzeile"/>
              <w:jc w:val="right"/>
            </w:pPr>
            <w:r>
              <w:t>VP-V</w:t>
            </w:r>
            <w:r w:rsidR="00B943A8">
              <w:t>-Nr. 2.</w:t>
            </w:r>
            <w:r w:rsidR="005058CC">
              <w:t>8</w:t>
            </w:r>
            <w:r>
              <w:t xml:space="preserve">: 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6060A" w14:textId="77777777" w:rsidR="00A958A7" w:rsidRDefault="00A958A7" w:rsidP="000D4427">
      <w:r>
        <w:separator/>
      </w:r>
    </w:p>
  </w:footnote>
  <w:footnote w:type="continuationSeparator" w:id="0">
    <w:p w14:paraId="2331145C" w14:textId="77777777" w:rsidR="00A958A7" w:rsidRDefault="00A958A7" w:rsidP="000D44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89DDA" w14:textId="77777777" w:rsidR="00E41A0B" w:rsidRPr="000D4427" w:rsidRDefault="00E41A0B" w:rsidP="00E41A0B">
    <w:r w:rsidRPr="000D4427">
      <w:rPr>
        <w:b/>
      </w:rPr>
      <w:t>Vorprotokoll</w:t>
    </w:r>
    <w:r w:rsidRPr="000D4427">
      <w:t xml:space="preserve"> (gleichzeitig Betriebsanweisung nach § </w:t>
    </w:r>
    <w:r>
      <w:t>14</w:t>
    </w:r>
    <w:r w:rsidRPr="000D4427">
      <w:t xml:space="preserve"> der GefStoffV)</w:t>
    </w:r>
  </w:p>
  <w:p w14:paraId="798C99B8" w14:textId="45ED427A" w:rsidR="00E41A0B" w:rsidRPr="000D4427" w:rsidRDefault="00E41A0B" w:rsidP="00E41A0B">
    <w:pPr>
      <w:spacing w:before="120"/>
    </w:pPr>
    <w:r w:rsidRPr="000D4427">
      <w:t>Name</w:t>
    </w:r>
    <w:r w:rsidR="00CC19A1">
      <w:t xml:space="preserve">: </w:t>
    </w:r>
    <w:r w:rsidR="005058CC">
      <w:t>Lena-Marie Aßmann</w:t>
    </w:r>
    <w:r w:rsidR="000E33EE">
      <w:tab/>
    </w:r>
    <w:r w:rsidR="000E33EE">
      <w:tab/>
      <w:t xml:space="preserve">Kurs: </w:t>
    </w:r>
    <w:r w:rsidR="00CC19A1">
      <w:t>1</w:t>
    </w:r>
    <w:r w:rsidR="000E33EE">
      <w:tab/>
    </w:r>
    <w:r w:rsidR="000E33EE">
      <w:tab/>
      <w:t>Praktikumslabor:</w:t>
    </w:r>
    <w:r w:rsidR="00CC19A1">
      <w:t xml:space="preserve"> Saal 5</w:t>
    </w:r>
  </w:p>
  <w:p w14:paraId="21F22CC5" w14:textId="77777777" w:rsidR="00E41A0B" w:rsidRPr="000D4427" w:rsidRDefault="00E41A0B" w:rsidP="00E41A0B"/>
  <w:p w14:paraId="62AC3E08" w14:textId="1AA25A44" w:rsidR="00E41A0B" w:rsidRPr="00D31EA6" w:rsidRDefault="00B943A8" w:rsidP="005058CC">
    <w:r w:rsidRPr="00D31EA6">
      <w:t>Versuchsnummer</w:t>
    </w:r>
    <w:r w:rsidR="00E41A0B" w:rsidRPr="00D31EA6">
      <w:t xml:space="preserve">: </w:t>
    </w:r>
    <w:r w:rsidRPr="00D31EA6">
      <w:t>2.</w:t>
    </w:r>
    <w:r w:rsidR="005058CC" w:rsidRPr="00D31EA6">
      <w:t>8 PNAM-b-PSty nanoparticles via polymerization-induced selfassembly (PISA)</w:t>
    </w:r>
  </w:p>
  <w:p w14:paraId="04D4A927" w14:textId="77777777" w:rsidR="000E33EE" w:rsidRPr="00D31EA6" w:rsidRDefault="000E33EE" w:rsidP="00E41A0B"/>
  <w:p w14:paraId="6D69F463" w14:textId="06B8CA5D" w:rsidR="000E33EE" w:rsidRPr="00D31EA6" w:rsidRDefault="000E33EE" w:rsidP="00E41A0B">
    <w:pPr>
      <w:rPr>
        <w:lang w:val="sv-SE"/>
      </w:rPr>
    </w:pPr>
    <w:r w:rsidRPr="00D31EA6">
      <w:rPr>
        <w:lang w:val="sv-SE"/>
      </w:rPr>
      <w:t>Literatur:</w:t>
    </w:r>
    <w:r w:rsidR="00CC19A1" w:rsidRPr="00D31EA6">
      <w:rPr>
        <w:lang w:val="sv-SE"/>
      </w:rPr>
      <w:t xml:space="preserve"> DaMaRis, </w:t>
    </w:r>
    <w:r w:rsidR="00124ADF" w:rsidRPr="00D31EA6">
      <w:rPr>
        <w:lang w:val="sv-SE"/>
      </w:rPr>
      <w:t>Carl Roth, GESTIS-Stoffdatenbank</w:t>
    </w:r>
  </w:p>
  <w:p w14:paraId="14D17526" w14:textId="77777777" w:rsidR="000E33EE" w:rsidRPr="00D31EA6" w:rsidRDefault="000E33EE" w:rsidP="00E41A0B">
    <w:pPr>
      <w:rPr>
        <w:lang w:val="sv-S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CDE"/>
    <w:rsid w:val="0001442B"/>
    <w:rsid w:val="00024D89"/>
    <w:rsid w:val="000336D3"/>
    <w:rsid w:val="00033866"/>
    <w:rsid w:val="000962DD"/>
    <w:rsid w:val="000B3149"/>
    <w:rsid w:val="000D2D48"/>
    <w:rsid w:val="000D2F54"/>
    <w:rsid w:val="000D4427"/>
    <w:rsid w:val="000E33EE"/>
    <w:rsid w:val="000F1EED"/>
    <w:rsid w:val="000F4817"/>
    <w:rsid w:val="00103BA0"/>
    <w:rsid w:val="0011359C"/>
    <w:rsid w:val="00124ADF"/>
    <w:rsid w:val="001372B9"/>
    <w:rsid w:val="00145A07"/>
    <w:rsid w:val="001517CA"/>
    <w:rsid w:val="00153D1D"/>
    <w:rsid w:val="00164DA1"/>
    <w:rsid w:val="00165FF3"/>
    <w:rsid w:val="00167DE3"/>
    <w:rsid w:val="001878D1"/>
    <w:rsid w:val="001D0A75"/>
    <w:rsid w:val="001E6448"/>
    <w:rsid w:val="0023507B"/>
    <w:rsid w:val="0024626E"/>
    <w:rsid w:val="0026350B"/>
    <w:rsid w:val="00291D97"/>
    <w:rsid w:val="002A4D8D"/>
    <w:rsid w:val="002B5A6D"/>
    <w:rsid w:val="002B5E5B"/>
    <w:rsid w:val="002B6683"/>
    <w:rsid w:val="002D30A0"/>
    <w:rsid w:val="002D45E9"/>
    <w:rsid w:val="002F05E7"/>
    <w:rsid w:val="003249CC"/>
    <w:rsid w:val="0038395D"/>
    <w:rsid w:val="00385351"/>
    <w:rsid w:val="003951EB"/>
    <w:rsid w:val="003B1EAB"/>
    <w:rsid w:val="003D5C42"/>
    <w:rsid w:val="003F1177"/>
    <w:rsid w:val="003F195D"/>
    <w:rsid w:val="003F334B"/>
    <w:rsid w:val="003F493A"/>
    <w:rsid w:val="00404DEE"/>
    <w:rsid w:val="0040707C"/>
    <w:rsid w:val="00433523"/>
    <w:rsid w:val="0043717A"/>
    <w:rsid w:val="00451A31"/>
    <w:rsid w:val="00475C6F"/>
    <w:rsid w:val="004841D8"/>
    <w:rsid w:val="004904D0"/>
    <w:rsid w:val="004A206D"/>
    <w:rsid w:val="004A5BD3"/>
    <w:rsid w:val="004A61F7"/>
    <w:rsid w:val="004D045D"/>
    <w:rsid w:val="004D1239"/>
    <w:rsid w:val="004D1283"/>
    <w:rsid w:val="004F50CE"/>
    <w:rsid w:val="004F7C1B"/>
    <w:rsid w:val="005058CC"/>
    <w:rsid w:val="00507E7B"/>
    <w:rsid w:val="0052441B"/>
    <w:rsid w:val="00532485"/>
    <w:rsid w:val="0054480B"/>
    <w:rsid w:val="005A0B05"/>
    <w:rsid w:val="005C39CC"/>
    <w:rsid w:val="005D294B"/>
    <w:rsid w:val="005F057C"/>
    <w:rsid w:val="00607B95"/>
    <w:rsid w:val="00611CDE"/>
    <w:rsid w:val="00644DCF"/>
    <w:rsid w:val="00660C99"/>
    <w:rsid w:val="00672CD4"/>
    <w:rsid w:val="00687DA6"/>
    <w:rsid w:val="006C2DC9"/>
    <w:rsid w:val="006C4762"/>
    <w:rsid w:val="006C549D"/>
    <w:rsid w:val="006C62D3"/>
    <w:rsid w:val="006D3C90"/>
    <w:rsid w:val="006E0D23"/>
    <w:rsid w:val="006F1B9E"/>
    <w:rsid w:val="00702014"/>
    <w:rsid w:val="00705E48"/>
    <w:rsid w:val="00707995"/>
    <w:rsid w:val="00714FC6"/>
    <w:rsid w:val="007227B7"/>
    <w:rsid w:val="00737C3E"/>
    <w:rsid w:val="00745AD7"/>
    <w:rsid w:val="00767BA3"/>
    <w:rsid w:val="00772902"/>
    <w:rsid w:val="00773BE6"/>
    <w:rsid w:val="007740E8"/>
    <w:rsid w:val="007770BD"/>
    <w:rsid w:val="007901D6"/>
    <w:rsid w:val="007D13FA"/>
    <w:rsid w:val="0082641D"/>
    <w:rsid w:val="00841463"/>
    <w:rsid w:val="00885AC0"/>
    <w:rsid w:val="008871F9"/>
    <w:rsid w:val="00887EAD"/>
    <w:rsid w:val="00895C20"/>
    <w:rsid w:val="00896142"/>
    <w:rsid w:val="008A52B0"/>
    <w:rsid w:val="008C7D3D"/>
    <w:rsid w:val="008E5620"/>
    <w:rsid w:val="009037F9"/>
    <w:rsid w:val="00927CF2"/>
    <w:rsid w:val="00933768"/>
    <w:rsid w:val="0096635D"/>
    <w:rsid w:val="00981B9D"/>
    <w:rsid w:val="009A3A5A"/>
    <w:rsid w:val="009B041F"/>
    <w:rsid w:val="009B24AF"/>
    <w:rsid w:val="009C25E7"/>
    <w:rsid w:val="009C4400"/>
    <w:rsid w:val="009C6204"/>
    <w:rsid w:val="009E324A"/>
    <w:rsid w:val="00A001F0"/>
    <w:rsid w:val="00A137B8"/>
    <w:rsid w:val="00A13CD9"/>
    <w:rsid w:val="00A218C3"/>
    <w:rsid w:val="00A249C5"/>
    <w:rsid w:val="00A25703"/>
    <w:rsid w:val="00A4281D"/>
    <w:rsid w:val="00A4369D"/>
    <w:rsid w:val="00A77D45"/>
    <w:rsid w:val="00A958A7"/>
    <w:rsid w:val="00AA5F2E"/>
    <w:rsid w:val="00AC3565"/>
    <w:rsid w:val="00AD35A0"/>
    <w:rsid w:val="00AF609D"/>
    <w:rsid w:val="00B238ED"/>
    <w:rsid w:val="00B36B3B"/>
    <w:rsid w:val="00B60CBA"/>
    <w:rsid w:val="00B84075"/>
    <w:rsid w:val="00B943A8"/>
    <w:rsid w:val="00B959D9"/>
    <w:rsid w:val="00BD647F"/>
    <w:rsid w:val="00BF4255"/>
    <w:rsid w:val="00BF4A62"/>
    <w:rsid w:val="00C0390F"/>
    <w:rsid w:val="00C13CFE"/>
    <w:rsid w:val="00C3131B"/>
    <w:rsid w:val="00C465AA"/>
    <w:rsid w:val="00C606D7"/>
    <w:rsid w:val="00C64E14"/>
    <w:rsid w:val="00CA2222"/>
    <w:rsid w:val="00CC19A1"/>
    <w:rsid w:val="00CC1B15"/>
    <w:rsid w:val="00CF10DD"/>
    <w:rsid w:val="00D31EA6"/>
    <w:rsid w:val="00D53D2A"/>
    <w:rsid w:val="00D7228E"/>
    <w:rsid w:val="00D85881"/>
    <w:rsid w:val="00D91093"/>
    <w:rsid w:val="00DC24E7"/>
    <w:rsid w:val="00DC2ED8"/>
    <w:rsid w:val="00DC7F35"/>
    <w:rsid w:val="00DD4413"/>
    <w:rsid w:val="00DF6065"/>
    <w:rsid w:val="00E00FA1"/>
    <w:rsid w:val="00E0466D"/>
    <w:rsid w:val="00E41008"/>
    <w:rsid w:val="00E41A0B"/>
    <w:rsid w:val="00E431E0"/>
    <w:rsid w:val="00E807DB"/>
    <w:rsid w:val="00E9155D"/>
    <w:rsid w:val="00E9682E"/>
    <w:rsid w:val="00EA5ECB"/>
    <w:rsid w:val="00EB4C41"/>
    <w:rsid w:val="00EC6F38"/>
    <w:rsid w:val="00EE017E"/>
    <w:rsid w:val="00EE369D"/>
    <w:rsid w:val="00EE3E65"/>
    <w:rsid w:val="00EF3FAE"/>
    <w:rsid w:val="00EF5FD3"/>
    <w:rsid w:val="00F010AB"/>
    <w:rsid w:val="00F15E2F"/>
    <w:rsid w:val="00F31F8D"/>
    <w:rsid w:val="00F35840"/>
    <w:rsid w:val="00F36532"/>
    <w:rsid w:val="00F40022"/>
    <w:rsid w:val="00F51782"/>
    <w:rsid w:val="00F65E4D"/>
    <w:rsid w:val="00F71046"/>
    <w:rsid w:val="00FB578D"/>
    <w:rsid w:val="00FF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BBA05FC"/>
  <w15:docId w15:val="{418F4275-A7FD-4BB8-BB09-7069B76BD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D4427"/>
    <w:pPr>
      <w:tabs>
        <w:tab w:val="left" w:pos="2835"/>
        <w:tab w:val="left" w:pos="5669"/>
        <w:tab w:val="left" w:pos="6803"/>
      </w:tabs>
      <w:spacing w:line="276" w:lineRule="auto"/>
      <w:jc w:val="both"/>
    </w:pPr>
    <w:rPr>
      <w:rFonts w:asciiTheme="minorHAnsi" w:hAnsiTheme="minorHAnsi"/>
      <w:sz w:val="22"/>
    </w:rPr>
  </w:style>
  <w:style w:type="paragraph" w:styleId="berschrift1">
    <w:name w:val="heading 1"/>
    <w:basedOn w:val="Standard"/>
    <w:qFormat/>
    <w:pPr>
      <w:spacing w:before="280" w:after="140"/>
      <w:outlineLvl w:val="0"/>
    </w:pPr>
    <w:rPr>
      <w:rFonts w:ascii="Arial Black" w:hAnsi="Arial Black"/>
      <w:sz w:val="28"/>
    </w:rPr>
  </w:style>
  <w:style w:type="paragraph" w:styleId="berschrift2">
    <w:name w:val="heading 2"/>
    <w:basedOn w:val="Standard"/>
    <w:qFormat/>
    <w:pPr>
      <w:spacing w:before="120" w:after="120"/>
      <w:outlineLvl w:val="1"/>
    </w:pPr>
    <w:rPr>
      <w:rFonts w:ascii="Arial" w:hAnsi="Arial"/>
      <w:b/>
      <w:sz w:val="24"/>
    </w:rPr>
  </w:style>
  <w:style w:type="paragraph" w:styleId="berschrift3">
    <w:name w:val="heading 3"/>
    <w:basedOn w:val="Standard"/>
    <w:qFormat/>
    <w:pPr>
      <w:spacing w:before="120" w:after="120"/>
      <w:outlineLvl w:val="2"/>
    </w:pPr>
    <w:rPr>
      <w:b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qFormat/>
    <w:pPr>
      <w:spacing w:after="960"/>
      <w:jc w:val="center"/>
    </w:pPr>
    <w:rPr>
      <w:rFonts w:ascii="Arial Black" w:hAnsi="Arial Black"/>
      <w:sz w:val="48"/>
    </w:rPr>
  </w:style>
  <w:style w:type="paragraph" w:customStyle="1" w:styleId="Tabellentext">
    <w:name w:val="Tabellentext"/>
    <w:basedOn w:val="Standard"/>
    <w:rPr>
      <w:sz w:val="24"/>
    </w:rPr>
  </w:style>
  <w:style w:type="paragraph" w:customStyle="1" w:styleId="Gliederungsnumerier">
    <w:name w:val="Gliederungsnumerier"/>
    <w:basedOn w:val="Standard"/>
    <w:rPr>
      <w:sz w:val="24"/>
    </w:rPr>
  </w:style>
  <w:style w:type="paragraph" w:customStyle="1" w:styleId="Einrckung1Zeile">
    <w:name w:val="Einrückung (1. Zeile)"/>
    <w:basedOn w:val="Standard"/>
    <w:pPr>
      <w:spacing w:line="360" w:lineRule="auto"/>
      <w:ind w:firstLine="720"/>
    </w:pPr>
  </w:style>
  <w:style w:type="paragraph" w:customStyle="1" w:styleId="Nummernliste">
    <w:name w:val="Nummernliste"/>
    <w:basedOn w:val="Standard"/>
    <w:pPr>
      <w:spacing w:line="360" w:lineRule="auto"/>
    </w:pPr>
  </w:style>
  <w:style w:type="paragraph" w:customStyle="1" w:styleId="HaupttextEinfach">
    <w:name w:val="Haupttext (Einfach)"/>
    <w:basedOn w:val="Standard"/>
    <w:pPr>
      <w:spacing w:line="360" w:lineRule="auto"/>
    </w:pPr>
    <w:rPr>
      <w:rFonts w:ascii="Arial" w:hAnsi="Arial"/>
    </w:rPr>
  </w:style>
  <w:style w:type="paragraph" w:customStyle="1" w:styleId="Markierung1">
    <w:name w:val="Markierung 1"/>
    <w:basedOn w:val="Standard"/>
    <w:pPr>
      <w:spacing w:line="360" w:lineRule="auto"/>
    </w:pPr>
    <w:rPr>
      <w:rFonts w:ascii="Arial" w:hAnsi="Arial"/>
    </w:rPr>
  </w:style>
  <w:style w:type="paragraph" w:customStyle="1" w:styleId="Markierung2">
    <w:name w:val="Markierung 2"/>
    <w:basedOn w:val="Standard"/>
    <w:pPr>
      <w:spacing w:line="360" w:lineRule="auto"/>
    </w:pPr>
  </w:style>
  <w:style w:type="paragraph" w:customStyle="1" w:styleId="Vorgabetext">
    <w:name w:val="Vorgabetext"/>
    <w:basedOn w:val="Standard"/>
    <w:link w:val="VorgabetextChar"/>
    <w:pPr>
      <w:spacing w:line="360" w:lineRule="auto"/>
    </w:pPr>
    <w:rPr>
      <w:rFonts w:ascii="Arial" w:hAnsi="Arial"/>
    </w:rPr>
  </w:style>
  <w:style w:type="paragraph" w:styleId="Kopfzeile">
    <w:name w:val="header"/>
    <w:basedOn w:val="Standard"/>
    <w:rsid w:val="004F7C1B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4F7C1B"/>
    <w:pPr>
      <w:tabs>
        <w:tab w:val="center" w:pos="4536"/>
        <w:tab w:val="right" w:pos="9072"/>
      </w:tabs>
    </w:pPr>
  </w:style>
  <w:style w:type="table" w:styleId="Tabellenraster">
    <w:name w:val="Table Grid"/>
    <w:basedOn w:val="NormaleTabelle"/>
    <w:rsid w:val="009337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orgabetextChar">
    <w:name w:val="Vorgabetext Char"/>
    <w:basedOn w:val="Absatz-Standardschriftart"/>
    <w:link w:val="Vorgabetext"/>
    <w:rsid w:val="00385351"/>
    <w:rPr>
      <w:rFonts w:ascii="Arial" w:hAnsi="Arial"/>
      <w:lang w:val="de-DE" w:eastAsia="de-DE" w:bidi="ar-SA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335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33523"/>
    <w:rPr>
      <w:rFonts w:ascii="Tahoma" w:hAnsi="Tahoma" w:cs="Tahoma"/>
      <w:sz w:val="16"/>
      <w:szCs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6E0D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3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26" Type="http://schemas.openxmlformats.org/officeDocument/2006/relationships/image" Target="media/image11.gif"/><Relationship Id="rId39" Type="http://schemas.openxmlformats.org/officeDocument/2006/relationships/theme" Target="theme/theme1.xml"/><Relationship Id="rId21" Type="http://schemas.openxmlformats.org/officeDocument/2006/relationships/customXml" Target="ink/ink8.xml"/><Relationship Id="rId34" Type="http://schemas.openxmlformats.org/officeDocument/2006/relationships/customXml" Target="ink/ink11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image" Target="media/image10.gif"/><Relationship Id="rId33" Type="http://schemas.openxmlformats.org/officeDocument/2006/relationships/image" Target="media/image1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24" Type="http://schemas.openxmlformats.org/officeDocument/2006/relationships/image" Target="media/image9.png"/><Relationship Id="rId32" Type="http://schemas.openxmlformats.org/officeDocument/2006/relationships/customXml" Target="ink/ink10.xml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3.gif"/><Relationship Id="rId36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2.gif"/><Relationship Id="rId30" Type="http://schemas.openxmlformats.org/officeDocument/2006/relationships/image" Target="media/image15.png"/><Relationship Id="rId35" Type="http://schemas.openxmlformats.org/officeDocument/2006/relationships/image" Target="media/image18.png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sma\OneDrive\Desktop\M.Sc\2.%20Semester\MoPoS\MoPoS-P\VP+Skript\MoPoS26-Vorprotokoll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11:40:23.2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0 244 1200,'0'0'89,"27"-23"422,5-2 252,2 1-1,63-31 1,-75 43-457,-1-1 1,-1-1-1,20-17 0,10-8-1,-38 32-259</inkml:trace>
  <inkml:trace contextRef="#ctx0" brushRef="#br0" timeOffset="685.9">392 20 3752,'24'20'5,"42"25"-1,-3-12 125,-44-25-80,0 2-1,0 1 1,-1 0 0,21 18-1,-19-11 61,38 23 0,-47-35-84</inkml:trace>
  <inkml:trace contextRef="#ctx0" brushRef="#br0" timeOffset="1355.13">770 285 3312,'0'0'156,"32"-11"315,-8 1-253,0-2 1,43-29-1,22-12 247,-43 34-69,64-16 1,-21 8 160,-81 25-508,-2 0 5</inkml:trace>
  <inkml:trace contextRef="#ctx0" brushRef="#br0" timeOffset="1730.69">1249 71 3808,'0'0'192,"32"29"353,-18-19-327,0-1 1,0-1-1,30 12 0,-28-14-146,-1 1 0,0 1 0,25 17 0,61 49 87,-93-68-144</inkml:trace>
  <inkml:trace contextRef="#ctx0" brushRef="#br0" timeOffset="2987">1585 303 3312,'0'0'35,"30"-11"214,80-69 596,-78 54-605,1 2-1,47-26 1,-8 6 183,-55 31-239,1 2 0,0 1 0,32-14-1,-43 22-125</inkml:trace>
  <inkml:trace contextRef="#ctx0" brushRef="#br0" timeOffset="3429.37">2083 32 3408,'25'26'344,"-12"-13"-130,0-1 1,1 0-1,1-2 1,0 0-1,28 14 1,20 14 272,-22-6-208,43 42 0,-74-63-227,-1-1-4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11:40:31.5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0 437 1496,'0'0'55,"33"-21"266,-17 11-279,3-1 234,-1-1 0,0-1 0,0-1 0,-1-1-1,15-17 1,-12 11 44,1 1-1,0 1 1,1 1-1,0 1 1,42-22-1,-56 36-261</inkml:trace>
  <inkml:trace contextRef="#ctx0" brushRef="#br0" timeOffset="501.25">496 27 3312,'-30'19'203,"27"-15"-158,0-1 1,0 1 0,0 0 0,0 0 0,0 0 0,1 1 0,0-1 0,0 1 0,0 0 0,0 0 0,0 0 0,1 0 0,0 0 0,0 0 0,0 0 0,-1 9 0,2-12-23,0 1 0,0-1 1,0 1-1,0-1 1,1 1-1,-1-1 0,0 1 1,1-1-1,0 0 0,-1 1 1,1-1-1,0 0 1,0 0-1,0 1 0,0-1 1,0 0-1,1 0 1,-1 0-1,0-1 0,1 1 1,-1 0-1,1-1 1,-1 1-1,1-1 0,0 1 1,0-1-1,-1 0 1,1 0-1,0 0 0,0 0 1,0 0-1,0-1 1,0 1-1,0-1 0,0 1 1,4-1-1,4 1 58,0 0-1,-1-1 1,1-1-1,0 0 1,-1 0-1,1-1 1,-1 0-1,1-1 1,8-5-1,-15 7-55,-1 0 0,0-1 0,1 0 0,-1 1 0,0-1-1,0 0 1,0 0 0,0 0 0,0 0 0,0-1 0,-1 1 0,1-1 0,-1 1 0,1-1 0,-1 0-1,0 0 1,0 1 0,0-1 0,0 0 0,0 0 0,-1 0 0,1 0 0,-1 0 0,1-1 0,-1 1-1,0 0 1,0 0 0,0 0 0,-1 0 0,1 0 0,0 0 0,-1 0 0,0 0 0,0 0 0,1 0-1,-1 0 1,-1 0 0,-1-4 0,2 4 17,-1 0-1,0-1 1,0 1-1,0 0 1,0 0-1,0 1 1,-1-1 0,1 0-1,-1 1 1,0 0-1,1 0 1,-1 0-1,0 0 1,0 0 0,0 1-1,0-1 1,0 1-1,0 0 1,0 0-1,-1 1 1,1-1-1,0 1 1,0-1 0,0 1-1,-1 1 1,1-1-1,0 0 1,0 1-1,0 0 1,-1 0 0,1 0-1,0 0 1,-3 3-1,3-3 6,-1 1 0,1 0 0,0 0 0,-1 0 0,1 0 0,0 1-1,0-1 1,0 1 0,1 0 0,-1 0 0,0 0 0,1 1 0,-3 3 0,4-5-27,0 1 0,0-1-1,0 1 1,0-1 0,1 1 0,-1-1 0,1 1 0,-1 0 0,1-1 0,0 1 0,-1 0 0,1 0 0,0-1 0,1 1 0,-1 0 0,0-1-1,1 1 1,-1 0 0,1-1 0,0 1 0,-1 0 0,3 2 0,-3-3-10,1-1-1,0 1 1,0-1-1,0 1 1,0-1-1,0 1 1,0-1-1,1 0 1,-1 0-1,0 1 1,0-1-1,1 0 1,-1-1-1,1 1 1,-1 0-1,1 0 1,-1-1-1,1 1 1,-1-1 0,4 1-1,6 1 30</inkml:trace>
  <inkml:trace contextRef="#ctx0" brushRef="#br0" timeOffset="852.03">716 0 5520,'-9'43'400,"-1"45"260,9-82-575,1-1 1,0 1-1,0 0 0,0 0 0,0 0 0,1 0 1,0-1-1,0 1 0,0 0 0,1-1 0,0 1 1,4 9-1,2-9 131,-6-5-160</inkml:trace>
  <inkml:trace contextRef="#ctx0" brushRef="#br0" timeOffset="1016.74">842 9 5416,'-3'64'389,"2"-45"-235,0 0 0,1 0 0,0-1 0,2 1 0,3 23 0,-3-20 126,-3-19-225</inkml:trace>
  <inkml:trace contextRef="#ctx0" brushRef="#br0" timeOffset="1235.98">739 143 4912,'0'0'88,"4"7"-48,-2-5 8,0-1-24,0 0 16,0 1-16,6 0 8,2 0 64,2-1-8,2 0 0,1 0 0,-1 1-32,0 1 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11:40:09.8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239 958 1800,'0'0'89,"-17"-36"847,12 33-740,-1 1-1,1-1 1,-1 1-1,0 0 1,0 1-1,1-1 1,-1 2-1,0-1 1,0 1-1,0 0 1,0 0-1,0 0 1,0 1 0,0 1-1,0-1 1,1 1-1,-1 0 1,-6 4-1,5-2-108,0 1 1,1-1-1,0 1 0,0 1 0,0 0 0,1 0 1,-1 0-1,1 1 0,0 0 0,1 0 0,-1 0 1,1 1-1,-6 13 0,6-11 44,1 0-1,-1-1 1,1 1 0,1 1-1,0-1 1,-2 17-1,3-21-71,1-1-1,0 1 1,1 0-1,-1-1 1,1 1-1,0 0 0,0-1 1,1 1-1,-1-1 1,1 0-1,0 0 0,0 0 1,0 0-1,4 6 1,-3-7-37,0-1 1,0 1-1,1 0 0,0-1 1,-1 0-1,1 0 1,0 0-1,0-1 0,0 1 1,0-1-1,1-1 1,-1 1-1,1 0 0,-1-1 1,0 0-1,8 0 1,0 0 69,1 0 1,0 0-1,0-2 1,21-3 0,26-10 1877,-53 13-1208</inkml:trace>
  <inkml:trace contextRef="#ctx0" brushRef="#br0" timeOffset="692.59">322 1261 6328,'0'0'2028,"26"-20"-1375,-20 14-450,26-25 383,-31 30-554,1-1-1,-1 0 1,1 0 0,-1 0 0,1 0-1,-1 0 1,0-1 0,0 1 0,0 0-1,0-1 1,0 1 0,-1-1 0,1 1 0,0-6-1,-1 8 24,-17 55 697,15-49-700,0 0 1,0-1-1,0 1 0,1 0 0,-1 0 1,1 0-1,0 7 0,1-11-24,0 1-1,0-1 0,0 1 0,0-1 1,0 1-1,0-1 0,1 1 0,-1-1 1,1 1-1,-1-1 0,1 0 0,0 0 1,0 1-1,0-1 0,0 0 0,0 0 1,0 0-1,1 0 0,-1 0 0,2 2 1,1-1 52</inkml:trace>
  <inkml:trace contextRef="#ctx0" brushRef="#br0" timeOffset="1147.22">452 1261 4616,'0'0'129,"4"-27"1167,-1 25-1236,-1 0-1,1 0 1,0 0-1,0 0 0,0 1 1,0-1-1,0 1 1,0 0-1,0 1 1,1-1-1,-1 0 1,0 1-1,0 0 1,0 0-1,1 0 1,3 1-1,-5-1-41,0 0 1,-1 0-1,1 0 0,0 1 0,0-1 1,0 0-1,-1 1 0,1 0 0,0-1 1,0 1-1,-1 0 0,1 0 0,0 0 1,-1 1-1,1-1 0,-1 0 0,1 1 1,-1-1-1,0 1 0,0-1 0,1 1 1,-1 0-1,0 0 0,0 0 0,0-1 1,0 1-1,-1 0 0,1 1 1,1 2-1,-3-2 5,1-1 1,-1 1-1,0-1 0,1 1 1,-1-1-1,0 1 0,0-1 1,0 0-1,-1 1 1,1-1-1,0 0 0,-1 0 1,-2 3-1,-24 27 198,26-30-203,-31 23 366,13-19-58,20-6-308,-1 0 0,1 0 1,-1 0-1,1 0 1,0 0-1,-1 0 0,1 0 1,-1 0-1,1 0 0,-1-1 1,1 1-1,-1 0 1,1 0-1,0-1 0,-1 1 1,1 0-1,0-1 0,-1 1 1,1-1-1,0 1 1,-1 0-1,1-1 0,0 1 1,-1-1-1,1 1 0,0-1 1,0 1-1,0-1 1,-1 1-1,1-1 0,0 0 1,0 0 3,-1 0 1,1-1-1,0 1 1,-1 0-1,1 0 1,0 0 0,0-1-1,0 1 1,0 0-1,0 0 1,0-1-1,0 1 1,1 0-1,-1 0 1,0-1 0,0 1-1,1 0 1,-1 0-1,1 0 1,-1 0-1,1 0 1,-1 0-1,1 0 1,0 0 0,-1 0-1,1 0 1,0 0-1,-1 0 1,1 0-1,0 1 1,0-1-1,0 0 1,0 1 0,0-1-1,0 1 1,1-1-1,0 0-7,0 1 0,-1-1 1,1 1-1,0 0 0,-1 0 0,1 0 0,0 0 0,0 0 0,-1 1 0,1-1 1,0 1-1,-1-1 0,1 1 0,0 0 0,-1 0 0,1-1 0,-1 1 0,1 1 0,-1-1 1,3 2-1,15 19 246,-13-14-182,0-1-1,0 0 1,0-1-1,1 0 0,0 0 1,0-1-1,8 5 1,-10-7-40</inkml:trace>
  <inkml:trace contextRef="#ctx0" brushRef="#br0" timeOffset="1967.24">709 954 6224,'-3'34'389,"1"42"678,1-36-407,-9 70 0,1-79 444</inkml:trace>
  <inkml:trace contextRef="#ctx0" brushRef="#br0" timeOffset="2247.88">831 958 5320,'-6'46'791,"2"0"0,1 1 1,3 52-1,0-53-526,-2-43 22,2-1-212</inkml:trace>
  <inkml:trace contextRef="#ctx0" brushRef="#br0" timeOffset="2482.36">703 1134 6224,'0'0'368,"6"6"-240,-1-6-56,0 2 0,0-1 0,4 2 8,2-1 128,-1-2 8,-1-1 0,-1 0 0,1 0-120,-1-1 8,2 0 0</inkml:trace>
  <inkml:trace contextRef="#ctx0" brushRef="#br0" timeOffset="3195.92">893 1228 5120,'0'0'297,"2"-14"463,3 12-639,0 0 1,0 0-1,0 0 0,0 1 1,0 0-1,0 0 0,0 1 0,0 0 1,5 0-1,-8 0-82,0 0 0,0 0 1,0 1-1,0-1 0,-1 0 0,1 1 1,0 0-1,0-1 0,-1 1 0,1 0 1,0 0-1,-1 0 0,1 1 0,-1-1 0,1 0 1,-1 1-1,1-1 0,-1 1 0,0-1 1,0 1-1,1 0 0,-1 0 0,0-1 1,-1 1-1,1 0 0,0 0 0,0 0 1,0 5-1,-1-5-18,0 1 0,0 0-1,-1 0 1,1-1 0,-1 1 0,0 0 0,1-1 0,-1 1 0,0-1 0,0 1-1,-1-1 1,1 1 0,0-1 0,-1 0 0,1 0 0,-1 0 0,-2 3 0,-31 31 355,33-34-320,-1 0 0,1-1 0,-1 0 0,1 1 0,-1-1 0,0-1 0,0 1 0,1 0 1,-1-1-1,0 1 0,0-1 0,1 0 0,-5-1 0,6 1-28,0 0 1,0 0-1,0 0 0,0 0 0,0-1 1,0 1-1,0 0 0,0-1 0,0 1 1,0-1-1,1 1 0,-1-1 0,0 0 1,0 1-1,0-1 0,1 0 0,-1 0 1,0 0-1,1 0 0,-1 0 0,0 1 1,1-1-1,-1 0 0,1-1 1,-1 1-1,1 0 0,0 0 0,-1 0 1,1 0-1,0 0 0,-1 0 0,1-1 1,0 1-1,0 0 0,0 0 0,0 0 1,0-1-1,0 1 0,0 0 0,1-1 1,-1 1-7,0 0 0,0 0 0,0 0 0,1 0 1,-1 0-1,0 0 0,0 1 0,1-1 0,-1 0 0,1 0 1,-1 0-1,0 1 0,1-1 0,-1 0 0,1 1 0,0-1 1,-1 0-1,1 1 0,-1-1 0,1 1 0,0-1 0,-1 1 1,1-1-1,0 1 0,-1 0 0,1-1 0,0 1 0,0 0 1,-1 0-1,1 0 0,0-1 0,0 1 0,-1 0 0,1 0 1,0 0-1,0 1 0,-1-1 0,1 0 0,0 0 0,0 0 1,-1 1-1,1-1 0,0 0 0,-1 1 0,1-1 0,0 1 1,0 0-1,36 27 574,-32-23-466,0-1-23,0-1 0,0 1-1,0-1 1,0 0 0,1 0-1,-1-1 1,0 0 0,1 0-1,9 1 1,-10-3-44</inkml:trace>
  <inkml:trace contextRef="#ctx0" brushRef="#br0" timeOffset="3499.86">1064 1243 7632,'0'0'176,"13"24"1296,11-8-742,-19-13-533,0 0 0,0 0 0,0 0 0,-1 1 1,1 0-1,-1 0 0,6 6 0,-10-9-172,1 0 0,-1 0 0,1-1 0,-1 1 0,0 0-1,1 0 1,-1 0 0,0 0 0,1 0 0,-1 0 0,0-1 0,0 1 0,0 0 0,0 0 0,0 0-1,0 0 1,0 0 0,0 0 0,0 0 0,0 0 0,0 0 0,-1 1 0,0 0-8,0 1-1,0-1 1,-1 0 0,1 0 0,-1 0-1,1 0 1,-1 0 0,1 0 0,-1 0-1,0-1 1,-3 3 0,3-2-3,0 0 0,0-1 0,0 0-1,0 1 1,0-1 0,0 0 0,0 0 0,0 0 0,0 0 0,0-1-1,0 1 1,0-1 0,-1 0 0,1 0 0,0 1 0,0-2 0,-1 1-1,1 0 1,0 0 0,0-1 0,0 0 0,0 1 0,0-1 0,-1 0-1,1 0 1,0 0 0,0-1 0,1 1 0,-1-1 0,0 1 0,0-1-1,1 0 1,-1 0 0,0 0 0,1 0 0,0 0 0,-2-2 0,1-1 2</inkml:trace>
  <inkml:trace contextRef="#ctx0" brushRef="#br0" timeOffset="3768.3">1109 1238 7136,'0'0'0,"8"0"0,-1 0 160,-1 0 0,1-1 0,2 1 0,0 0-72,-2-1 0,2 0 0,0 1 0,0-2 104,-2 0-8,1 0 8</inkml:trace>
  <inkml:trace contextRef="#ctx0" brushRef="#br0" timeOffset="5963.26">1372 1138 3808,'0'0'184,"23"14"49,99 48 1244,-114-58-1419</inkml:trace>
  <inkml:trace contextRef="#ctx0" brushRef="#br0" timeOffset="6650.44">1755 1231 4312,'-39'-13'607,"38"13"-588,0 0 0,0 0 1,0 0-1,0 0 0,0 0 1,0 0-1,0 0 0,0 1 1,0-1-1,-1 0 0,1 1 1,0-1-1,0 1 0,1-1 1,-1 1-1,0 0 0,-1 1 1,1-2 5,1 1 1,0-1 0,0 1 0,0-1-1,-1 1 1,1-1 0,0 1 0,0 0-1,0-1 1,0 1 0,0-1 0,0 1 0,0 0-1,0-1 1,0 1 0,0-1 0,0 1-1,0 0 1,1-1 0,-1 1 0,0-1-1,0 1 1,0-1 0,1 1 0,-1 0 0,2 2 52,0 0 0,0 0 1,0 0-1,0 0 0,0-1 0,0 1 1,1-1-1,-1 1 0,5 2 1,12 6 296,-6-3-101,0 0-1,21 18 1,-31-23-194,0-1-1,-1 1 1,1 0-1,-1 0 1,0 0 0,1 0-1,-1 0 1,0 1-1,-1-1 1,1 1 0,0-1-1,-1 1 1,0 0 0,0 0-1,0 0 1,0 0-1,1 6 1,-2-9-31,0 0-1,0 0 1,0 1 0,-1-1-1,1 0 1,0 1 0,0-1-1,-1 0 1,1 0 0,0 1-1,-1-1 1,1 0 0,-1 0-1,1 0 1,-1 0 0,0 0-1,1 0 1,-1 0 0,0 0-1,0 0 1,1 0 0,-1 0-1,0 0 1,-1 0-1,-1 1 58,-1 0-1,1 0 0,-1 0 0,1-1 0,-1 0 0,1 0 0,-6 1 0,-2 0 187,0-1 0,1-1-1,-1 0 1,-14-3 0,9-4 500,13 5-681</inkml:trace>
  <inkml:trace contextRef="#ctx0" brushRef="#br0" timeOffset="7118.19">1961 1253 9152,'16'-6'9,"-1"0"1,0-1-1,0-1 1,-1-1-1,26-19 1,-19 13-3,-1 1 22,1-2 26,0 1 0,1 1 0,1 2 1,44-17-1,-60 26-40</inkml:trace>
  <inkml:trace contextRef="#ctx0" brushRef="#br0" timeOffset="7477.04">2302 1080 4312,'22'19'377,"2"3"-64,0-1 0,1-2 0,1-1 0,1-1 0,28 12 0,-38-20-186,-4-2-53</inkml:trace>
  <inkml:trace contextRef="#ctx0" brushRef="#br0" timeOffset="8103.15">2722 1256 4512,'-37'2'456,"36"-2"-424,1 0 0,-1 0 1,0 0-1,1 1 0,-1-1 0,0 0 0,1 1 1,-1-1-1,1 0 0,-1 1 0,0-1 0,1 1 1,-1-1-1,1 1 0,-1-1 0,1 1 1,-1 0-1,1-1 0,-1 1 0,1 0 0,0-1 1,-1 1-1,1 0 0,0-1 0,0 1 1,-1 0-1,1 0 0,0 0 0,0-1 0,0 1 1,0 0-1,0 0 0,0 0 0,0 0 1,0-1-1,0 1 0,0 0 0,0 0 0,0 0 1,0-1-1,1 1 0,-1 0 0,0 0 1,0-1-1,1 1 0,-1 0 0,0 0 0,1-1 1,-1 1-1,2 1 0,33 37 431,-18-21-51,-1 0-208,-10-12 3,0 1 1,0 0-1,-1 0 1,0 1-1,7 13 0,-12-21-160,0 1 0,0 0 0,0 0 0,0 0-1,0 0 1,0 0 0,-1-1 0,1 1 0,0 0-1,-1 0 1,1 0 0,0-1 0,-1 1 0,1 0-1,-1 0 1,1-1 0,-1 1 0,1 0 0,-1-1 0,1 1-1,-1-1 1,1 1 0,-1-1 0,0 1 0,1-1-1,-1 0 1,0 1 0,1-1 0,-1 0 0,0 1-1,0-1 1,1 0 0,-1 0 0,-1 0 0,-26 9 889,18-7-682,-1-1-1,1 0 1,-1-1 0,1 0 0,-1-1-1,1-1 1,-1 0 0,1 0 0,-17-8-1,20 7-11</inkml:trace>
  <inkml:trace contextRef="#ctx0" brushRef="#br0" timeOffset="8608.62">2258 948 5120,'0'0'73,"-3"31"324,-4-5-195,5-22-149,1 0 1,0 0-1,0 0 0,0 0 1,0 0-1,0 1 1,1-1-1,-1 0 1,1 0-1,0 1 0,0-1 1,0 0-1,1 1 1,1 5-1,-1-7-6</inkml:trace>
  <inkml:trace contextRef="#ctx0" brushRef="#br0" timeOffset="8759.72">2290 928 4416,'-3'47'159,"4"39"371,-1-82-491</inkml:trace>
  <inkml:trace contextRef="#ctx0" brushRef="#br0" timeOffset="9495.31">2267 667 2608,'0'0'16,"-15"26"88,14-21-88,1-1 0,0 1 0,0 0 0,1 0 0,-1 0-1,1-1 1,0 1 0,0 0 0,0-1 0,1 1 0,-1-1 0,1 0 0,0 1 0,0-1 0,0 0 0,0 0 0,1-1-1,-1 1 1,4 3 0,-4-4-2,0-1-1,0 0 0,0 0 0,0-1 0,0 1 0,0 0 1,1-1-1,-1 0 0,0 0 0,1 1 0,-1-2 0,1 1 1,-1 0-1,1-1 0,-1 1 0,1-1 0,-1 0 0,1 0 1,-1 0-1,1 0 0,-1 0 0,1-1 0,-1 0 0,1 1 1,-1-1-1,1 0 0,-1 0 0,1-1 0,-1 1 0,4-3 1,-2 0 7,0 1 1,0 0 0,-1-1 0,1 0 0,-1 0 0,1 0 0,-1-1 0,0 0 0,-1 1-1,1-1 1,0 0 0,-1 0 0,2-8 0,-3 10-5,0 0 1,-1-1-1,0 1 1,1 0-1,-1-1 1,0 1-1,0 0 0,-1 0 1,1-1-1,-1 1 1,1 0-1,-1 0 1,0 0-1,0 0 1,0 0-1,0 0 1,0 0-1,-1 0 0,1 0 1,-1 0-1,1 1 1,-1-1-1,0 1 1,0 0-1,-3-3 1,2 1 7,0 0 1,-1 1-1,1 0 1,-1 0-1,0 0 1,1 0-1,-1 1 1,0 0-1,0 0 1,-1 0 0,1 0-1,0 1 1,-6-1-1,8 2-14,0 0 0,-1 0 0,1 1 0,0-1 0,0 1 1,0 0-1,0-1 0,0 1 0,0 0 0,0 0 0,0 1 0,0-1 0,0 0 0,0 1 0,0 0 0,1-1 0,-1 1 0,1 0 0,-1 0 0,1 0 0,-1 0 0,1 0 0,0 1 1,0-1-1,0 0 0,0 1 0,0-1 0,1 1 0,-2 2 0,2-3-9,-1 1-1,0-1 1,1 0 0,0 1 0,-1-1 0,1 1-1,0-1 1,0 0 0,0 1 0,0-1 0,1 1-1,-1-1 1,0 1 0,1-1 0,0 0 0,0 4 0,4 4 15</inkml:trace>
  <inkml:trace contextRef="#ctx0" brushRef="#br0" timeOffset="29517.13">5447 1532 2208,'0'0'24,"1"46"753,-2 29 1694,1-74-2383</inkml:trace>
  <inkml:trace contextRef="#ctx0" brushRef="#br0" timeOffset="29721.45">5510 1525 4216,'0'0'57,"6"47"445,-9 23 731,3-65-1177</inkml:trace>
  <inkml:trace contextRef="#ctx0" brushRef="#br0" timeOffset="30282.59">5441 1749 3616,'-2'5'60,"0"2"0,0-1 0,1 0 0,0 0 0,0 0 0,0 1 0,0-1 0,1 1 0,0-1 0,0 1 0,2 11 0,-2-16-29,1 0-1,0 1 1,0-1 0,-1 0 0,1 0 0,1 0 0,-1 0 0,0 0 0,0 0 0,0 0 0,1 0-1,-1-1 1,1 1 0,-1-1 0,1 1 0,0-1 0,-1 1 0,1-1 0,0 0 0,0 0 0,0 0-1,0-1 1,0 1 0,0 0 0,0-1 0,0 1 0,0-1 0,0 0 0,0 0 0,0 0 0,0 0-1,0-1 1,0 1 0,2-1 0,-2 1 2,0 0-1,0-1 1,0 1-1,-1 0 1,1-1-1,0 1 1,0-1-1,-1 0 1,1 0-1,0 1 1,-1-2-1,1 1 1,-1 0-1,1 0 1,-1 0-1,0-1 1,1 1-1,-1-1 1,0 1-1,0-1 1,0 0-1,1 0 1,-2 1-1,1-1 0,0 0 1,0 0-1,0 0 1,-1 0-1,1 0 1,-1 0-1,1-1 1,-1-3-1,0 4 1,0-1-1,0 1 0,-1-1 0,1 0 1,-1 1-1,1-1 0,-1 1 0,0-1 0,0 1 1,0 0-1,0-1 0,0 1 0,0 0 1,0 0-1,-1 0 0,1 0 0,-1 0 1,1 0-1,-1 1 0,0-1 0,0 1 0,1-1 1,-1 1-1,0 0 0,0-1 0,0 1 1,-2 0-1,-1-1 42,1 0 0,0 1 0,-1 0 0,1 0 0,-1 1 0,0-1 0,1 1 0,-6 1 0,9-1-53,-1 0 0,1 0 1,0 1-1,0-1 0,0 0 0,-1 1 0,1-1 0,0 1 1,0-1-1,0 1 0,0 0 0,0-1 0,0 1 0,0 0 0,0 0 1,0 0-1,0 0 0,0 0 0,1 0 0,-1 0 0,0 0 1,1 1-1,-1-1 0,0 0 0,1 0 0,-1 1 0,1-1 1,0 0-1,-1 1 0,1-1 0,0 1 0,0-1 0,-1 1 1,1-1-1,0 0 0,0 3 0,1 0 74</inkml:trace>
  <inkml:trace contextRef="#ctx0" brushRef="#br0" timeOffset="32813.71">4174 996 1704,'19'34'775,"-9"-19"-236,-1 0 0,0 1 1,10 28-1,-2-7-223,3 2-93,-13-33-198</inkml:trace>
  <inkml:trace contextRef="#ctx0" brushRef="#br0" timeOffset="33340.29">4281 1216 2808,'29'-25'63,"15"-26"46,-37 41-72,1 0 0,0 0 0,1 1 0,0 0 1,0 1-1,11-8 0,111-79 446,-105 79-375,-15 10-59</inkml:trace>
  <inkml:trace contextRef="#ctx0" brushRef="#br0" timeOffset="35167.68">4716 743 1896,'1'-1'17,"-1"0"0,0 0 0,0 1 1,0-1-1,0 0 0,0 0 0,0 1 0,0-1 0,0 0 1,0 0-1,0 0 0,0 1 0,0-1 0,-1 0 0,1 1 0,0-1 1,0 0-1,-1 1 0,1-1 0,0 0 0,-1 1 0,1-1 1,-1 0-1,1 1 0,0-1 0,-1 1 0,1-1 0,-1 1 1,1-1-1,-1 1 0,0 0 0,1-1 0,-1 1 0,1 0 1,-1-1-1,1 1 0,-1 0 0,0 0 0,1 0 0,-2 0 0,-29 4 331,27-2-328,1 0 0,0 1 0,0-1 0,0 1 0,0 0 0,0 0 1,0 0-1,1 0 0,0 1 0,-1-1 0,1 1 0,0 0 1,0-1-1,-3 10 0,3-7 22,-1 1 0,1 0 1,0 0-1,0 0 0,0 1 0,1-1 1,0 1-1,-1 8 0,3-14-34,-1 0 0,0 0-1,1-1 1,-1 1 0,1 0 0,-1 0-1,1 0 1,0-1 0,0 1 0,-1-1-1,1 1 1,0-1 0,0 1 0,0-1-1,1 1 1,-1-1 0,0 0-1,0 0 1,1 0 0,-1 0 0,0 0-1,1 0 1,-1 0 0,1 0 0,-1-1-1,1 1 1,-1-1 0,1 1 0,-1-1-1,2 0 1,55 5 22,-41-5 23,-5 1-21</inkml:trace>
  <inkml:trace contextRef="#ctx0" brushRef="#br0" timeOffset="35779.43">4792 903 3000,'0'0'737,"24"-21"-239,-18 12-423,0 0 0,-1-1 1,0 1-1,0-1 0,-1-1 1,1 1-1,-2-1 0,0 0 1,0 0-1,0 0 1,-1 0-1,2-23 0,-4 32-65,-1-5 238,-4 16-149,-6 16-44,10-21-36,0 0-1,0 1 1,0-1-1,0 0 1,0 0-1,1 0 1,0 0-1,0 1 1,0-1-1,0 0 1,0 1-1,1-1 1,-1 0-1,1 0 1,0 0-1,0 0 0,1 0 1,-1 0-1,1 0 1,-1 0-1,1-1 1,0 1-1,0-1 1,0 1-1,1-1 1,-1 0-1,1 0 1,-1 0-1,1-1 1,0 1-1,0-1 0,0 1 1,0-1-1,0 0 1,0-1-1,1 1 1,-1-1-1,0 1 1,1-1-1,-1-1 1,1 1-1,-1 0 1,1-1-1,-1 0 1,1 0-1,4-1 0,-6 1-2,0-1 0,0 0-1,0 0 1,1 0-1,-1 0 1,0 0 0,0 0-1,0-1 1,0 1-1,-1-1 1,1 1 0,0-1-1,0 0 1,-1 0-1,1 0 1,-1 0 0,1-1-1,-1 1 1,0 0-1,0-1 1,0 1 0,0-1-1,0 1 1,0-1-1,-1 1 1,1-1 0,-1 0-1,1 0 1,-1 1-1,0-1 1,0-5 0,0 2 8,1-1 1,-1 1-1,-1-1 1,1 0-1,-1 1 0,0-1 1,0 1-1,-1-1 1,0 1-1,1 0 1,-2 0-1,-3-9 1,6 15-6,0 1 0,0-1 0,0 0 1,0 1-1,0-1 0,0 0 0,0 1 0,0-1 0,0 0 1,0 1-1,-1-1 0,1 0 0,0 1 0,0-1 1,0 0-1,0 0 0,-1 1 0,1-1 0,0 0 0,0 0 1,0 1-1,-1-1 0,1 0 0,0 0 0,0 0 1,0 1-1,-1-1 0,1 0 0,0 0 0,-1 0 0,1 0 1,0 0-1,0 0 0,-1 0 0,1 0 0,0 0 1,0 0-1,-1 0 0,1 0 0,0 0 0,-1 0 0,1 0 1,0 0-1,0 0 0,-1 0 0,1 0 0,0 0 1,0-1-1,-1 1 0,1 0 0,0 0 0,0 0 1,-1-1-1,1 1 0,0 0 0,0 0 0,0 0 0,0-1 1,-1 1-1,1 0 0,0-1 0,0 1 0,0 0 1,0 0-1,0-1 0,-1 0 0,1 4 56</inkml:trace>
  <inkml:trace contextRef="#ctx0" brushRef="#br0" timeOffset="37871.7">3380 811 1800,'0'0'81,"-1"42"470,-3 61 323,1-61-254,2 59 1,4-68-208,-3-30-349</inkml:trace>
  <inkml:trace contextRef="#ctx0" brushRef="#br0" timeOffset="38734.1">3374 811 2904,'0'0'297,"23"-33"414,-15 22-630,1 0 1,0 1-1,1 0 0,0 1 1,0 0-1,0 1 1,1 0-1,0 1 0,14-6 1,17-12 97,1-14 87,-33 28-18,-6 10 541</inkml:trace>
  <inkml:trace contextRef="#ctx0" brushRef="#br0" timeOffset="40921.13">3661 537 1800,'-3'16'531,"4"-20"613,11-26 325,-8 21-1342,-1 0 0,0 0 0,0 0 1,-1-1-1,0 0 0,0 1 0,-1-1 0,0 0 1,0-13-1,-1 22 10,-2 38-65,2-31-60,0 0 0,0 1-1,0-1 1,1 0 0,0 1 0,0-1-1,0 0 1,0 0 0,1 0 0,0 0-1,3 7 1,-4-11-8,0 0 1,0 0-1,0-1 1,0 1-1,1-1 1,-1 1-1,0-1 0,0 1 1,1-1-1,-1 0 1,1 0-1,-1 0 0,1 0 1,-1 0-1,1 0 1,-1 0-1,1-1 0,0 1 1,0-1-1,-1 1 1,1-1-1,0 0 0,-1 0 1,1 0-1,0 0 1,0 0-1,-1 0 0,1-1 1,0 1-1,-1-1 1,1 1-1,0-1 1,-1 0-1,1 0 0,-1 0 1,4-2-1,-2 2 18,1-1-1,-1 0 0,1 0 1,-1 0-1,0-1 1,0 0-1,0 1 1,0-1-1,0 0 0,0-1 1,-1 1-1,1-1 1,-1 1-1,0-1 1,0 0-1,0 0 0,0 0 1,-1 0-1,1 0 1,-1-1-1,0 1 1,0 0-1,0-1 0,0 1 1,-1-1-1,0 0 1,0-7-1,-6-23 308,3 29 19,5 24-116,-1-8-198</inkml:trace>
  <inkml:trace contextRef="#ctx0" brushRef="#br0" timeOffset="42521.81">3794 140 5960,'-17'171'152,"18"-169"-144</inkml:trace>
  <inkml:trace contextRef="#ctx0" brushRef="#br0" timeOffset="43057.76">3793 119 3112,'16'-6'155,"0"-1"0,0-1-1,0 0 1,25-20 0,-29 18-50,1 1-1,0 1 1,1 0 0,0 1-1,0 1 1,25-7 0,-31 12-52</inkml:trace>
  <inkml:trace contextRef="#ctx0" brushRef="#br0" timeOffset="43455.69">4026 15 2504,'0'0'43,"24"28"217,-13-19-97,2-1 0,-1 0 1,1 0-1,20 7 0,28 16 593,-57-28-711</inkml:trace>
  <inkml:trace contextRef="#ctx0" brushRef="#br0" timeOffset="44198.44">4269 120 2608,'-1'0'14,"-1"0"1,1-1 0,0 1-1,-1 0 1,1 0-1,0 0 1,-1 0-1,1 0 1,-1 1-1,1-1 1,0 0-1,-1 1 1,1-1 0,0 1-1,-1 0 1,1-1-1,0 1 1,0 0-1,0 0 1,0 0-1,-1 0 1,1 0-1,-1 2 1,2-2 4,-1 1 0,1 0 0,-1-1 1,1 1-1,0 0 0,-1-1 0,1 1 0,0 0 1,0 0-1,0-1 0,0 1 0,1 0 0,-1-1 1,0 1-1,0 0 0,1-1 0,-1 1 0,2 2 0,0 2 31,0 0 1,1 0-1,0 0 0,0-1 0,0 0 0,0 1 0,1-1 0,0 0 0,0-1 0,8 8 0,-10-10-34,-1-1 0,0 0 0,1 0 0,-1 0-1,1 0 1,-1 0 0,1-1 0,0 1 0,-1-1 0,1 1 0,0-1 0,-1 1 0,1-1 0,0 0 0,-1 0-1,1 0 1,0 0 0,-1-1 0,1 1 0,0 0 0,-1-1 0,1 0 0,0 1 0,-1-1 0,1 0-1,-1 0 1,1 0 0,-1 0 0,0 0 0,1 0 0,-1-1 0,0 1 0,1 0 0,-1-1 0,0 1 0,0-1-1,0 0 1,0 1 0,0-1 0,-1 0 0,1 0 0,0 0 0,-1 0 0,1-2 0,0 1 1,0 0 0,-1 1 0,0-1 1,1 0-1,-1 1 0,0-1 0,0 0 1,0 0-1,0 1 0,-1-1 0,1 0 0,-1 1 1,1-1-1,-1 0 0,0 1 0,0-1 1,0 1-1,0-1 0,0 1 0,0 0 0,0 0 1,-1-1-1,1 1 0,-1 0 0,1 0 1,-1 1-1,0-1 0,0 0 0,0 1 0,1-1 1,-1 1-1,0 0 0,-1 0 0,-2-2 1,1 2 17,-1 0 0,0 0 1,0 0-1,0 0 1,0 1-1,0 0 1,-9 2-1,13-2-30,0 0 0,-1 0 1,1 0-1,0 0 0,0 1 0,0-1 1,-1 0-1,1 1 0,0-1 0,0 1 1,0 0-1,0-1 0,0 1 0,-1 0 1,1 0-1,1 0 0,-1 0 0,0 0 0,0 0 1,0 0-1,0 0 0,0 0 0,1 0 1,-1 1-1,0-1 0,1 0 0,-1 1 1,1-1-1,-1 1 0,1-1 0,0 0 1,0 1-1,-1-1 0,1 1 0,0 2 0,0 0 21</inkml:trace>
  <inkml:trace contextRef="#ctx0" brushRef="#br0" timeOffset="44662.41">3783 629 4312,'0'0'24,"31"24"80,15 1 115,-33-19-106,1 1-1,-1 1 0,-1 0 1,23 20-1,-30-23-93</inkml:trace>
  <inkml:trace contextRef="#ctx0" brushRef="#br0" timeOffset="45105.01">3987 744 4104,'46'-19'29,"-29"12"-2,0 0 0,1 1 0,31-5 0,73-19 253,-114 28-257</inkml:trace>
  <inkml:trace contextRef="#ctx0" brushRef="#br0" timeOffset="45642.69">4299 335 3000,'-20'146'191,"18"-129"-110,1 1 0,0-1 1,1 1-1,1 0 0,0-1 1,4 23-1,-3-28-17</inkml:trace>
  <inkml:trace contextRef="#ctx0" brushRef="#br0" timeOffset="46615.81">3245 653 2400,'0'0'297,"32"25"-10,-23-21-186,-1 0 1,1-1-1,0 0 0,13 2 1,14 4 228,-30-6-287</inkml:trace>
  <inkml:trace contextRef="#ctx0" brushRef="#br0" timeOffset="46916.21">3234 727 2704,'0'0'153,"32"23"165,35 25 883,-63-45-1129</inkml:trace>
  <inkml:trace contextRef="#ctx0" brushRef="#br0" timeOffset="47757.24">3126 585 2304,'-2'1'23,"1"0"0,-1 0 0,0 1-1,1-1 1,-1 1 0,1-1 0,-1 1 0,1 0 0,-1 0 0,1 0-1,0 0 1,0 0 0,0 0 0,0 0 0,0 0 0,0 0 0,1 1 0,-1-1-1,0 0 1,1 1 0,0-1 0,-1 1 0,1-1 0,0 0 0,0 1 0,0-1-1,0 1 1,1-1 0,-1 1 0,0-1 0,1 0 0,-1 1 0,1-1-1,0 0 1,0 0 0,0 1 0,1 1 0,0-1 9,0 0 0,1 0 1,-1-1-1,0 1 0,1-1 0,0 0 1,-1 0-1,1 0 0,0 0 0,0-1 1,0 1-1,0-1 0,0 0 0,0 0 0,0 0 1,0 0-1,0-1 0,1 0 0,-1 1 1,0-2-1,0 1 0,0 0 0,6-2 1,-7 2-17,0 0 0,-1-1 0,1 1 0,0-1 0,-1 1 0,1-1 0,0 0 0,-1 0 0,1 0 0,-1 0 0,1 0 0,-1 0 0,1 0 0,-1 0 0,0-1-1,0 1 1,1-1 0,-1 1 0,0-1 0,0 0 0,0 1 0,0-1 0,-1 0 0,1 0 0,0 0 0,-1 0 0,1 0 0,-1 0 0,1-3 0,-1 2 2,0 0 0,-1 0-1,1 0 1,-1 0-1,0 0 1,1 0-1,-1 0 1,0 0-1,-1 0 1,1 0-1,0 1 1,-1-1-1,1 0 1,-1 1 0,0 0-1,0-1 1,1 1-1,-1 0 1,-4-2-1,5 2-12,-1 1 1,1-1-1,-1 1 0,1 0 0,-1-1 0,0 1 0,1 0 1,-1 1-1,0-1 0,0 0 0,0 1 0,0-1 0,0 1 1,0 0-1,1-1 0,-1 1 0,0 0 0,0 1 0,0-1 1,0 0-1,0 1 0,0-1 0,0 1 0,0-1 0,1 1 1,-1 0-1,0 0 0,0 0 0,1 1 0,-1-1 0,1 0 1,-1 1-1,1-1 0,-1 1 0,1-1 0,0 1 0,-1 0 1,1 0-1,0 0 0,0 0 0,0 0 0,0 0 0,1 0 1,-1 0-1,0 0 0,1 1 0,-1-1 0,0 5 1,1 0 11</inkml:trace>
  <inkml:trace contextRef="#ctx0" brushRef="#br0" timeOffset="62104.15">3151 979 1496,'0'0'27,"-39"-5"319,34 5-266,0 0 0,1 0 0,-1 0 0,0 0-1,0 1 1,0 0 0,1 0 0,-1 1 0,1 0-1,-1 0 1,1 0 0,-1 0 0,-5 5 0,10-4-35,1 0 1,-1 1 0,0-1 0,1 0 0,0 1 0,0-1 0,-1 0-1,2 0 1,1 5 0,1 6-4,10 119 570,-11-89-238,-3 39-174,1 9 943,0-88-1019,-1-1 0,0 1 0,1 0 0,0-1 0,-1 1 0,1-1 0,1 1 0,-1-1 0,0 0 0,1 1 0,-1-1-1,1 0 1,0 0 0,0 0 0,0 0 0,0-1 0,0 1 0,4 3 0,-3-4-87,0-1-1,-1 0 0,1 0 1,0 0-1,0 0 1,0-1-1,0 1 0,0-1 1,0 0-1,0 0 1,0 0-1,0 0 1,0-1-1,-1 0 0,1 1 1,0-1-1,0 0 1,0-1-1,-1 1 0,4-2 1,-3 1-16,0 1 1,1 0-1,-1 1 1,0-1-1,1 1 1,-1 0-1,1 0 1,-1 0 0,0 0-1,1 1 1,-1 0-1,0-1 1,1 1-1,-1 1 1,0-1-1,0 1 1,0-1-1,0 1 1,6 5-1,-4-4 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11:41:17.8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64 7 992,'0'0'16,"36"-5"447,-35 5-414,0 0 0,1-1 0,-1 1 0,0 0 0,1 0 0,-1 0 0,1 1 0,-1-1 0,0 0 0,0 0 0,1 1 0,-1-1 0,0 1 0,1 0 0,-1-1 0,0 1 0,0 0 0,0 0 0,0 0 0,0 0 0,0 0 0,0 0 0,0 0 0,0 0 0,0 1 0,1 1 0,-2-1-12,0 0-1,0 1 1,0-1 0,0 0-1,0 0 1,0 0-1,-1 1 1,1-1 0,-1 0-1,1 0 1,-1 0 0,0 0-1,0 0 1,0 0-1,0 0 1,0-1 0,0 1-1,0 0 1,-2 1 0,-1 6-2,1 1 1,0-1-1,0 0 1,0 1 0,1 0-1,0-1 1,1 1-1,0 0 1,0 0 0,1 0-1,0 1 1,1 12-1,-2 33 199,0-33-26,1 0 0,5 45 0,0 15 831,-5-83-1011,0 0-1,0 1 1,1-1-1,-1 0 0,0 0 1,0 1-1,0-1 0,0 0 1,0 1-1,0-1 0,0 0 1,0 0-1,0 1 0,0-1 1,0 0-1,0 0 1,0 1-1,0-1 0,0 0 1,0 1-1,0-1 0,0 0 1,0 0-1,-1 1 0,1-1 1,0 0-1,0 0 0,0 1 1,0-1-1,0 0 0,-1 0 1,1 0-1,0 1 1,0-1-1,0 0 0,0 0 1,-1 0-1,1 0 0,0 0 1,0 1-1,-1-1 0,1 0 1,0 0-1,0 0 0,0 0 1,-1 0-1,1 0 1,0 0-1,0 0 0,-1 0 1,1 0-1,0 0 0,0 0 1,-1 0-1,1 0 0,0 0 1,0 0-1,0 0 0,-1-1 1,1 1-1,0 0 0,0 0 1,0 0-1,-1-1 1,-11-1 4,-73-12 971,85 13-986,0 1 1,0 0 0,0 0 0,0 0-1,0 0 1,0 0 0,0 0 0,0 0-1,0 0 1,0 0 0,0 0 0,0 0-1,0 0 1,0 0 0,-1-1 0,4 1-2</inkml:trace>
  <inkml:trace contextRef="#ctx0" brushRef="#br0" timeOffset="614.46">183 476 3616,'0'0'33,"6"43"382,-6-6 355,0-37-762,0 0 0,0 1 0,0-1 1,0 0-1,0 0 0,0 0 0,0 0 1,0 0-1,0 0 0,0 0 0,0 1 1,0-1-1,0 0 0,0 0 0,0 0 1,0 0-1,0 0 0,-1 0 0,1 0 1,0 0-1,0 0 0,0 0 0,0 1 1,0-1-1,0 0 0,0 0 0,0 0 1,-1 0-1,1 0 0,0 0 0,0 0 0,0 0 1,0 0-1,0 0 0,0 0 0,0 0 1,-1 0-1,1 0 0,0 0 0,0 0 1,0-1-1,0 1 0,0 0 0,0 0 1,0 0-1,0 0 0,0 0 0,-1 0 1,1 0-1,0 0 0,0 0 0,0 0 1,0 0-1,0-1 0,0 1 0,0 0 1,0 0-1,0 0 0,0 0 0,-8-21 104,7 16-86,-1 0 1,1-1-1,0 1 1,1 0-1,-1 0 1,1-1 0,0 1-1,0 0 1,0-1-1,0 1 1,2-5-1,-2 8-11,0 1-1,1 0 1,-1 0-1,1 0 1,-1 0-1,1 0 1,-1 0-1,1 0 1,-1 0-1,1 1 1,0-1-1,-1 0 1,1 0-1,0 1 1,-1-1-1,1 0 1,0 1-1,0-1 1,0 1 0,0-1-1,1 0 1,0 1 4,0 0 0,0-1 0,1 1 0,-1 0 0,0 1 0,0-1 0,0 0 0,1 1 1,-1 0-1,0-1 0,0 1 0,0 0 0,2 2 0,0-2 43,-1 1-1,0 0 1,1 1-1,-1-1 1,0 1-1,0-1 1,0 1 0,0 0-1,-1 1 1,1-1-1,-1 0 1,0 1-1,1 0 1,-1-1-1,-1 1 1,1 0 0,0 0-1,-1 0 1,0 1-1,1-1 1,-1 0-1,-1 1 1,1-1-1,-1 1 1,1-1 0,-1 1-1,0-1 1,0 1-1,-1 7 1,0-9 10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11:41:37.3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94 1496,'15'-3'78,"1"2"-1,-1 0 1,19 2-1,28-2 414,188-14 910,-155 12-1002,149 3 873,-98 3-1016,293-10 743,-110 18 183,-295-9-958,-27-2-182</inkml:trace>
  <inkml:trace contextRef="#ctx0" brushRef="#br0" timeOffset="657.44">1713 0 3312,'0'0'992,"14"32"-647,25 0 29,-30-26-285,1 1-1,-2 0 1,1 0-1,-1 1 1,0 0-1,10 14 1,-17-20-69,0-1 0,0 1 0,0 0 0,0-1 0,-1 1 0,1 0 0,0 0 1,-1-1-1,0 1 0,1 0 0,-1 0 0,0 0 0,0 0 0,0 0 0,0 0 0,0 0 0,0 0 1,0-1-1,-1 4 0,0-2 17,0 0 0,-1 0 1,1 1-1,-1-1 0,0 0 0,0 0 1,0-1-1,0 1 0,0 0 0,0-1 1,-1 0-1,1 0 0,-5 4 0,-20 6 273,-2 2 382,29-13-188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11:41:42.9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278 595 1704,'0'0'63,"3"38"285,2 48 2904,-7-125-2648,1 32-531,0 1 0,1-1 1,-1 0-1,2 1 1,-1-1-1,2-12 0,-1 17-28,0-1-1,0 1 1,0-1 0,0 1-1,0 0 1,0-1-1,1 1 1,-1 0 0,0 0-1,1 0 1,0 1-1,-1-1 1,1 0-1,0 1 1,0-1 0,0 1-1,0 0 1,0 0-1,0-1 1,0 2 0,3-2-1,-2 1 52,-1 0 0,1 0 0,-1 1 0,1-1 0,0 1 0,-1 0 0,1 0 0,-1 0 0,1 0 0,-1 0 0,1 1 0,0 0-1,-1-1 1,1 1 0,-1 0 0,0 0 0,1 1 0,-1-1 0,0 1 0,0-1 0,1 1 0,-1 0 0,0 0 0,0 0 0,-1 0 0,1 0 0,0 1 0,2 3 0,-1-6-28,-1 0 0,1 0 0,0 0 0,0-1 0,-1 1 0,1-1 0,0 0 0,-1 0 0,1 0 0,-1-1 0,1 1 0,-1-1 0,1 1 0,1-3 0,17-7-66,-18 10 24,0 0 0,0 0 0,1 0 0,-1 1 0,0-1 0,0 1 0,0 0-1,1 0 1,-1 0 0,0 1 0,0-1 0,0 1 0,5 1 0,-7 0 23,0-1 0,0 0 1,0 0-1,0 1 0,0-1 1,0 1-1,0 0 0,0-1 1,-1 1-1,1-1 0,0 1 1,-1 0-1,1 0 0,-1 0 1,0-1-1,1 1 0,-1 0 1,0 0-1,0 0 1,0 0-1,0 0 0,0-1 1,0 1-1,-1 0 0,1 0 1,0 0-1,-1-1 0,1 1 1,-2 2-1,2 0 12,-1-1 1,1 1 0,-1 0-1,1 0 1,0 0-1,0 0 1,0-1-1,1 1 1,-1 0-1,1 0 1,0-1-1,1 5 1,0-5-7</inkml:trace>
  <inkml:trace contextRef="#ctx0" brushRef="#br0" timeOffset="654.82">32 654 4720,'0'0'387,"11"36"500,-11-18-637,0-1-1,0 1 0,-4 24 0,2-24-58,3-13-135,-1-4-50,0-1 0,0 0 0,0 1-1,0-1 1,0 0 0,0 1 0,0-1 0,1 0-1,-1 1 1,0-1 0,0 1 0,0-1-1,0 0 1,0 1 0,0-1 0,0 0 0,-1 1-1,1-1 1,0 0 0,0 1 0,0-1 0,0 1-1,0-1 1,0 0 0,0 1 0,-1-1-1,1 0 1,0 0 0,0 1 0,0-1 0,-1 0-1,1 1 12</inkml:trace>
  <inkml:trace contextRef="#ctx0" brushRef="#br0" timeOffset="828.74">0 765 4984,'99'-8'121,"-90"7"-106</inkml:trace>
  <inkml:trace contextRef="#ctx0" brushRef="#br0" timeOffset="1609.03">972 573 2704,'0'0'39,"-11"33"131,-17 132 1050,2-32 144,26-131-1317</inkml:trace>
  <inkml:trace contextRef="#ctx0" brushRef="#br0" timeOffset="1994.25">938 922 4216,'27'16'177,"-5"-3"34,0 0 0,-1 2 0,0 1 0,20 21 0,26 19 134,-60-50-322</inkml:trace>
  <inkml:trace contextRef="#ctx0" brushRef="#br0" timeOffset="2318.3">1187 1090 3504,'32'-6'136,"18"-18"148,54-38 0,-78 47-137,1 1-1,0 2 1,1 1 0,32-8-1,-54 17-119</inkml:trace>
  <inkml:trace contextRef="#ctx0" brushRef="#br0" timeOffset="2717.53">1588 609 3616,'0'0'88,"3"32"32,-1-6 103,-1 0 0,-1-1 0,-1 1 1,0-1-1,-2 1 0,-1-1 0,0 0 0,-1 0 1,-14 38-1,19-60-167</inkml:trace>
  <inkml:trace contextRef="#ctx0" brushRef="#br0" timeOffset="3421.04">974 605 4840,'0'0'24,"24"-21"8,5 4-6,147-95 156,-165 103-147,0 1 0,0 0 0,1 1 0,0 0 0,0 1 0,0 1 0,0 1 0,1 0 0,21-3 1,-29 7-3</inkml:trace>
  <inkml:trace contextRef="#ctx0" brushRef="#br0" timeOffset="3656.09">1390 412 3616,'0'0'33,"16"13"82,15 22-32,-19-21 35,0 0 0,1-1 0,0-1 0,0-1 0,1 0 0,19 11 0,-28-20-61,1 1-9,1 0-1,-1 0 1,-1 1-1,1 0 1,0 0 0,-1 1-1,0 0 1,9 10 0,-8-6-7</inkml:trace>
  <inkml:trace contextRef="#ctx0" brushRef="#br0" timeOffset="4322.1">1241 693 2904,'-5'3'39,"0"0"0,1 1 0,0 0 0,-1 0 1,1 1-1,1 0 0,-1-1 0,0 1 0,1 1 0,0-1 0,-4 9 1,6-10-13,0 1 0,0-1 1,0 0-1,1 1 0,-1-1 0,1 0 1,0 1-1,0-1 0,0 1 1,1-1-1,-1 0 0,1 1 1,0-1-1,0 0 0,0 0 1,0 1-1,4 6 0,-3-8-12,0 0 0,0-1 0,0 1 0,0 0-1,0-1 1,0 0 0,1 0 0,-1 0 0,1 0-1,-1 0 1,1 0 0,0-1 0,-1 0 0,1 1 0,0-1-1,0-1 1,0 1 0,0 0 0,0-1 0,0 0 0,0 1-1,0-1 1,-1-1 0,1 1 0,4-2 0,1 2 29,-1-1 1,0-1-1,0 0 1,0 0-1,0 0 1,0-1-1,0-1 1,0 1-1,7-7 1,-11 8-13,1-1 1,-1 0 0,0 0-1,-1 0 1,1 0 0,0 0-1,-1-1 1,1 0-1,-1 1 1,0-1 0,0 0-1,0 0 1,-1-1-1,1 1 1,-1 0 0,2-8-1,-3 9 11,0-1 0,-1 1 0,1-1-1,0 1 1,-1-1 0,0 1 0,0 0 0,0-1-1,0 1 1,0 0 0,0 0 0,-1 0 0,0 0-1,1 0 1,-1 0 0,0 0 0,0 1 0,0-1-1,0 1 1,0-1 0,-5-2 0,3 1 22,-1 1 0,0-1 1,0 1-1,0 1 0,0-1 0,-1 1 1,1 0-1,0 0 0,-1 1 0,-10-2 0,14 3-35,-1-1 0,1 1 0,0 0 0,0 0 0,-1 0 0,1 0 0,0 1 0,-1-1 0,1 1-1,0 0 1,0-1 0,0 1 0,-1 0 0,1 1 0,0-1 0,0 0 0,0 1 0,0-1 0,1 1-1,-1 0 1,0 0 0,1 0 0,-1 0 0,1 0 0,-1 0 0,1 0 0,0 1 0,-1-1 0,0 4-1,1-2 77</inkml:trace>
  <inkml:trace contextRef="#ctx0" brushRef="#br0" timeOffset="4931.84">1386 142 3312,'0'0'87,"5"-9"781,-14 64-432,4-36-314,2 1 0,0 0 0,1 0 0,0 0 0,2 1 1,0-1-1,3 30 0,-1-38 22,-2-10-128</inkml:trace>
  <inkml:trace contextRef="#ctx0" brushRef="#br0" timeOffset="5322.6">1429 122 3712,'57'-31'488,"2"3"0,73-23 0,-108 42-327,-19 6-114</inkml:trace>
  <inkml:trace contextRef="#ctx0" brushRef="#br0" timeOffset="5765.48">1493 214 3504,'31'-11'111,"107"-27"343,-69 20 5,-60 16-395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11:42:26.0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129 1 2104,'0'0'57,"-37"2"167,34-2-213,1 0 0,0-1 0,-1 1 0,1 0 0,0 1 0,-1-1 0,1 0 0,0 1 1,-1 0-1,1-1 0,0 1 0,0 0 0,-1 1 0,1-1 0,0 0 0,0 1 0,0-1 0,0 1 0,0 0 0,1 0 0,-1 0 0,0 0 0,1 0 0,-1 0 0,1 0 0,0 1 0,-1-1 0,1 1 0,0-1 0,0 1 0,0 0 0,0-1 0,1 1 0,-1 0 0,1 0 0,-1 0 0,1-1 0,0 1 0,0 0 0,0 0 0,0 0 1,0 0-1,2 5 0,-1 5 11,-1 0 0,0 0 0,0 0 0,-1 0 0,-5 25 0,-1 27 163,0 75 438,-2 121 405,16-139 273,-1-57-696,-5-43-327,1-10-60,-1 1 0,0-1-1,-1 0 1,-1 0 0,1 0 0,-3 14 0,1-21-144,1 1 0,0-1 0,0 0 0,1 1 0,0-1-1,-1 0 1,1 1 0,1 7 0,-1-12-57,0 1-1,1-1 1,-1 1-1,0-1 1,1 0-1,-1 1 1,1-1-1,-1 0 1,1 0-1,-1 1 1,1-1-1,0 0 1,0 0-1,-1 0 1,1 0-1,0 0 1,0 0-1,0 0 1,0 0-1,0 0 1,0-1-1,0 1 1,0 0-1,0-1 1,0 1-1,0-1 1,1 1-1,-1-1 1,0 0-1,0 0 1,0 1-1,0-1 1,2 0-1,111-15 476,-111 14-924,-2-1-18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11:42:00.555"/>
    </inkml:context>
    <inkml:brush xml:id="br0">
      <inkml:brushProperty name="width" value="0.025" units="cm"/>
      <inkml:brushProperty name="height" value="0.025" units="cm"/>
    </inkml:brush>
    <inkml:context xml:id="ctx1">
      <inkml:inkSource xml:id="inkSrc29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6-05-03T11:42:39.188"/>
    </inkml:context>
  </inkml:definitions>
  <inkml:trace contextRef="#ctx0" brushRef="#br0">286 1093 1296,'-6'-4'82,"0"1"0,0 0 0,-1 0-1,1 1 1,-1 0 0,1 0 0,-1 1 0,0 0 0,1 0 0,-1 1 0,0 0-1,0 1 1,1-1 0,-1 1 0,0 1 0,1 0 0,-9 3 0,5 0 55,1 1 0,-1 0 1,1 1-1,0 0 1,0 0-1,1 1 1,0 1-1,0 0 0,0 0 1,-7 13-1,3-5-36,5-8-35,1 0 1,0 0-1,0 1 0,-6 15 0,11-20-52,-1 0 0,1 0 0,0 0 0,0 0-1,0 0 1,1 0 0,-1 1 0,1-1 0,0 0-1,1 0 1,-1 0 0,1 1 0,1 5 0,-2-6 4,1 0 0,0-1 0,0 0 1,1 1-1,-1-1 0,1 0 0,-1 0 1,1 0-1,0 0 0,1 0 0,-1 0 1,0 0-1,1-1 0,0 0 1,0 0-1,0 0 0,0 0 0,0 0 1,6 4-1,2-2 63,0-1 1,0 0-1,0-1 0,0-1 0,18 2 1,-12-3 325,0-1 1,0 0-1,0-2 0,28-7 1,-33 6-389,-3 2-3</inkml:trace>
  <inkml:trace contextRef="#ctx0" brushRef="#br0" timeOffset="528.98">325 1441 4816,'0'0'649,"25"-9"119,-18 4-649,-1 1-1,1-1 1,-1-1 0,0 1-1,0-1 1,-1-1 0,1 1-1,-1-1 1,7-12 0,-12 19-100,-6 13 129,0 0 1,1 1 0,-6 23 0,10-33-135,0-1 1,1 1 0,-1 0 0,1 0 0,-1-1 0,1 1-1,0 0 1,0 0 0,0 0 0,1-1 0,-1 1-1,1 0 1,-1 0 0,1-1 0,0 1 0,1-1 0,-1 1-1,0-1 1,1 1 0,-1-1 0,1 0 0,3 4-1,6-1 54,-7-5-38</inkml:trace>
  <inkml:trace contextRef="#ctx0" brushRef="#br0" timeOffset="1068.14">458 1403 5120,'0'0'57,"30"-21"375,-25 19-390,0 1-1,-1 0 1,1 0 0,0 0-1,0 1 1,-1 0 0,1 0-1,0 0 1,0 1 0,6 1-1,-9-2-31,1 1 0,-1-1 0,0 1 0,1 0 0,-1 0 0,0 0 0,0 0 0,0 0-1,0 1 1,0-1 0,0 1 0,0 0 0,0-1 0,-1 1 0,1 0 0,0 0 0,-1 0 0,1 1 0,-1-1-1,0 0 1,0 1 0,1-1 0,0 4 0,-2-2 4,0-1 1,0 0-1,-1 1 0,1-1 1,-1 1-1,1-1 0,-1 0 1,0 1-1,0-1 0,0 0 1,0 0-1,-1 0 0,1 0 1,-1 0-1,0 0 0,1-1 1,-1 1-1,0 0 0,-3 2 1,0 2 37,-1-1 0,0 1 0,-1-1 0,1-1 0,-13 9 0,17-13-24,1 0 0,-1-1 0,0 1 0,0-1 0,0 1 0,0-1 1,0 0-1,0 0 0,0 0 0,0 0 0,0-1 0,0 1 0,-2-1 0,3 1-5,0-1 0,0 1-1,0 0 1,0-1-1,0 1 1,1 0 0,-1-1-1,0 0 1,0 1-1,0-1 1,1 0 0,-1 1-1,0-1 1,1 0 0,-1 0-1,0 0 1,1 0-1,-1 1 1,1-1 0,-1 0-1,1 0 1,-1 0-1,1 0 1,0-1 0,0 1-1,-1 0 1,1 0 0,0 0-1,0-2 1,0 3-4,0-1 0,1 1 1,-1-1-1,1 1 0,-1-1 1,0 1-1,1-1 1,-1 1-1,1 0 0,-1-1 1,1 1-1,-1 0 0,1-1 1,-1 1-1,1 0 0,-1 0 1,1 0-1,0 0 0,-1 0 1,1-1-1,-1 1 0,1 0 1,-1 0-1,1 1 0,0-1 1,-1 0-1,1 0 1,-1 0-1,1 0 0,-1 1 1,1-1-1,-1 0 0,1 0 1,-1 1-1,2 0 0,23 10 96,-23-11-70,12 7 75,1-2 0,0 0 1,0-1-1,19 2 0,-27-5-73</inkml:trace>
  <inkml:trace contextRef="#ctx0" brushRef="#br0" timeOffset="1422.38">791 1079 3312,'0'0'184,"-4"28"7,-13 258 2098,23-276-1736,-6-10-498</inkml:trace>
  <inkml:trace contextRef="#ctx0" brushRef="#br0" timeOffset="1691.71">906 1101 3712,'5'22'184,"-2"-1"1,0 1-1,-1 0 1,-1 0-1,-2 34 1,-15 109 1681,14-163-1415</inkml:trace>
  <inkml:trace contextRef="#ctx0" brushRef="#br0" timeOffset="1912.33">785 1307 4512,'0'0'288,"27"-2"232,7 2-7,-25-1-401,0 1-1,0 0 1,0 0-1,12 4 0,-13-3-45</inkml:trace>
  <inkml:trace contextRef="#ctx0" brushRef="#br0" timeOffset="2587.12">970 1396 2808,'0'0'169,"34"-18"223,-31 17-352,1 1 0,0-1 0,-1 1 0,1 1 0,-1-1 0,1 1 0,-1-1 0,1 1 0,-1 0 0,1 1 0,-1-1 0,1 1 0,-1 0 0,0 0 0,0 0 0,5 4 0,-7-5-15,0 0 0,1 1-1,-1-1 1,0 0 0,0 1 0,0-1 0,1 1 0,-2 0 0,1-1 0,0 1 0,0 0 0,0-1-1,-1 1 1,1 0 0,0 0 0,-1 0 0,0 0 0,1 0 0,-1 0 0,0 0 0,0 0 0,0 0-1,0 0 1,0 0 0,0 0 0,0 0 0,-1 0 0,1 0 0,0 0 0,-1-1 0,0 1 0,1 0-1,-1 0 1,0 0 0,-1 2 0,-3 3 24,1 0-1,-1-1 0,0 0 1,0 0-1,-1-1 0,1 1 1,-10 5-1,13-9-8,0 0-1,0-1 1,0 1 0,-1-1 0,1 0 0,0 1-1,-1-1 1,1-1 0,-1 1 0,1 0-1,-1-1 1,1 1 0,-1-1 0,1 0-1,-1 0 1,1 0 0,-1-1 0,1 1 0,-1-1-1,1 0 1,-1 1 0,1-1 0,-5-3-1,7 4-17,-1-1-1,0 0 0,1 1 1,-1-1-1,1 1 0,-1-1 0,1 0 1,-1 0-1,1 1 0,-1-1 1,1 0-1,0 0 0,-1 0 0,1 0 1,0 0-1,0 0 0,-1 1 0,1-1 1,0 0-1,0 0 0,0 0 1,0 0-1,0 0 0,0 0 0,0 0 1,0 0-1,1 0 0,-1 0 1,0 0-1,0 1 0,1-1 0,-1 0 1,0 0-1,1 0 0,-1 0 0,0 1 1,1-1-1,-1 0 0,1 0 1,-1 1-1,1-1 0,0 1 0,-1-1 1,2 0-1,0-2 43,0 1 0,0 0 0,1-1-1,-1 2 1,0-1 0,1 0 0,-1 0 0,1 1 0,0 0 0,-1-1 0,5 0-1,-5 2-30,0 0-1,0 0 0,0 0 0,0 0 0,1 0 0,-1 0 0,0 1 1,0 0-1,0-1 0,0 1 0,0 0 0,0 0 0,0 0 0,0 0 0,0 1 1,0-1-1,0 1 0,-1-1 0,1 1 0,0 0 0,-1 0 0,1 0 1,-1 0-1,0 0 0,0 0 0,1 0 0,-1 0 0,1 5 0,0-2 56,0-1-1,1 0 0,-1-1 0,0 1 1,1 0-1,0-1 0,0 0 0,5 5 1,11-2 328,-15-7-368</inkml:trace>
  <inkml:trace contextRef="#ctx0" brushRef="#br0" timeOffset="2834.13">1151 1416 4616,'-7'21'595,"10"-17"-491,-1 0 0,1-1 0,0 0 0,1 1 0,-1-1 0,0 0 0,1-1 0,5 4 0,13 11 421,-19-14-431,0 0-1,0 1 1,-1 0 0,1-1 0,-1 1-1,0 0 1,0 0 0,0 1-1,0-1 1,0 0 0,-1 1 0,2 4-1,-3-8-67,0 0 0,0 1 0,0-1 0,0 0 0,0 0 0,0 0 0,0 0 0,0 0 0,0 0 0,0 0 0,0 0 0,-1 0 0,1 0 0,0 0 0,-1 0 0,1 0 0,0 0 0,-1 0 0,1 0 0,-1 0 0,0-1 0,0 2 0,-1-1 1,1 1 0,-1-1 0,0 0 0,1-1 0,-1 1 0,0 0 0,0-1 0,0 1 0,1-1 0,-1 0 0,0 1 0,0-1 0,0 0 0,0 0 0,-2-1 0,1 1 3,1 0 1,-1-1-1,1 1 0,0-1 1,-1 1-1,1-1 1,-1 0-1,1 0 0,0 0 1,-1-1-1,1 1 1,0-1-1,0 1 0,0-1 1,0 0-1,0 0 1,0 0-1,1 0 0,-1-1 1,0 1-1,1 0 1,0-1-1,-1 1 1,1-1-1,0 0 0,0 1 1,0-1-1,0 0 1,1 0-1,-2-5 0,0-1 36</inkml:trace>
  <inkml:trace contextRef="#ctx0" brushRef="#br0" timeOffset="3025.45">1157 1426 4312,'133'-6'1186,"-125"6"-1084</inkml:trace>
  <inkml:trace contextRef="#ctx0" brushRef="#br0" timeOffset="4789.74">1503 1293 1800,'0'0'377,"31"28"253,-22-19-436,0-1 1,0 0 0,1 0 0,0-1 0,0-1-1,1 0 1,0 0 0,-1-1 0,18 4 0,-20-7-142</inkml:trace>
  <inkml:trace contextRef="#ctx0" brushRef="#br0" timeOffset="5325.45">1858 1424 2504,'-33'-9'201,"32"9"-183,-1-1-1,0 1 0,1 0 1,-1 0-1,0 0 0,0 0 1,1 0-1,-1 0 0,0 0 1,1 1-1,-1-1 0,0 1 1,1 0-1,-1-1 0,1 1 1,-3 2-1,4-3-5,-1 1 0,1 0 0,0-1 0,-1 1 0,1 0 0,0-1 1,0 1-1,0 0 0,-1 0 0,1-1 0,0 1 0,0 0 0,0 0 0,0 0 0,0-1 0,0 1 0,0 0 0,0 0 1,0 0-1,1-1 0,-1 1 0,0 0 0,0 0 0,0-1 0,1 1 0,-1 0 0,1 0 0,2 5 29,0 0 0,1 0 0,0 0 0,0-1 0,0 0-1,0 0 1,7 6 0,13 5 118,-20-14-125,0-1 0,-1 1-1,1 1 1,-1-1 0,1 0-1,-1 1 1,0 0-1,0 0 1,0 0 0,0 0-1,0 1 1,-1-1 0,1 1-1,-1 0 1,3 5 0,-5-8-13,-1 1 1,1-1 0,0 1 0,0-1 0,-1 1 0,1-1 0,-1 1 0,1-1 0,-1 0 0,0 1-1,0-1 1,1 0 0,-1 1 0,0-1 0,0 0 0,0 0 0,0 0 0,0 0 0,0 0-1,0 0 1,0-1 0,0 1 0,0 0 0,-1 0 0,1-1 0,0 1 0,0-1 0,-1 0 0,1 1-1,-2-1 1,-39 10 521,38-10-458,0 0 0,0 0 1,1 0-1,-1-1 0,0 1 1,1-1-1,-1 0 0,0-1 1,1 1-1,-1-1 0,1 1 1,-4-4-1,5 2 38</inkml:trace>
  <inkml:trace contextRef="#ctx0" brushRef="#br0" timeOffset="5961.37">2040 1418 6880,'20'-11'2,"1"-2"0,-1-1 1,-1 0-1,0-2 0,-1 0 1,26-32-1,-37 42-8,-1 0 1,1 1-1,0 0 1,0 0-1,0 1 1,1 0 0,-1 0-1,1 1 1,9-2-1,-12 4 6,-1 0 0,1 1 0,0 0-1,0 0 1,-1 1 0,1-1 0,0 1 0,-1 0-1,1 1 1,-1-1 0,1 1 0,4 3 0,59 35 20,-51-29 2,27 21 80,-30-22-17,-1 0 1,1-1-1,1-1 0,16 7 0,-20-11-38</inkml:trace>
  <inkml:trace contextRef="#ctx0" brushRef="#br0" timeOffset="6469.83">2708 1437 3408,'-4'-1'103,"1"1"0,-1-1 0,0 1 1,0 1-1,0-1 0,0 0 0,1 1 0,-1 0 1,0 0-1,-6 3 0,10-4-64,-1 1 0,0-1 0,1 1 0,-1-1 0,0 1 1,1-1-1,-1 1 0,1-1 0,-1 1 0,1 0 0,-1-1 0,1 1 0,-1 0 0,1-1 0,-1 1 1,1 0-1,0 0 0,0 0 0,-1-1 0,1 1 0,0 0 0,-1 2 0,2-2 3,-1 1 0,0 0-1,0-1 1,1 1 0,-1 0 0,1-1-1,0 1 1,-1-1 0,1 1 0,0-1-1,-1 1 1,1-1 0,0 1 0,0-1-1,0 0 1,2 2 0,2 2 27,1 0-1,-1 0 1,1-1 0,0 0-1,10 5 1,-12-7-38,0 0 1,0 0-1,0 0 0,0 0 1,0 1-1,0 0 1,-1 0-1,1 0 0,-1 0 1,0 1-1,0 0 0,0-1 1,0 1-1,0 1 0,-1-1 1,5 9-1,-7-11-21,0-1 0,-1 0 1,1 0-1,0 0 0,0 0 0,0 0 0,-1 0 1,1 0-1,0 1 0,-1-1 0,1 0 0,-1 0 1,1-1-1,-1 1 0,0 0 0,1 0 0,-1 0 0,0 0 1,1 0-1,-1-1 0,0 1 0,0 0 0,1-1 1,-1 1-1,0-1 0,0 1 0,0-1 0,0 0 1,0 1-1,0-1 0,0 0 0,1 0 0,-1 0 0,0 1 1,0-1-1,-1-1 0,-41 8 164,40-7-149,-5 1 25,1-1 0,-1 0 0,0 0 0,0-1 0,0 0 0,0-1 0,-13-4 0,15 3-3</inkml:trace>
  <inkml:trace contextRef="#ctx0" brushRef="#br0" timeOffset="7038.09">2268 1021 3312,'0'0'328,"5"30"391,-8 2-356,2-26-314,0-1 0,0 1 0,1 0 0,-1 0 0,1-1 0,0 1 0,1 0-1,-1 0 1,1-1 0,0 1 0,1 6 0,-1-10-22</inkml:trace>
  <inkml:trace contextRef="#ctx0" brushRef="#br0" timeOffset="7270.02">2324 1035 3312,'-2'39'200,"2"-31"-119,0 20 228,1 1 0,5 34 0,-6-59-245</inkml:trace>
  <inkml:trace contextRef="#ctx0" brushRef="#br0" timeOffset="7895.6">2329 704 2704,'0'0'39,"-35"-3"530,34 3-553,0 0 1,1 1-1,-1-1 0,0 0 1,1 0-1,-1 1 0,0-1 1,1 1-1,-1-1 1,0 1-1,1-1 0,-1 1 1,1-1-1,-1 1 0,0-1 1,1 1-1,0 0 1,-1 0-1,1-1 0,-1 1 1,1 0-1,0 0 0,-1-1 1,1 1-1,0 0 0,0 0 1,-1 0-1,1 1 1,4 31 202,0-23-148,0 0-1,0 0 0,10 17 1,6-7 98,5 4 14,-24-23-175,-1-1 0,1 1-1,0 0 1,-1 0-1,1 0 1,0 0-1,-1 0 1,1-1-1,-1 1 1,1 1-1,-1-1 1,0 0 0,1 0-1,-1 0 1,0 0-1,1 0 1,-1 0-1,0 0 1,0 1-1,0-1 1,0 2 0,-2 0 37,0 1 0,0-1 0,-1 1 0,1-1 0,-1 0 0,1 0 0,-1 0 0,0 0 0,0-1 0,0 0 0,0 1 0,0-1 0,-1-1 0,1 1 0,-1 0 0,1-1 0,-1 0 0,1 0 0,-1 0 0,1-1 0,-1 1 0,-6-1 0,-12-7 313,21 6-358</inkml:trace>
  <inkml:trace contextRef="#ctx0" brushRef="#br0" timeOffset="9338.51">2912 1486 3312,'36'-25'185,"93"-35"571,-27 14-120,-86 38-557,0 1 1</inkml:trace>
  <inkml:trace contextRef="#ctx0" brushRef="#br0" timeOffset="9746.99">3247 1363 3616,'4'5'32,"-1"-1"0,1 0 0,0 0-1,0 0 1,0 0 0,0-1 0,1 0 0,-1 0 0,1 0 0,5 2 0,56 19 377,-27-11-105,-12-1 8,0 0 0,33 23 0,-47-27-232</inkml:trace>
  <inkml:trace contextRef="#ctx0" brushRef="#br0" timeOffset="10485.86">3237 1076 3616,'0'0'51,"0"10"67,-2 60 37,0-40 316,1 1 1,2 0-1,3 31 0,-2-56-384</inkml:trace>
  <inkml:trace contextRef="#ctx0" brushRef="#br0" timeOffset="11051.2">3121 783 3000,'6'46'193,"-10"5"247,3-41-371,0 1-1,0-1 1,1 0-1,0 0 0,1 1 1,-1-1-1,2 0 1,2 14-1,-1-21 32,-3-3-81</inkml:trace>
  <inkml:trace contextRef="#ctx0" brushRef="#br0" timeOffset="11404.83">3110 793 2504,'20'-23'121,"-12"18"-87,0 1 0,1 1 0,-1 0 0,1 0 0,0 1 0,0 0 0,0 1 0,0 0 0,12 1 0,-18 0-17,0 0-1,1 0 1,-1 0 0,0 0 0,0 1 0,0-1-1,0 1 1,0 0 0,0 0 0,0 1 0,0-1 0,0 1-1,0 0 1,0-1 0,-1 2 0,1-1 0,-1 0-1,1 0 1,-1 1 0,0 0 0,0 0 0,0-1 0,0 2-1,0-1 1,0 0 0,-1 0 0,1 1 0,-1-1-1,2 8 1,-3-9-5,0 0 0,0 0 0,0 0-1,-1 0 1,1 0 0,-1 0 0,1 0-1,-1 0 1,0-1 0,0 1 0,0 0-1,0 0 1,0-1 0,0 1 0,0 0-1,0-1 1,0 1 0,-1-1 0,1 0 0,0 0-1,-1 1 1,1-1 0,-1 0 0,1 0-1,-1-1 1,1 1 0,-1 0 0,0-1-1,1 1 1,-4 0 0,-4 2 46,0 0-1,0-1 1,0 0 0,-13 1 0,-3 0-9,20-2-19,1 0 0,-1 0-1,1 0 1,-1-1 0,0 0 0,-7-2 0,11 3 20,1 0-25</inkml:trace>
  <inkml:trace contextRef="#ctx0" brushRef="#br0" timeOffset="11978.82">3372 709 2608,'-5'42'200,"4"-18"-144,-1-3 303,1 0-1,1 0 0,1 0 1,3 25-1,-2-49-254,0 0 0,0 0 1,1 0-1,-1 1 0,0-1 1,1 1-1,0-1 0,-1 1 1,1 0-1,0 1 0,0-1 1,0 0-1,0 1 0,0 0 1,0 0-1,0 0 0,0 0 1,1 1-1,-1-1 0,5 1 0,-5 1-67,-1 0-1,0 0 0,0 0 0,0 0 1,-1 0-1,1 1 0,0-1 0,0 1 1,0 0-1,-1-1 0,1 1 0,-1 0 1,1 0-1,-1 0 0,0 0 0,0 1 0,1-1 1,-1 0-1,-1 1 0,1-1 0,0 0 1,0 1-1,-1-1 0,1 1 0,-1 0 1,1-1-1,-1 6 0,0 3 127,-1 1 0,1-1 0,-2 0 1,1 0-1,-4 13 0,5-12 239,0-11-356</inkml:trace>
  <inkml:trace contextRef="#ctx0" brushRef="#br0" timeOffset="14342.85">3592 1568 896,'0'0'232,"22"-14"-35,56-44 438,-52 37-311,0 2 0,1 1 0,46-22 0,19-11 524,-81 47-776</inkml:trace>
  <inkml:trace contextRef="#ctx0" brushRef="#br0" timeOffset="15122.57">3960 1352 3000,'0'0'111,"13"25"458,0-18-377,1 0 0,0-2 0,0 0 0,23 5-1,-24-8-129,-1 1-1,0 0 1,0 2-1,0-1 0,0 2 1,0 0-1,11 9 1,88 58 431,-101-65-421</inkml:trace>
  <inkml:trace contextRef="#ctx0" brushRef="#br0" timeOffset="16733.86">4314 1591 3000,'17'-8'183,"0"-2"0,0 0 0,-1-1 0,22-21 0,1 1 239,-15 15-229,1 1 0,1 1 0,0 2 0,0 1 0,1 2 0,40-9 0,-56 16-145</inkml:trace>
  <inkml:trace contextRef="#ctx0" brushRef="#br0" timeOffset="18460.68">3082 754 1496,'-37'-22'697,"34"22"-667,1 0-1,0 0 1,-1 0-1,1 0 1,-1 0-1,1 1 0,0-1 1,-1 1-1,1 0 1,0-1-1,0 1 1,-4 3-1,5-4-9,0 0 0,1 1-1,-1-1 1,0 1-1,0 0 1,0-1 0,1 1-1,-1 0 1,0 0 0,1-1-1,-1 1 1,0 0 0,1 0-1,-1 0 1,1 0 0,-1 0-1,1 0 1,0 0-1,-1 0 1,1 0 0,0 0-1,-1 0 1,1 0 0,0 0-1,0 1 1,0-1 0,0 0-1,0 0 1,0 0 0,0 2-1,2 10 30,-1-1 1,0 1-1,-1 0 0,0 0 0,-1-1 0,0 1 0,0-1 0,-4 16 1,-3 42 269,-7 112 10,7-34 169,2-64-175,4-18 453,6 89 0,-4-66 296,0-88-1048,1 0 1,-1 0-1,0 1 0,1-1 0,-1 0 1,1 0-1,-1 0 0,1 0 0,-1 0 1,1 0-1,0 0 0,-1 0 1,1 0-1,0 0 0,0 0 0,0 0 1,0-1-1,-1 1 0,1 0 0,0-1 1,0 1-1,0-1 0,0 1 0,0-1 1,0 0-1,0 1 0,0-1 0,1 0 1,-1 0-1,0 0 0,0 0 1,1 0-1,53 0 90,-16 1 59,-34-1-156,0 0-1,0 0 1,-1 0-1,1-1 1,0 1-1,-1-1 1,1-1 0,0 1-1,-1-1 1,1 0-1,7-5 1,-8 4-9</inkml:trace>
  <inkml:trace contextRef="#ctx0" brushRef="#br0" timeOffset="19876.41">3527 764 3504,'0'0'317,"38"-2"518,-24 2-714,-12-1-108,1 0-1,-1 1 1,1 0-1,-1 0 1,1 0-1,-1 0 1,1 0-1,-1 1 1,1-1-1,-1 1 1,1 0-1,-1 0 1,0 0-1,1 0 1,2 3-1,-4-1-7,-1 1 0,0-1 0,0 1 0,0-1 0,-1 1 0,1-1 0,-1 1 1,0-1-1,1 1 0,-1-1 0,0 0 0,-3 5 0,0 6 11,-10 57 36,-10 60 515,-11 224 1132,26-171 68,-4-3-185,21-126-542,-8-55-918,-30-13 59,21 11-172,1 1 0,-1 0 0,1 0 0,0 1 0,-1 1 0,1-1 0,-1 2 0,1-1 1,-17 7-1,20-6-1</inkml:trace>
  <inkml:trace contextRef="#ctx0" brushRef="#br0" timeOffset="20878.22">3514 1520 2608,'0'0'609,"26"34"-354,-19-27-140,0-1 0,0 0 0,0-1 0,1 0 0,0 0 0,-1-1 0,10 3 0,0-1 1943,-17-6-1996</inkml:trace>
  <inkml:trace contextRef="#ctx0" brushRef="#br0" timeOffset="21906.71">3570 1785 3504,'0'0'616,"8"47"-205,-8-43 31,-1-11-167,-1-24-12,1 30-245,1 0-1,0-1 1,0 1-1,0-1 1,0 1 0,0 0-1,0-1 1,0 1 0,1-1-1,-1 1 1,0 0-1,1-1 1,-1 1 0,0 0-1,1-1 1,0 1-1,-1 0 1,1 0 0,-1 0-1,1 0 1,0-1 0,0 1-1,0 0 1,-1 1-1,1-1 1,0 0 0,0 0-1,0 0 1,0 1-1,0-1 1,0 0 0,1 1-1,-1-1 1,0 1 0,0 0-1,0-1 1,0 1-1,0 0 1,1 0 0,-1 0-1,0 0 1,0 0-1,0 0 1,0 0 0,1 1-1,-1-1 1,0 0 0,0 1-1,2 0 1,6 3 282,0-1 0,0 0 0,0-1 1,0-1-1,18 1 0,-27-2-268,0 1 0,1-1 1,-1 0-1,1 0 0,-1 0 0,1 1 0,-1-1 0,0 0 1,1 1-1,-1-1 0,1 0 0,-1 1 0,0-1 0,1 0 0,-1 1 1,0-1-1,0 1 0,1-1 0,-1 1 0,0-1 0,0 1 1,0-1-1,1 1 0,-1-1 0,0 1 0,0-1 0,0 1 1,0 0-1,0-1 0,0 1 0,0 0 0,1 22 717,-2-17-266,1-5-441</inkml:trace>
  <inkml:trace contextRef="#ctx1" brushRef="#br0">4388 904 1400 0 0,'0'0'333'0'0,"35"-5"121"0"0,-31 5-376 0 0,1 0 0 0 0,-1 1 0 0 0,0-1 0 0 0,1 1 0 0 0,-1 0 0 0 0,0 0 0 0 0,5 2 0 0 0,-8-2-62 0 0,0-1-1 0 0,-1 1 1 0 0,1-1-1 0 0,0 1 0 0 0,0-1 1 0 0,0 1-1 0 0,-1 0 1 0 0,1 0-1 0 0,0-1 1 0 0,-1 1-1 0 0,1 0 1 0 0,-1 0-1 0 0,1 0 0 0 0,-1 0 1 0 0,1 0-1 0 0,-1 0 1 0 0,1 0-1 0 0,-1 0 1 0 0,0 0-1 0 0,1 0 1 0 0,-1 0-1 0 0,0 0 0 0 0,0 0 1 0 0,1 0-1 0 0,-1 0 1 0 0,0 0-1 0 0,0 1 1 0 0,0-1-1 0 0,0 0 0 0 0,-1 0 1 0 0,1 0-1 0 0,0 0 1 0 0,0 0-1 0 0,0 0 1 0 0,-1 0-1 0 0,0 2 1 0 0,-3 18 125 0 0,0 1 0 0 0,1 0 1 0 0,1 0-1 0 0,0 33 1 0 0,-1 17 416 0 0,-12 229 2132 0 0,6-206-1384 0 0,4 0-1 0 0,6 139 0 0 0,1-216-1130 0 0,0 12 35 0 0,-2-30-194 0 0,0 1 1 0 0,0-1 0 0 0,1 0 0 0 0,-1 0 0 0 0,0 1-1 0 0,0-1 1 0 0,0 0 0 0 0,0 1 0 0 0,0-1-1 0 0,0 0 1 0 0,0 1 0 0 0,0-1 0 0 0,0 0 0 0 0,0 0-1 0 0,0 1 1 0 0,0-1 0 0 0,0 0 0 0 0,0 1 0 0 0,-1-1-1 0 0,1 0 1 0 0,0 1 0 0 0,0-1 0 0 0,0 0-1 0 0,0 0 1 0 0,0 1 0 0 0,0-1 0 0 0,-1 0 0 0 0,1 0-1 0 0,0 1 1 0 0,0-1 0 0 0,0 0 0 0 0,-1 0-1 0 0,1 0 1 0 0,0 0 0 0 0,0 1 0 0 0,0-1 0 0 0,-1 0-1 0 0,1 0 1 0 0,0 0 0 0 0,0 0 0 0 0,-1 0 0 0 0,1 0-1 0 0,0 0 1 0 0,0 0 0 0 0,-1 0 0 0 0,1 0-1 0 0,0 0 1 0 0,0 0 0 0 0,-1 0 0 0 0,1 0 0 0 0,0 0-1 0 0,0 0 1 0 0,-1 0 0 0 0,-9-4 33 0 0,0 1-1 0 0,0 0 1 0 0,0 1 0 0 0,0 1 0 0 0,0 0-1 0 0,-1 0 1 0 0,-14 2 0 0 0,8-1 85 0 0,17 0-117 0 0,0 4 54 0 0,0-4-64 0 0</inkml:trace>
  <inkml:trace contextRef="#ctx1" brushRef="#br0" timeOffset="679.82">4492 1855 5624 0 0,'0'0'296'0'0,"14"48"918"0"0,-10-19-893 0 0,-6-25-236 0 0,-2-20-41 0 0,3 13-36 0 0,0 0 0 0 0,1-1 0 0 0,-1 1 0 0 0,1-1 0 0 0,0 1 1 0 0,0-1-1 0 0,0 1 0 0 0,0-1 0 0 0,1 0 0 0 0,-1 1 0 0 0,1 0 0 0 0,-1-1 0 0 0,1 1 1 0 0,0-1-1 0 0,0 1 0 0 0,0 0 0 0 0,3-6 0 0 0,-2 8 4 0 0,-1-1 0 0 0,0 0-1 0 0,1 1 1 0 0,-1-1 0 0 0,1 1-1 0 0,0 0 1 0 0,-1 0 0 0 0,1 0 0 0 0,0 0-1 0 0,0 0 1 0 0,0 0 0 0 0,-1 0 0 0 0,1 0-1 0 0,0 1 1 0 0,0 0 0 0 0,0-1-1 0 0,0 1 1 0 0,0 0 0 0 0,0 0 0 0 0,0 0-1 0 0,0 0 1 0 0,0 1 0 0 0,0-1 0 0 0,0 0-1 0 0,0 1 1 0 0,0 0 0 0 0,3 1-1 0 0,-3-1 7 0 0,1 0-1 0 0,-1 0 1 0 0,0 0-1 0 0,1 0 0 0 0,-1 1 1 0 0,0-1-1 0 0,0 1 1 0 0,0-1-1 0 0,0 1 0 0 0,0 0 1 0 0,0 0-1 0 0,-1 0 1 0 0,1 0-1 0 0,0 0 0 0 0,-1 1 1 0 0,1-1-1 0 0,-1 0 1 0 0,0 1-1 0 0,0 0 0 0 0,2 3 1 0 0,-2-1 36 0 0,0 0 0 0 0,-1 0 0 0 0,1 0 1 0 0,-1 1-1 0 0,0-1 0 0 0,0 0 0 0 0,0 1 0 0 0,-1-1 0 0 0,1 0 1 0 0,-2 5-1 0 0,0-3 486 0 0,2-5-468 0 0</inkml:trace>
  <inkml:trace contextRef="#ctx1" brushRef="#br0" timeOffset="3835.51">3997 942 792 0 0,'-24'299'2435'0'0,"22"-267"-1246"0"0,2-31-1157 0 0</inkml:trace>
  <inkml:trace contextRef="#ctx1" brushRef="#br0" timeOffset="4652.02">4017 908 2704 0 0,'0'0'1287'0'0,"1"-11"-1214"0"0,4 2-63 0 0,-1-1-1 0 0,2 1 1 0 0,-1 1 0 0 0,1-1-1 0 0,0 1 1 0 0,0 1 0 0 0,1-1-1 0 0,0 1 1 0 0,13-10 0 0 0,82-55 84 0 0,-48 36-29 0 0,-24 11 39 0 0,-30 24-96 0 0</inkml:trace>
  <inkml:trace contextRef="#ctx1" brushRef="#br0" timeOffset="5448.05">4320 654 2808 0 0,'0'0'132'0'0,"23"-34"320"0"0,-17 23-345 0 0,0 0-1 0 0,-1-1 1 0 0,0 0 0 0 0,-1 0-1 0 0,0 0 1 0 0,5-24 0 0 0,-3 12 129 0 0,-6 23-124 0 0,-12 30 102 0 0,11-19-188 0 0,-1 1 0 0 0,1-1 1 0 0,0 0-1 0 0,1 1 0 0 0,0-1 0 0 0,1 16 0 0 0,-1-23-10 0 0,0 0-1 0 0,1 0 1 0 0,-1-1 0 0 0,1 1-1 0 0,-1 0 1 0 0,1 0-1 0 0,0-1 1 0 0,0 1 0 0 0,0 0-1 0 0,0-1 1 0 0,0 1 0 0 0,1-1-1 0 0,-1 1 1 0 0,1-1-1 0 0,-1 0 1 0 0,1 0 0 0 0,0 0-1 0 0,-1 0 1 0 0,1 0 0 0 0,0 0-1 0 0,0-1 1 0 0,0 1-1 0 0,0-1 1 0 0,0 1 0 0 0,1-1-1 0 0,-1 0 1 0 0,0 0 0 0 0,4 1-1 0 0,-3-3 14 0 0,0 1 0 0 0,0-1-1 0 0,0 1 1 0 0,0-1 0 0 0,0-1 0 0 0,0 1 0 0 0,-1 0-1 0 0,1-1 1 0 0,0 1 0 0 0,-1-1 0 0 0,1 0-1 0 0,-1 0 1 0 0,1 0 0 0 0,-1-1 0 0 0,0 1 0 0 0,3-4-1 0 0,-1 2 30 0 0,-1-1-1 0 0,1 1 0 0 0,-1-1 1 0 0,0 0-1 0 0,0 0 0 0 0,0 0 1 0 0,-1 0-1 0 0,1 0 0 0 0,1-7 1 0 0,-4 9-8 0 0,0-1 1 0 0,0 1-1 0 0,0-1 0 0 0,-1 1 1 0 0,1-1-1 0 0,-1 1 1 0 0,0-1-1 0 0,0 1 1 0 0,0 0-1 0 0,0-1 0 0 0,0 1 1 0 0,0 0-1 0 0,-1 0 1 0 0,0 0-1 0 0,-3-5 0 0 0,5 8 1 0 0,-1-2 288 0 0,2 4-145 0 0,1-1-144 0 0</inkml:trace>
  <inkml:trace contextRef="#ctx1" brushRef="#br0" timeOffset="7425.73">4517 642 896 0 0,'0'0'321'0'0,"26"37"182"0"0,-18-29-244 0 0,0-1 1 0 0,1 1-1 0 0,0-2 0 0 0,0 1 1 0 0,1-2-1 0 0,-1 1 0 0 0,1-2 1 0 0,0 1-1 0 0,18 4 0 0 0,-3 0 92 0 0,-22-8-295 0 0</inkml:trace>
  <inkml:trace contextRef="#ctx1" brushRef="#br0" timeOffset="7823.67">4723 766 2504 0 0,'0'0'24'0'0,"27"-12"224"0"0,-3-5-176 0 0,0 2 0 0 0,1 1 1 0 0,1 2-1 0 0,30-11 0 0 0,-9-3 88 0 0,-42 24-137 0 0</inkml:trace>
  <inkml:trace contextRef="#ctx1" brushRef="#br0" timeOffset="8419.29">5006 406 2400 0 0,'0'0'32'0'0,"1"-16"97"0"0,-13 142 789 0 0,6-78-512 0 0,4-37-297 0 0,0 0 0 0 0,1 0-1 0 0,0 0 1 0 0,0 0 0 0 0,2 13-1 0 0,0-19-53 0 0</inkml:trace>
  <inkml:trace contextRef="#ctx1" brushRef="#br0" timeOffset="9311.22">4475 216 2704 0 0,'0'0'648'0'0,"-8"36"-393"0"0,2 4 8 0 0,3-22-101 0 0,0 1 0 0 0,0 0 0 0 0,2-1 0 0 0,0 22 0 0 0,4-32-1 0 0,-3-6-114 0 0</inkml:trace>
  <inkml:trace contextRef="#ctx1" brushRef="#br0" timeOffset="10707.09">4988 197 2104 0 0,'0'0'529'0'0,"-26"16"-314"0"0,25-16-207 0 0,0 1 0 0 0,0 0 0 0 0,0 0 0 0 0,0-1 0 0 0,0 1 0 0 0,0 0 0 0 0,0 0 0 0 0,0 0 0 0 0,0 0 0 0 0,0 0 0 0 0,1 1 0 0 0,-1-1 0 0 0,0 0 0 0 0,0 0 0 0 0,1 1 0 0 0,-1-1 0 0 0,1 0 0 0 0,-1 1 0 0 0,1-1 0 0 0,0 1 0 0 0,-1-1 0 0 0,1 0 0 0 0,0 1 0 0 0,0-1 0 0 0,0 1 0 0 0,0-1 0 0 0,0 1 0 0 0,0-1 0 0 0,0 1 0 0 0,0-1 0 0 0,0 1 0 0 0,0-1 0 0 0,1 1 0 0 0,-1-1 0 0 0,1 1 0 0 0,-1-1 0 0 0,1 0 0 0 0,-1 1 0 0 0,1-1 0 0 0,0 0 0 0 0,-1 0 0 0 0,1 1 0 0 0,0-1 0 0 0,0 0 0 0 0,0 0 0 0 0,0 0 0 0 0,0 0 0 0 0,0 0 0 0 0,0 0 0 0 0,0-1 0 0 0,1 2 0 0 0,2 1 6 0 0,-1 0 1 0 0,1-1-1 0 0,0 1 1 0 0,0-1-1 0 0,0 0 0 0 0,0 0 1 0 0,0 0-1 0 0,0-1 1 0 0,0 0-1 0 0,1 0 0 0 0,-1 0 1 0 0,0 0-1 0 0,1-1 1 0 0,4 0-1 0 0,-7-1-9 0 0,0 1 0 0 0,0-1 0 0 0,0 0 0 0 0,0 0 1 0 0,0 0-1 0 0,0 0 0 0 0,0-1 0 0 0,0 1 0 0 0,0 0 0 0 0,0-1 0 0 0,0 0 0 0 0,-1 1 1 0 0,1-1-1 0 0,0 0 0 0 0,-1 0 0 0 0,0 0 0 0 0,1 0 0 0 0,-1-1 0 0 0,0 1 0 0 0,0 0 1 0 0,0-1-1 0 0,0 1 0 0 0,0-1 0 0 0,0 1 0 0 0,-1-1 0 0 0,1 1 0 0 0,-1-1 1 0 0,1 0-1 0 0,-1 1 0 0 0,0-1 0 0 0,0 0 0 0 0,0-3 0 0 0,0 3 2 0 0,0-1 0 0 0,-1 1 0 0 0,1 0 0 0 0,-1 0-1 0 0,1-1 1 0 0,-1 1 0 0 0,0 0 0 0 0,0 0 0 0 0,0 0 0 0 0,0 0 0 0 0,-1 0 0 0 0,1 0-1 0 0,-1 1 1 0 0,1-1 0 0 0,-1 1 0 0 0,0-1 0 0 0,0 1 0 0 0,0-1 0 0 0,0 1-1 0 0,0 0 1 0 0,0 0 0 0 0,0 1 0 0 0,-1-1 0 0 0,1 0 0 0 0,-1 1 0 0 0,-3-2 0 0 0,2 2 21 0 0,0 0 0 0 0,1 0 1 0 0,-1 1-1 0 0,0 0 0 0 0,0 0 0 0 0,1 0 1 0 0,-1 0-1 0 0,-6 2 0 0 0,9-2-15 0 0,0 1 0 0 0,0-1 0 0 0,0 0 0 0 0,0 0 0 0 0,0 1 0 0 0,0-1 0 0 0,0 1 0 0 0,0-1 0 0 0,0 1 0 0 0,0 0 0 0 0,0-1 0 0 0,0 1 0 0 0,0 0 0 0 0,1 0 0 0 0,-1-1 0 0 0,0 1 0 0 0,0 0 0 0 0,1 0 0 0 0,-1 0 0 0 0,0 0 0 0 0,1 0 0 0 0,-1 1 0 0 0,1-1 0 0 0,-1 0 0 0 0,1 0 0 0 0,0 0 0 0 0,-1 0 0 0 0,1 1 0 0 0,0-1 0 0 0,0 0 0 0 0,-1 0 0 0 0,1 1 0 0 0,0-1 0 0 0,0 2 0 0 0,1 1 35 0 0</inkml:trace>
  <inkml:trace contextRef="#ctx1" brushRef="#br0" timeOffset="11264.63">4536 125 2504 0 0,'0'0'120'0'0,"21"-31"657"0"0,0 20-524 0 0,1 1 0 0 0,0 1 0 0 0,0 1-1 0 0,42-8 1 0 0,-55 14-188 0 0,0 0 0 0 0,0-1 0 0 0,0-1 1 0 0,13-7-1 0 0,10-4 73 0 0,-25 12-99 0 0</inkml:trace>
  <inkml:trace contextRef="#ctx1" brushRef="#br0" timeOffset="11485.04">4789 18 2504 0 0,'0'0'41'0'0,"35"17"255"0"0,119 92 530 0 0,-145-102-805 0 0</inkml:trace>
  <inkml:trace contextRef="#ctx1" brushRef="#br0" timeOffset="12659.55">3919 767 1496 0 0,'0'0'185'0'0,"28"20"543"0"0,51 18 695 0 0,-78-37-1375 0 0</inkml:trace>
  <inkml:trace contextRef="#ctx1" brushRef="#br0" timeOffset="12957.73">3910 833 2504 0 0,'0'0'187'0'0,"23"20"279"0"0,-16-14-349 0 0,-1 1-1 0 0,2-1 1 0 0,-1-1-1 0 0,1 1 0 0 0,-1-2 1 0 0,1 1-1 0 0,0-1 1 0 0,13 4-1 0 0,-18-7-81 0 0</inkml:trace>
  <inkml:trace contextRef="#ctx1" brushRef="#br0" timeOffset="13758.24">3782 651 1800 0 0,'-26'32'304'0'0,"25"-30"-286"0"0,0 0 0 0 0,0-1-1 0 0,0 1 1 0 0,0 0 0 0 0,0 0 0 0 0,0 0 0 0 0,0 0 0 0 0,0 1 0 0 0,1-1-1 0 0,-1 0 1 0 0,1 0 0 0 0,0 0 0 0 0,-1 1 0 0 0,1-1 0 0 0,0 0-1 0 0,0 0 1 0 0,0 1 0 0 0,0-1 0 0 0,0 0 0 0 0,1 1 0 0 0,-1-1 0 0 0,1 0-1 0 0,-1 0 1 0 0,1 0 0 0 0,-1 0 0 0 0,1 1 0 0 0,0-1 0 0 0,0 0-1 0 0,0 0 1 0 0,0-1 0 0 0,0 1 0 0 0,0 0 0 0 0,1 0 0 0 0,-1-1 0 0 0,0 1-1 0 0,1-1 1 0 0,1 2 0 0 0,0 0-5 0 0,-1-1 1 0 0,1 0-1 0 0,-1 0 1 0 0,1 0-1 0 0,-1 0 1 0 0,1-1-1 0 0,0 0 0 0 0,0 1 1 0 0,0-1-1 0 0,0 0 1 0 0,0-1-1 0 0,-1 1 0 0 0,1 0 1 0 0,1-1-1 0 0,-1 0 1 0 0,0 0-1 0 0,0 0 0 0 0,0-1 1 0 0,0 1-1 0 0,0-1 1 0 0,0 1-1 0 0,-1-1 0 0 0,5-2 1 0 0,-5 1-9 0 0,0 1 1 0 0,0-1-1 0 0,0 0 0 0 0,0 0 1 0 0,0 0-1 0 0,-1 0 1 0 0,1 0-1 0 0,0-1 0 0 0,-1 1 1 0 0,0 0-1 0 0,1-1 1 0 0,-1 0-1 0 0,0 1 0 0 0,0-1 1 0 0,0 0-1 0 0,0 0 1 0 0,0 0-1 0 0,-1 1 0 0 0,1-1 1 0 0,-1 0-1 0 0,0 0 0 0 0,1 0 1 0 0,-1 0-1 0 0,0 0 1 0 0,0 0-1 0 0,-1 0 0 0 0,1 0 1 0 0,-1 0-1 0 0,1 0 1 0 0,-1 0-1 0 0,-1-4 0 0 0,2 5-1 0 0,-1-1-1 0 0,0 1 0 0 0,1 0 1 0 0,-1 0-1 0 0,0 0 1 0 0,0 0-1 0 0,0 0 0 0 0,0 0 1 0 0,0 0-1 0 0,-1 0 0 0 0,1 0 1 0 0,0 0-1 0 0,-1 1 1 0 0,1-1-1 0 0,-1 1 0 0 0,0-1 1 0 0,1 1-1 0 0,-1 0 0 0 0,0 0 1 0 0,1 0-1 0 0,-1 0 1 0 0,0 0-1 0 0,0 0 0 0 0,0 0 1 0 0,0 1-1 0 0,0-1 0 0 0,0 1 1 0 0,0 0-1 0 0,0 0 1 0 0,0 0-1 0 0,0 0 0 0 0,0 0 1 0 0,0 0-1 0 0,0 1 0 0 0,1-1 1 0 0,-1 1-1 0 0,0-1 1 0 0,-3 3-1 0 0,3-2 4 0 0,0 0 0 0 0,1 0 0 0 0,-1 1 0 0 0,0-1 1 0 0,1 1-1 0 0,-1-1 0 0 0,1 1 0 0 0,0 0 0 0 0,0-1 0 0 0,-1 1 0 0 0,1 0 0 0 0,0 0 1 0 0,0 0-1 0 0,0 0 0 0 0,0 0 0 0 0,1 1 0 0 0,-1-1 0 0 0,0 0 0 0 0,1 0 0 0 0,0 1 1 0 0,-1-1-1 0 0,1 0 0 0 0,0 1 0 0 0,0-1 0 0 0,0 0 0 0 0,0 1 0 0 0,0-1 0 0 0,1 4 1 0 0,1-1 33 0 0</inkml:trace>
  <inkml:trace contextRef="#ctx1" brushRef="#br0" timeOffset="17023.34">4719 1366 1200 0 0,'0'0'56'0'0,"34"26"671"0"0,-21-12-484 0 0,1 0 1 0 0,0-2 0 0 0,0 0 0 0 0,1-1 0 0 0,0 0 0 0 0,1-2 0 0 0,0 0 0 0 0,0-1-1 0 0,1-1 1 0 0,29 8 0 0 0,-14-3-13 0 0,-21-8-167 0 0</inkml:trace>
  <inkml:trace contextRef="#ctx1" brushRef="#br0" timeOffset="18023.66">5004 1566 2608 0 0,'0'0'603'0'0,"32"-17"-237"0"0,114-54 738 0 0,-119 60-937 0 0,1 0-1 0 0,0 3 0 0 0,47-8 1 0 0,-68 15-130 0 0</inkml:trace>
  <inkml:trace contextRef="#ctx1" brushRef="#br0" timeOffset="18354.23">5368 1413 4312 0 0,'0'0'47'0'0,"33"25"79"0"0,182 118 1550 0 0,-175-110-1349 0 0,-33-28-247 0 0</inkml:trace>
  <inkml:trace contextRef="#ctx1" brushRef="#br0" timeOffset="19096.66">5682 1633 3408 0 0,'0'0'185'0'0,"14"-19"473"0"0,17-3-200 0 0,0 2 1 0 0,66-28-1 0 0,-14 8 29 0 0,-35 16-40 0 0,-43 21-391 0 0</inkml:trace>
  <inkml:trace contextRef="#ctx1" brushRef="#br0" timeOffset="19729.49">6102 1333 2504 0 0,'-2'0'35'0'0,"-1"1"0"0"0,1 0-1 0 0,0 0 1 0 0,0 0 0 0 0,-1 0 0 0 0,1 0 0 0 0,0 1 0 0 0,0-1 0 0 0,0 1-1 0 0,0 0 1 0 0,0-1 0 0 0,1 1 0 0 0,-1 0 0 0 0,0 0 0 0 0,1 1-1 0 0,-1-1 1 0 0,1 0 0 0 0,-1 1 0 0 0,1-1 0 0 0,0 1 0 0 0,0-1-1 0 0,0 1 1 0 0,0-1 0 0 0,0 1 0 0 0,1 0 0 0 0,-1 0 0 0 0,1 0 0 0 0,-1-1-1 0 0,1 1 1 0 0,0 0 0 0 0,0 0 0 0 0,0 0 0 0 0,0 0 0 0 0,0 0-1 0 0,1 0 1 0 0,-1-1 0 0 0,1 1 0 0 0,-1 0 0 0 0,1 0 0 0 0,0-1 0 0 0,0 1-1 0 0,0 0 1 0 0,0-1 0 0 0,1 1 0 0 0,-1-1 0 0 0,0 0 0 0 0,1 1-1 0 0,-1-1 1 0 0,1 0 0 0 0,0 0 0 0 0,0 0 0 0 0,0-1 0 0 0,0 1-1 0 0,0 0 1 0 0,0-1 0 0 0,0 1 0 0 0,0-1 0 0 0,0 0 0 0 0,5 2 0 0 0,1-1 94 0 0,0 0 1 0 0,0-1 0 0 0,0 0 0 0 0,1-1 0 0 0,-1 0 0 0 0,0 0 0 0 0,0-1 0 0 0,9-2 0 0 0,-15 3-108 0 0,0 0 0 0 0,0-1 0 0 0,-1 1 0 0 0,1-1 0 0 0,0 1 1 0 0,-1-1-1 0 0,1 0 0 0 0,0 0 0 0 0,-1 0 0 0 0,1 0 0 0 0,-1 0 0 0 0,1 0 0 0 0,-1 0 1 0 0,1-1-1 0 0,-1 1 0 0 0,0-1 0 0 0,1 1 0 0 0,-1-1 0 0 0,0 0 0 0 0,0 1 0 0 0,0-1 1 0 0,0 0-1 0 0,0 0 0 0 0,-1 0 0 0 0,1 0 0 0 0,0 0 0 0 0,-1 0 0 0 0,1 0 0 0 0,-1 0 0 0 0,0 0 1 0 0,1 0-1 0 0,-1-1 0 0 0,0 1 0 0 0,0 0 0 0 0,0 0 0 0 0,0 0 0 0 0,0 0 0 0 0,-1 0 1 0 0,1-1-1 0 0,-1 1 0 0 0,1 0 0 0 0,-1 0 0 0 0,-1-3 0 0 0,1 1 12 0 0,-1 1-1 0 0,1-1 1 0 0,-1 0-1 0 0,0 1 1 0 0,0-1-1 0 0,-1 1 1 0 0,1-1-1 0 0,-1 1 1 0 0,1 0-1 0 0,-1 1 1 0 0,0-1-1 0 0,0 0 1 0 0,0 1-1 0 0,0 0 0 0 0,0 0 1 0 0,0 0-1 0 0,-7-3 1 0 0,4 3 51 0 0,-1-1 0 0 0,1 1 0 0 0,-1 1-1 0 0,1-1 1 0 0,-1 2 0 0 0,0-1 0 0 0,0 1 0 0 0,-10 1 0 0 0,16-1-75 0 0,0 0 0 0 0,1 0 0 0 0,-1 0 0 0 0,1 0 1 0 0,-1 0-1 0 0,0 0 0 0 0,1 1 0 0 0,-1-1 0 0 0,1 0 0 0 0,-1 0 1 0 0,1 1-1 0 0,-1-1 0 0 0,1 1 0 0 0,-1-1 0 0 0,1 0 0 0 0,-1 1 0 0 0,1-1 1 0 0,-1 1-1 0 0,1-1 0 0 0,0 1 0 0 0,-1-1 0 0 0,1 1 0 0 0,0 0 1 0 0,-1-1-1 0 0,1 1 0 0 0,0 0 0 0 0,0-1 0 0 0,-1 1 0 0 0,1 0 1 0 0,0-1-1 0 0,0 1 0 0 0,0 0 0 0 0,0-1 0 0 0,0 1 0 0 0,0 0 1 0 0,0 0-1 0 0,0-1 0 0 0,0 1 0 0 0,0 0 0 0 0,0-1 0 0 0,0 1 1 0 0,0 0-1 0 0,0-1 0 0 0,1 2 0 0 0,13 26 238 0 0,-7-20-217 0 0</inkml:trace>
  <inkml:trace contextRef="#ctx1" brushRef="#br0" timeOffset="19913.45">6297 1266 6016 0 0,'-7'50'281'0'0,"7"-49"-260"0"0,-1 14 183 0 0,0 0 0 0 0,1 0-1 0 0,0 0 1 0 0,1 0-1 0 0,0 0 1 0 0,4 21 0 0 0,-4-33-156 0 0</inkml:trace>
  <inkml:trace contextRef="#ctx1" brushRef="#br0" timeOffset="20151.96">6424 1321 3616 0 0,'-6'46'312'0'0,"6"-2"116"0"0,0-33-254 0 0,0-1-1 0 0,0 0 1 0 0,-1 1-1 0 0,0-1 1 0 0,0 0-1 0 0,-1 0 0 0 0,-4 16 1 0 0,4-23-94 0 0</inkml:trace>
  <inkml:trace contextRef="#ctx1" brushRef="#br0" timeOffset="20389.42">6336 1395 5520 0 0,'0'0'0'0'0,"9"0"0"0"0,-5 0 24 0 0,0 0 16 0 0,-2 3-16 0 0,6 2 8 0 0,2 0-8 0 0,0-1 0 0 0,-2 0 0 0 0,2-1 8 0 0,-1 0 48 0 0,-1 0 0 0 0,-2 0 0 0 0,4 0 0 0 0,-3 1-24 0 0,-3 1 0 0 0,2-2-8 0 0</inkml:trace>
  <inkml:trace contextRef="#ctx1" brushRef="#br0" timeOffset="20911.76">5632 1692 5528 0 0,'-3'14'14'0'0,"1"-1"1"0"0,0 1 0 0 0,1 0-1 0 0,0 0 1 0 0,1 1 0 0 0,2 22-1 0 0,1-32 26 0 0,0-4-22 0 0</inkml:trace>
  <inkml:trace contextRef="#ctx1" brushRef="#br0" timeOffset="21104.47">5706 1691 3616 0 0,'0'0'48'0'0,"0"12"16"0"0,-2-6-8 0 0,2 1 8 0 0,-3-1-32 0 0,2 2 16 0 0,-1 0 0 0 0,0 1-8 0 0,0-2 96 0 0,0 2 0 0 0,2 2 0 0 0,0 1 8 0 0,0-1-72 0 0,0-2 8 0 0,0 1 0 0 0</inkml:trace>
  <inkml:trace contextRef="#ctx1" brushRef="#br0" timeOffset="21554.32">5631 1938 3408 0 0,'-17'37'475'0'0,"16"-35"-445"0"0,0 1 1 0 0,0 0 0 0 0,1 0 0 0 0,-1-1 0 0 0,1 1 0 0 0,0 0 0 0 0,-1 0 0 0 0,1 0 0 0 0,0-1-1 0 0,0 1 1 0 0,1 0 0 0 0,-1 0 0 0 0,0 0 0 0 0,1-1 0 0 0,-1 1 0 0 0,1 0 0 0 0,0 0 0 0 0,0-1-1 0 0,0 1 1 0 0,0-1 0 0 0,0 1 0 0 0,0-1 0 0 0,1 0 0 0 0,-1 1 0 0 0,1-1 0 0 0,-1 0 0 0 0,1 0-1 0 0,0 0 1 0 0,0 0 0 0 0,-1-1 0 0 0,1 1 0 0 0,0-1 0 0 0,0 1 0 0 0,1-1 0 0 0,-1 0 0 0 0,0 0-1 0 0,0 0 1 0 0,0 0 0 0 0,1 0 0 0 0,-1 0 0 0 0,0-1 0 0 0,1 0 0 0 0,-1 1 0 0 0,0-1-1 0 0,1 0 1 0 0,-1 0 0 0 0,0-1 0 0 0,1 1 0 0 0,-1 0 0 0 0,0-1 0 0 0,1 0 0 0 0,-1 0 0 0 0,0 0-1 0 0,0 0 1 0 0,0 0 0 0 0,0 0 0 0 0,0-1 0 0 0,0 1 0 0 0,0-1 0 0 0,0 0 0 0 0,0 1 0 0 0,0-1-1 0 0,-1 0 1 0 0,1 0 0 0 0,2-5 0 0 0,-2 4 2 0 0,-1 0-1 0 0,1 0 1 0 0,-1 0-1 0 0,0 0 0 0 0,0 0 1 0 0,0 0-1 0 0,0 0 1 0 0,0 0-1 0 0,-1-1 1 0 0,1 1-1 0 0,-1 0 1 0 0,0-1-1 0 0,0 1 1 0 0,0-1-1 0 0,0 1 1 0 0,0 0-1 0 0,0-1 1 0 0,-1 1-1 0 0,0 0 1 0 0,1-1-1 0 0,-1 1 0 0 0,0 0 1 0 0,0 0-1 0 0,-1 0 1 0 0,1 0-1 0 0,0 0 1 0 0,-1 0-1 0 0,1 0 1 0 0,-4-3-1 0 0,3 3 1 0 0,1 1 0 0 0,-1 0 0 0 0,1 0 0 0 0,-1 0 0 0 0,0 1 0 0 0,1-1 0 0 0,-1 0 0 0 0,0 1-1 0 0,0-1 1 0 0,0 1 0 0 0,0 0 0 0 0,0 0 0 0 0,-1 0 0 0 0,1 0 0 0 0,0 0 0 0 0,0 1 0 0 0,-1-1 0 0 0,1 1 0 0 0,0 0 0 0 0,0 0-1 0 0,-1 0 1 0 0,1 0 0 0 0,0 0 0 0 0,-1 0 0 0 0,1 1 0 0 0,0-1 0 0 0,0 1 0 0 0,0 0 0 0 0,-1 0 0 0 0,1 0 0 0 0,0 0 0 0 0,0 0-1 0 0,0 1 1 0 0,0-1 0 0 0,0 1 0 0 0,-2 2 0 0 0,3-3-10 0 0,0 1 0 0 0,0-1 0 0 0,0 1 0 0 0,0-1 0 0 0,0 1 0 0 0,0 0 0 0 0,0 0 0 0 0,1-1 0 0 0,-1 1 0 0 0,0 0 0 0 0,1 0 1 0 0,-1 0-1 0 0,1 0 0 0 0,0 0 0 0 0,0 0 0 0 0,-1 0 0 0 0,1 2 0 0 0,1 6 33 0 0</inkml:trace>
  <inkml:trace contextRef="#ctx1" brushRef="#br0" timeOffset="23999.23">4622 1107 1400 0 0,'0'0'103'0'0,"1"-2"213"0"0,6 22 67 0 0,2-1 0 0 0,17 32 0 0 0,-12-29 32 0 0,1-1 0 0 0,29 33 0 0 0,-17-23 11 0 0,-25-28-384 0 0,0 1 5 0 0</inkml:trace>
  <inkml:trace contextRef="#ctx1" brushRef="#br0" timeOffset="24540.12">4728 1347 4312 0 0,'13'-23'48'0'0,"14"-9"80"0"0,1 2 1 0 0,1 2-1 0 0,63-46 0 0 0,-83 66 248 0 0,-8 8-305 0 0</inkml:trace>
  <inkml:trace contextRef="#ctx1" brushRef="#br0" timeOffset="24967.85">5058 996 4160 0 0,'-1'-1'0'0'0,"-1"0"0"0"0,1 0 1 0 0,0-1-1 0 0,-1 1 0 0 0,1 0 0 0 0,-1 1 0 0 0,1-1 1 0 0,-1 0-1 0 0,1 0 0 0 0,-1 1 0 0 0,1-1 1 0 0,-1 1-1 0 0,1 0 0 0 0,-1-1 0 0 0,0 1 0 0 0,1 0 1 0 0,-1 0-1 0 0,0 0 0 0 0,1 0 0 0 0,-1 1 0 0 0,1-1 1 0 0,-1 1-1 0 0,1-1 0 0 0,-3 2 0 0 0,1-1 1 0 0,0 1 0 0 0,0 0 0 0 0,1 0 0 0 0,-1 0 0 0 0,1 0 0 0 0,-1 1 0 0 0,1-1 0 0 0,0 1 0 0 0,0 0 0 0 0,0 0 0 0 0,0 0 0 0 0,-3 5 0 0 0,4-6-1 0 0,-1 1 1 0 0,1-1 0 0 0,0 0-1 0 0,0 1 1 0 0,0-1-1 0 0,0 1 1 0 0,0 0-1 0 0,1-1 1 0 0,-1 1-1 0 0,0 0 1 0 0,1-1-1 0 0,0 1 1 0 0,0 0 0 0 0,-1 0-1 0 0,1-1 1 0 0,1 1-1 0 0,-1 0 1 0 0,0 0-1 0 0,0-1 1 0 0,1 1-1 0 0,-1 0 1 0 0,1-1 0 0 0,0 1-1 0 0,0 0 1 0 0,0-1-1 0 0,0 1 1 0 0,0-1-1 0 0,0 0 1 0 0,1 1-1 0 0,-1-1 1 0 0,0 0-1 0 0,1 0 1 0 0,0 0 0 0 0,-1 0-1 0 0,1 0 1 0 0,0-1-1 0 0,0 1 1 0 0,0-1-1 0 0,3 3 1 0 0,-1-2 23 0 0,1 0 0 0 0,0-1 0 0 0,0 0-1 0 0,0 0 1 0 0,0 0 0 0 0,0 0 0 0 0,0-1 0 0 0,1 0 0 0 0,-1 0 0 0 0,0-1 0 0 0,0 0 0 0 0,9-2 0 0 0,-9 1 9 0 0</inkml:trace>
  <inkml:trace contextRef="#ctx1" brushRef="#br0" timeOffset="25590.25">5117 1163 3000 0 0,'0'0'1761'0'0,"2"-5"-1562"0"0,15-37 61 0 0,-11 30-143 0 0,0 0 1 0 0,-1 0 0 0 0,-1-1 0 0 0,0 0 0 0 0,0 0 0 0 0,-1-1 0 0 0,2-16-1 0 0,-7 18 383 0 0,-5 17-102 0 0,-4 18-201 0 0,11-18-168 0 0,-1-1 0 0 0,1 1-1 0 0,0-1 1 0 0,0 1 0 0 0,0 0-1 0 0,1-1 1 0 0,-1 1 0 0 0,1-1-1 0 0,0 1 1 0 0,0-1 0 0 0,0 0 0 0 0,1 0-1 0 0,-1 1 1 0 0,1-1 0 0 0,0 0-1 0 0,0 0 1 0 0,0-1 0 0 0,0 1 0 0 0,0 0-1 0 0,1-1 1 0 0,5 6 0 0 0,-7-7-12 0 0,1 0 1 0 0,-1-1 0 0 0,1 0 0 0 0,-1 1-1 0 0,1-1 1 0 0,0 0 0 0 0,0 0-1 0 0,-1 0 1 0 0,1 0 0 0 0,0 0 0 0 0,0-1-1 0 0,0 1 1 0 0,0-1 0 0 0,0 1-1 0 0,0-1 1 0 0,0 0 0 0 0,0 0 0 0 0,0 0-1 0 0,0 0 1 0 0,0-1 0 0 0,-1 1-1 0 0,1 0 1 0 0,0-1 0 0 0,0 0 0 0 0,0 1-1 0 0,0-1 1 0 0,0 0 0 0 0,-1 0-1 0 0,1 0 1 0 0,0-1 0 0 0,-1 1 0 0 0,1 0-1 0 0,0-1 1 0 0,-1 0 0 0 0,0 1-1 0 0,1-1 1 0 0,-1 0 0 0 0,0 0 0 0 0,0 1-1 0 0,1-1 1 0 0,-1 0 0 0 0,0-3-1 0 0,3-2 28 0 0,-1 0 0 0 0,-1 0 0 0 0,1 0 0 0 0,-1 0 0 0 0,0-1 0 0 0,1-8 0 0 0,-2 13-21 0 0,-1 0 1 0 0,1-1 0 0 0,-1 1-1 0 0,0 0 1 0 0,1-1 0 0 0,-1 1-1 0 0,-1-1 1 0 0,1 1 0 0 0,0 0-1 0 0,-1 0 1 0 0,1-1-1 0 0,-1 1 1 0 0,0 0 0 0 0,0 0-1 0 0,0 0 1 0 0,-3-6 0 0 0,4 9-15 0 0,0 0 0 0 0,0-1 1 0 0,0 1-1 0 0,0-1 0 0 0,0 1 1 0 0,0 0-1 0 0,0-1 0 0 0,0 1 0 0 0,-1 0 1 0 0,1-1-1 0 0,0 1 0 0 0,0 0 1 0 0,0 0-1 0 0,-1-1 0 0 0,1 1 1 0 0,0 0-1 0 0,0 0 0 0 0,0-1 1 0 0,-1 1-1 0 0,1 0 0 0 0,0 0 0 0 0,-1 0 1 0 0,1-1-1 0 0,0 1 0 0 0,0 0 1 0 0,-1 0-1 0 0,1 0 0 0 0,0 0 1 0 0,-1 0-1 0 0,1 0 0 0 0,0 0 1 0 0,-1 0-1 0 0,1 0 0 0 0,0 0 0 0 0,0 0 1 0 0,-1 0-1 0 0,1 0 0 0 0,0 0 1 0 0,-1 0-1 0 0,1 0 0 0 0,0 0 1 0 0,-1 1-1 0 0,1-1 0 0 0,0 0 1 0 0,0 0-1 0 0,-1 0 0 0 0,1 1 0 0 0,0-1 1 0 0,0 0-1 0 0,-1 0 0 0 0,1 0 1 0 0,0 1-1 0 0,-3 19 261 0 0,3-13-224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3T11:43:43.6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1496 0 0,'0'0'444'0'0,"4"39"-103"0"0,-3 29 281 0 0,-1-48-234 0 0,0-1 0 0 0,1 1 1 0 0,7 38-1 0 0,-6-49-19 0 0,-1-8-330 0 0</inkml:trace>
  <inkml:trace contextRef="#ctx0" brushRef="#br0" timeOffset="606.86">133 4 3312 0 0,'-12'48'553'0'0,"12"-48"-553"0"0,-5 13 156 0 0,0-1-1 0 0,0-1 0 0 0,-1 1 1 0 0,-7 11-1 0 0,10-20-122 0 0,1-1 0 0 0,0 1 1 0 0,0 0-1 0 0,-1-1 0 0 0,0 1 0 0 0,1-1 0 0 0,-1 0 0 0 0,0 0 0 0 0,0 0 1 0 0,0-1-1 0 0,0 1 0 0 0,0-1 0 0 0,0 0 0 0 0,0 0 0 0 0,0 0 0 0 0,0 0 1 0 0,-1-1-1 0 0,-4 1 0 0 0,13 1 65 0 0,0 1 0 0 0,-1 0 0 0 0,1 0 0 0 0,0 1 0 0 0,-1 0 0 0 0,0 0 0 0 0,0 0 0 0 0,0 1 0 0 0,4 5 0 0 0,29 28 944 0 0,-35-36-968 0 0</inkml:trace>
  <inkml:trace contextRef="#ctx0" brushRef="#br0" timeOffset="1084.47">164 197 4216 0 0,'0'0'813'0'0,"36"-10"-12"0"0,-35 11-782 0 0,-1-1-1 0 0,1 0 0 0 0,0 0 0 0 0,0 0 0 0 0,-1 1 0 0 0,1-1 0 0 0,0 0 0 0 0,-1 1 0 0 0,1-1 0 0 0,0 1 0 0 0,-1-1 0 0 0,1 1 0 0 0,-1 0 0 0 0,1-1 0 0 0,-1 1 0 0 0,1-1 0 0 0,-1 1 0 0 0,1 0 0 0 0,-1 0 0 0 0,0-1 0 0 0,1 1 0 0 0,-1 0 0 0 0,0 0 1 0 0,1 0-1 0 0,-1-1 0 0 0,0 1 0 0 0,0 0 0 0 0,0 0 0 0 0,1 0 0 0 0,-1 0 0 0 0,0 0 0 0 0,0-1 0 0 0,0 1 0 0 0,0 0 0 0 0,0 0 0 0 0,-1 0 0 0 0,1 0 0 0 0,0 0 0 0 0,0 0 0 0 0,0-1 0 0 0,-1 1 0 0 0,1 0 0 0 0,0 0 0 0 0,-1 0 0 0 0,1 0 0 0 0,-26 46 327 0 0,8-15 99 0 0,18-31-433 0 0,0 0 0 0 0,0-1 0 0 0,0 1-1 0 0,0 0 1 0 0,1 0 0 0 0,-1 0 0 0 0,0-1 0 0 0,0 1 0 0 0,0 0-1 0 0,1 0 1 0 0,-1-1 0 0 0,0 1 0 0 0,1 0 0 0 0,-1-1 0 0 0,1 1-1 0 0,-1-1 1 0 0,1 1 0 0 0,-1 0 0 0 0,1-1 0 0 0,-1 1-1 0 0,1-1 1 0 0,-1 1 0 0 0,1-1 0 0 0,-1 0 0 0 0,1 1 0 0 0,0-1-1 0 0,-1 0 1 0 0,1 1 0 0 0,-1-1 0 0 0,1 0 0 0 0,0 0 0 0 0,-1 0-1 0 0,1 0 1 0 0,0 0 0 0 0,-1 0 0 0 0,1 0 0 0 0,0 0 0 0 0,-1 0-1 0 0,1 0 1 0 0,0 0 0 0 0,-1 0 0 0 0,1 0 0 0 0,0-1-1 0 0,43-5 695 0 0,-29 3-567 0 0,-12 3-138 0 0</inkml:trace>
  <inkml:trace contextRef="#ctx0" brushRef="#br0" timeOffset="1668.51">416 56 3808 0 0,'0'0'103'0'0,"-21"-14"990"0"0,20 14-1069 0 0,0 1 0 0 0,-1-1 0 0 0,1 1 1 0 0,0-1-1 0 0,0 1 0 0 0,0-1 0 0 0,-1 1 0 0 0,1 0 0 0 0,0 0 1 0 0,0 0-1 0 0,0 0 0 0 0,0 0 0 0 0,0 0 0 0 0,0 0 0 0 0,1 0 1 0 0,-1 0-1 0 0,0 0 0 0 0,0 1 0 0 0,1-1 0 0 0,-1 0 0 0 0,1 1 1 0 0,-1-1-1 0 0,1 1 0 0 0,-1-1 0 0 0,1 0 0 0 0,-1 1 1 0 0,1-1-1 0 0,0 1 0 0 0,0-1 0 0 0,0 1 0 0 0,0 0 0 0 0,0-1 1 0 0,0 1-1 0 0,0-1 0 0 0,0 1 0 0 0,0-1 0 0 0,1 1 0 0 0,-1-1 1 0 0,0 1-1 0 0,2 1 0 0 0,-1 0 0 0 0,0 0 0 0 0,1 0-1 0 0,-1 0 1 0 0,1 0 0 0 0,-1 0 0 0 0,1 0 0 0 0,0-1 0 0 0,0 1-1 0 0,0-1 1 0 0,0 1 0 0 0,1-1 0 0 0,-1 0 0 0 0,0 0 0 0 0,1-1-1 0 0,-1 1 1 0 0,1 0 0 0 0,3 0 0 0 0,7 3 62 0 0,-8-4-47 0 0,0 0 0 0 0,0 1 0 0 0,0-1 0 0 0,0 1 0 0 0,0 1 0 0 0,0-1 0 0 0,-1 1 0 0 0,1 0 0 0 0,-1 0 0 0 0,0 1 0 0 0,0-1 0 0 0,7 8 0 0 0,-11-10-23 0 0,0 0 1 0 0,0 0-1 0 0,0 0 0 0 0,0 0 1 0 0,0 0-1 0 0,-1 0 0 0 0,1 0 0 0 0,0-1 1 0 0,0 1-1 0 0,0 0 0 0 0,-1 0 0 0 0,1 0 1 0 0,0 0-1 0 0,-1 0 0 0 0,1-1 1 0 0,-1 1-1 0 0,1 0 0 0 0,0 0 0 0 0,-1-1 1 0 0,0 1-1 0 0,1 0 0 0 0,-1-1 0 0 0,1 1 1 0 0,-1-1-1 0 0,0 1 0 0 0,1-1 1 0 0,-1 1-1 0 0,0-1 0 0 0,1 1 0 0 0,-1-1 1 0 0,0 0-1 0 0,-1 1 0 0 0,-26 13 294 0 0,17-10-177 0 0,-29 7 967 0 0,40-13-756 0 0,0 2-265 0 0</inkml:trace>
  <inkml:trace contextRef="#ctx0" brushRef="#br0" timeOffset="2178.81">536 245 3616 0 0,'0'0'1400'0'0,"0"-1"-1386"0"0,0 0 0 0 0,0 0 1 0 0,0 0-1 0 0,0 0 0 0 0,0 0 0 0 0,0 1 1 0 0,0-1-1 0 0,0 0 0 0 0,1 0 0 0 0,-1 0 1 0 0,0 1-1 0 0,1-1 0 0 0,-1 0 0 0 0,0 0 1 0 0,1 1-1 0 0,-1-1 0 0 0,1 0 0 0 0,0 0 1 0 0,0 0 17 0 0,0 0 0 0 0,1 0 0 0 0,-1 0 1 0 0,0 0-1 0 0,1 0 0 0 0,-1 0 1 0 0,1 1-1 0 0,-1-1 0 0 0,1 1 0 0 0,-1 0 1 0 0,1-1-1 0 0,-1 1 0 0 0,1 0 1 0 0,-1 0-1 0 0,1 0 0 0 0,2 0 0 0 0,-1 9 418 0 0,-12 10-285 0 0,-5 0-21 0 0,12-16-98 0 0,-1-1 0 0 0,1 1 0 0 0,-1 1 0 0 0,1-1 0 0 0,0 0 1 0 0,0 1-1 0 0,0-1 0 0 0,0 1 0 0 0,0 0 0 0 0,1-1 0 0 0,-1 1 0 0 0,1 0 1 0 0,-1 5-1 0 0,3-9-23 0 0,-1 1-1 0 0,1 0 1 0 0,0-1 0 0 0,-1 1-1 0 0,1-1 1 0 0,0 1 0 0 0,-1-1 0 0 0,1 0-1 0 0,0 1 1 0 0,0-1 0 0 0,-1 0-1 0 0,1 0 1 0 0,0 0 0 0 0,0 0 0 0 0,0 1-1 0 0,-1-1 1 0 0,1 0 0 0 0,0-1-1 0 0,0 1 1 0 0,0 0 0 0 0,0 0 0 0 0,-1 0-1 0 0,2-1 1 0 0,23-3 57 0 0,-24 4-57 0 0,42-9 191 0 0,-34 9-172 0 0</inkml:trace>
  <inkml:trace contextRef="#ctx0" brushRef="#br0" timeOffset="2688.2">747 46 4216 0 0,'-1'1'26'0'0,"0"-1"1"0"0,0 0-1 0 0,-1 0 0 0 0,1 0 1 0 0,0 1-1 0 0,0-1 1 0 0,0 1-1 0 0,0-1 0 0 0,0 1 1 0 0,0-1-1 0 0,0 1 1 0 0,0 0-1 0 0,0 0 0 0 0,0-1 1 0 0,0 1-1 0 0,0 0 1 0 0,0 0-1 0 0,1 0 0 0 0,-1 0 1 0 0,0 0-1 0 0,1 0 0 0 0,-1 1 1 0 0,-1 1-1 0 0,1 1 37 0 0,0 0 1 0 0,-1 0-1 0 0,1 0 0 0 0,0 0 0 0 0,1 0 0 0 0,-1 1 0 0 0,0-1 0 0 0,1 5 1 0 0,0-4 1 0 0,-1 0 1 0 0,1 0-1 0 0,0 0 1 0 0,1 0 0 0 0,-1 0-1 0 0,1 0 1 0 0,0-1 0 0 0,0 1-1 0 0,0 0 1 0 0,1 0 0 0 0,-1-1-1 0 0,1 1 1 0 0,0-1 0 0 0,0 0-1 0 0,3 5 1 0 0,-1-5-15 0 0,0-1-1 0 0,0 0 1 0 0,1 0 0 0 0,-1 0 0 0 0,1-1 0 0 0,0 1-1 0 0,0-1 1 0 0,-1-1 0 0 0,1 1 0 0 0,0-1 0 0 0,0 0-1 0 0,0 0 1 0 0,1-1 0 0 0,-1 0 0 0 0,0 0 0 0 0,0 0-1 0 0,0-1 1 0 0,7-1 0 0 0,-8 1-17 0 0,-1 0 0 0 0,1 0 0 0 0,-1 0 0 0 0,0-1-1 0 0,0 1 1 0 0,1-1 0 0 0,-1 0 0 0 0,0 0 0 0 0,0 0 0 0 0,0-1 0 0 0,-1 1 0 0 0,1-1 0 0 0,0 0 0 0 0,-1 0 0 0 0,1 0 0 0 0,-1 0-1 0 0,0 0 1 0 0,0 0 0 0 0,0-1 0 0 0,0 0 0 0 0,-1 1 0 0 0,1-1 0 0 0,-1 0 0 0 0,0 0 0 0 0,1 0 0 0 0,-1 0 0 0 0,0-7-1 0 0,-1 6 13 0 0,0 1 0 0 0,0-1 0 0 0,-1 1 0 0 0,1 0 0 0 0,-1-1 0 0 0,0 1 0 0 0,0 0 0 0 0,0 0 0 0 0,-1 0 0 0 0,1-1 0 0 0,-1 2 0 0 0,0-1 0 0 0,0 0 0 0 0,0 0 0 0 0,0 1 0 0 0,-1-1 0 0 0,1 1 0 0 0,-1 0 0 0 0,0 0 0 0 0,0 0-1 0 0,1 0 1 0 0,-2 1 0 0 0,1-1 0 0 0,0 1 0 0 0,0 0 0 0 0,0 0 0 0 0,-7-2 0 0 0,7 2 9 0 0,-1 0-1 0 0,1 1 1 0 0,-1-1 0 0 0,0 1-1 0 0,0 0 1 0 0,0 0-1 0 0,1 1 1 0 0,-1-1 0 0 0,0 1-1 0 0,0 0 1 0 0,0 0-1 0 0,0 1 1 0 0,0-1 0 0 0,0 1-1 0 0,1 0 1 0 0,-1 0 0 0 0,0 0-1 0 0,0 1 1 0 0,1 0-1 0 0,-1 0 1 0 0,1 0 0 0 0,-1 0-1 0 0,1 1 1 0 0,0-1-1 0 0,0 1 1 0 0,-4 4 0 0 0,6-6-35 0 0,0 1-1 0 0,1-1 1 0 0,-1 1 0 0 0,0 0 0 0 0,0-1 0 0 0,1 1 0 0 0,-1 0-1 0 0,0-1 1 0 0,1 1 0 0 0,0 0 0 0 0,-1 0 0 0 0,1-1 0 0 0,0 1 0 0 0,0 0-1 0 0,0 0 1 0 0,-1 0 0 0 0,2 0 0 0 0,-1 0 0 0 0,0-1 0 0 0,0 1-1 0 0,0 0 1 0 0,1 0 0 0 0,-1 0 0 0 0,1-1 0 0 0,-1 1 0 0 0,1 0 0 0 0,0-1-1 0 0,-1 1 1 0 0,3 2 0 0 0,-1 0 13 0 0,1 0-1 0 0,-1 0 0 0 0,1 0 1 0 0,0-1-1 0 0,0 1 1 0 0,1-1-1 0 0,-1 0 1 0 0,0 0-1 0 0,7 3 1 0 0,0 1 47 0 0</inkml:trace>
  <inkml:trace contextRef="#ctx0" brushRef="#br0" timeOffset="3333.38">978 236 5224 0 0,'0'0'57'0'0,"-19"-42"518"0"0,19 41-560 0 0,1-1-1 0 0,-1 1 1 0 0,0-1 0 0 0,0 1 0 0 0,0-1 0 0 0,1 1 0 0 0,-1-1-1 0 0,1 1 1 0 0,-1-1 0 0 0,1 1 0 0 0,-1 0 0 0 0,1-1 0 0 0,0 1-1 0 0,-1 0 1 0 0,1-1 0 0 0,0 1 0 0 0,0 0 0 0 0,0 0 0 0 0,0 0-1 0 0,0 0 1 0 0,0 0 0 0 0,0 0 0 0 0,0 0 0 0 0,0 1 0 0 0,0-1-1 0 0,0 0 1 0 0,1 1 0 0 0,-1-1 0 0 0,0 1 0 0 0,0-1 0 0 0,1 1-1 0 0,-1 0 1 0 0,0-1 0 0 0,0 1 0 0 0,1 0 0 0 0,-1 0 0 0 0,0 0-1 0 0,1 1 1 0 0,-1-1 0 0 0,0 0 0 0 0,0 0 0 0 0,1 1 0 0 0,-1-1-1 0 0,0 1 1 0 0,0-1 0 0 0,0 1 0 0 0,1 0 0 0 0,-1 0 0 0 0,1 1-1 0 0,0-2 0 0 0,-1 1 0 0 0,1-1 0 0 0,-1 1 0 0 0,1 0 1 0 0,-1 0-1 0 0,0 0 0 0 0,1 0 0 0 0,-1 0 0 0 0,0 0 0 0 0,0 0 0 0 0,1 0 0 0 0,-1 1 0 0 0,0-1 0 0 0,0 1 0 0 0,0-1 0 0 0,0 1 0 0 0,0-1 0 0 0,-1 1 0 0 0,1 0 0 0 0,0-1 0 0 0,-1 1 0 0 0,1 0 0 0 0,0 0 0 0 0,-1 0 0 0 0,0-1 0 0 0,1 1 0 0 0,-1 0 0 0 0,0 0 0 0 0,0 0 0 0 0,0 0 0 0 0,0 0 0 0 0,0 0 0 0 0,0 0 0 0 0,-1-1 0 0 0,1 1 0 0 0,0 0 0 0 0,-1 0 0 0 0,1 0 0 0 0,-1 0 0 0 0,0-1 0 0 0,-1 4 0 0 0,-15 22 324 0 0,-29 34 0 0 0,45-60-323 0 0,1-1-1 0 0,-1 1 1 0 0,1-1-1 0 0,-1 1 1 0 0,1 0-1 0 0,-1-1 1 0 0,1 1 0 0 0,-1-1-1 0 0,1 1 1 0 0,0 0-1 0 0,-1 0 1 0 0,1-1-1 0 0,0 1 1 0 0,-1 0-1 0 0,1 0 1 0 0,0 0-1 0 0,0-1 1 0 0,0 1-1 0 0,-1 0 1 0 0,1 0-1 0 0,0 0 1 0 0,0 0-1 0 0,0-1 1 0 0,0 1-1 0 0,0 0 1 0 0,0 0-1 0 0,1 0 1 0 0,-1 0-1 0 0,0 0 1 0 0,0-1-1 0 0,0 1 1 0 0,1 0-1 0 0,-1 0 1 0 0,0-1-1 0 0,1 1 1 0 0,-1 0-1 0 0,0 0 1 0 0,1-1-1 0 0,-1 1 1 0 0,1 0-1 0 0,-1-1 1 0 0,1 1-1 0 0,-1-1 1 0 0,1 1-1 0 0,0-1 1 0 0,-1 1-1 0 0,1-1 1 0 0,-1 1-1 0 0,1-1 1 0 0,0 0-1 0 0,-1 0 1 0 0,1 1-1 0 0,0-1 1 0 0,-1 0-1 0 0,1 0 1 0 0,1 0 0 0 0,1 2 44 0 0,0-1 0 0 0,0 0 1 0 0,1 0-1 0 0,-1-1 0 0 0,0 1 1 0 0,1-1-1 0 0,-1 0 0 0 0,0 0 1 0 0,1 0-1 0 0,5-2 0 0 0,30-24 698 0 0,-38 26-737 0 0,0 0 0 0 0,-1-1 0 0 0,0 1 0 0 0,1-1 0 0 0,-1 1 0 0 0,1-1-1 0 0,-1 1 1 0 0,1-1 0 0 0,-1 1 0 0 0,0-1 0 0 0,1 0 0 0 0,-1 1 0 0 0,0-1 0 0 0,0 0 0 0 0,1 1 0 0 0,-1-1 0 0 0,0 0-1 0 0,0 1 1 0 0,0-1 0 0 0,0 0 0 0 0,0 0 0 0 0,0 1 0 0 0,0-1 0 0 0,0-1 0 0 0,0 1 0 0 0,-1 0 1 0 0,0 0-1 0 0,0 0 1 0 0,0 0-1 0 0,1 0 1 0 0,-1 0 0 0 0,0 1-1 0 0,0-1 1 0 0,0 0-1 0 0,0 1 1 0 0,0-1-1 0 0,0 1 1 0 0,0-1-1 0 0,0 1 1 0 0,0-1-1 0 0,0 1 1 0 0,-1 0 0 0 0,1 0-1 0 0,-1-1 1 0 0,-30-1 414 0 0,30 2-403 0 0,1 0 0 0 0,-1 0-1 0 0,1 0 1 0 0,-1 0 0 0 0,1 0 0 0 0,-1 0 0 0 0,1 0 0 0 0,-1 1 0 0 0,1-1 0 0 0,0 1 0 0 0,-1-1 0 0 0,1 1-1 0 0,-1 0 1 0 0,1 0 0 0 0,0 0 0 0 0,-1 0 0 0 0,-1 1 0 0 0,3 1 15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11:39:48.1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475 78 1200,'6'-19'64,"-6"19"-57,0 0 0,0-1 1,0 1-1,-1 0 0,1 0 0,0-1 1,0 1-1,-1 0 0,1 0 0,0-1 0,-1 1 1,1 0-1,0 0 0,-1 0 0,1 0 0,0 0 1,-1 0-1,1-1 0,0 1 0,-1 0 1,1 0-1,0 0 0,-1 0 0,1 0 0,0 0 1,-1 0-1,1 0 0,0 0 0,-1 1 1,1-1-1,0 0 0,-1 0 0,1 0 0,0 0 1,-1 0-1,1 1 0,0-1 0,0 0 1,-1 0-1,1 1 0,-20 9 25,15-7 0,-12 7 17,-1 0 1,1 1-1,1 1 1,0 0-1,1 1 1,0 1-1,1 0 1,0 1-1,1 0 0,-12 21 1,8-10 68,-1-1-1,-1-1 1,-35 34 0,40-45-76,2 1 1,0 0 0,0 1 0,1 0 0,-12 23 0,-35 87 277,55-118-296,1-3-4,0-1 1,1 1-1,0 0 1,-1 0-1,1 0 1,1 0-1,-1 0 1,0 0-1,1 5 1,0-9-15,0 1 0,0 0 0,1 0 1,-1-1-1,0 1 0,0 0 1,1-1-1,-1 1 0,0 0 0,1-1 1,-1 1-1,1 0 0,-1-1 0,1 1 1,-1-1-1,1 1 0,-1-1 1,1 1-1,0-1 0,0 1 0,1 0 3,0-1-1,0 1 0,0-1 0,0 1 0,0-1 1,0 0-1,0 1 0,0-1 0,0 0 0,3-1 1,19-2 140,-1-1 1,0-2 0,0 0 0,42-18 0,-55 20-109,-1-1 0,0 0 0,0-1 0,0 1 1,0-2-1,10-10 0,41-49 414,-44 47-311,1 0 0,27-23-1,-30 31-87,-6 6 44,-1-1-1,0 1 1,-1-1-1,1 0 1,-1-1-1,0 0 1,0 0-1,-1 0 1,5-9-1,-10 16-92,0 0 0,0 0 0,0-1 0,0 1 0,0 0 0,1 0 0,-1 0 0,0 0 0,0 0 0,0-1 0,0 1 0,0 0 0,0 0 0,0 0 0,0 0 1,0-1-1,0 1 0,0 0 0,0 0 0,0 0 0,0 0 0,0 0 0,0-1 0,0 1 0,0 0 0,-1 0 0,1 0 0,0 0 0,0 0 0,0-1 0,0 1 0,0 0 0,0 0 0,0 0 0,0 0 0,-1 0 0,1 0 0,0 0 0,0-1 0,0 1 0,0 0 0,-1 0 0,-8 1 328,-10 7-19,8-2-233,0 0-1,0 1 0,1 0 1,0 1-1,1 0 1,0 1-1,0-1 0,-9 14 1,14-17-77,0 0 0,0 1 0,1 0 0,0 0 1,0 0-1,0 1 0,1-1 0,0 0 0,0 1 1,0 0-1,1-1 0,0 1 0,1 0 0,-1 0 1,1 0-1,2 11 0,-2-16-25,1 0 0,0 0 0,-1 0 0,1 0 1,0 0-1,0 0 0,1 0 0,-1 0 0,0 0 0,1 0 0,-1-1 0,1 1 0,0 0 0,-1-1 0,1 0 1,0 1-1,0-1 0,0 0 0,0 0 0,0 0 0,0 0 0,0 0 0,0-1 0,0 1 0,0 0 0,1-1 1,-1 0-1,0 0 0,0 1 0,3-2 0,10 2 117,-1-1-1,0-1 1,22-4-1,-32 5-60,14-3 47,0-1 0,0 0 0,-1-1 0,0-1 0,0-1-1,0-1 1,20-11 0,105-55 593,-141 73-707,0 0 0,1 0 0,-1 0-1,0 1 1,0-1 0,1 0 0,-1 1-1,0-1 1,1 1 0,-1 0 0,0-1-1,1 1 1,-1 0 0,1 0 0,-1 0-1,1 0 1,-1 0 0,0 0-1,1 0 1,2 1 0,-3 0 24,-1 0 0,1 0-1,0 0 1,-1 0 0,1 0 0,-1 0 0,1 0 0,-1 0 0,0 0-1,1 0 1,-1 0 0,0 0 0,0 0 0,0 0 0,0 0-1,0 0 1,0 1 0,0-1 0,0 0 0,0 0 0,0 0 0,-1 0-1,1 0 1,-1 2 0,-5 45 686,5-44-632,1 0 0,0-1 0,0 1 0,0 0 0,1 0 0,-1 0 0,1 0 0,0 0 0,0-1 0,2 5 0,-2-6-26,1 0-1,-1-1 1,1 1-1,0 0 1,-1-1-1,1 1 1,0-1-1,0 0 1,0 1 0,0-1-1,0 0 1,0 0-1,0-1 1,1 1-1,-1 0 1,0-1-1,4 1 1,43 3 73,-35-4-91,94-2 52,-85 2-9,0-1 1,0-1-1,0-1 0,22-6 1,-14 3 53,42-3-1,-43 10-29,0 1 0,0 1-1,35 8 1,-47-7-39,7 1 45,0 2 1,27 11-1,-34-10-38</inkml:trace>
  <inkml:trace contextRef="#ctx0" brushRef="#br0" timeOffset="931.69">1870 683 7936,'0'0'424,"21"0"662,-6-8-825,0-1-1,-1 0 1,0-1-1,-1-1 1,0 0-1,20-23 1,58-87 223,-46 57-294,55-93 101,3-3-117,-83 124-132,-16 29-29,-1 0 0,1 1 0,1-1 0,-1 1 0,11-11 0,-15 16-12,0 1 0,0 0 0,0 0 0,0 0 1,1-1-1,-1 1 0,0 0 0,0 0 0,1 0 0,-1 0 0,0 0 0,0 0 1,1-1-1,-1 1 0,0 0 0,0 0 0,1 0 0,-1 0 0,0 0 0,0 0 0,1 0 1,-1 0-1,0 0 0,0 0 0,1 0 0,-1 0 0,0 0 0,0 0 0,1 1 1,-1-1-1,0 0 0,0 0 0,1 0 0,-1 0 0,6 11 21,-2 16 4,-4-26-24,7 210 253,-7-170-184,3 17 336,17 100 0,-18-149-339,-1-3-24,0 1 1,0-1-1,0 0 1,-1 1 0,1 0-1,-2-1 1,0 7-1,1-13-41,0 0 0,-1 0-1,1 0 1,0 0 0,-1 0-1,1 0 1,0 0 0,-1 0 0,1 0-1,0 0 1,-1 0 0,1 0-1,0-1 1,-1 1 0,1 0-1,0 0 1,0 0 0,-1 0 0,1-1-1,0 1 1,0 0 0,-1 0-1,1-1 1,0 1 0,0 0 0,-1 0-1,1-1 1,0 1 0,0 0-1,0-1 1,0 1 0,0 0-1,0-1 1,0 1 0,-1-1 0,-10-18 31,-3-5 319,0 0 1,-28-35-1,35 51-268,0 0 0,-1 0 0,0 1 0,0 0 0,-1 1 1,0 0-1,0 0 0,0 1 0,-1 0 0,-12-5 0,10 6 4,0-1 74,0 1 0,0 0 0,-1 1 0,1 0 0,-22-1 0,33 4-158,0-1 0,0 1-1,0 0 1,1 0 0,-1 0 0,0 0 0,0 0 0,1 0-1,-1 0 1,0 1 0,0-1 0,1 0 0,-1 0 0,0 1 0,1-1-1,-1 0 1,0 1 0,1-1 0,-1 0 0,0 1 0,1-1 0,-1 1-1,1-1 1,-1 1 0,1 0 0,-1-1 0,1 1 0,-1-1-1,1 1 1,-1 0 0,1-1 0,0 1 0,0 0 0,-1 1 0,1-1-8,0 0 1,1 0-1,-1 0 1,0-1-1,1 1 1,-1 0 0,1 0-1,-1 0 1,1 0-1,-1 0 1,1 0-1,0-1 1,-1 1-1,1 0 1,0-1 0,0 1-1,-1 0 1,1-1-1,0 1 1,0-1-1,0 1 1,0-1 0,0 1-1,0-1 1,0 0-1,1 1 1,43 11 93,1-2 0,56 5 0,-77-11-63,65 1 35,-59-4 34,36 5 0,-66-6-88,0 0-1,0 0 1,0 0-1,-1 0 0,1 0 1,0 1-1,0-1 1,-1 0-1,1 0 0,0 1 1,0-1-1,-1 0 1,1 1-1,0-1 0,0 0 1,-1 1-1,1-1 0,-1 1 1,1-1-1,0 1 1,-1 0-1,1-1 0,-1 1 1,1 0-1,-1-1 1,1 1-1,-1 0 0,0-1 1,1 1-1,-1 0 1,0 0-1,0-1 0,0 1 1,1 0-1,-1 0 1,0 1-1,-1 1 54,0 0 0,0 1 0,0-1 0,0 0 0,-1 0 0,1 1 0,-3 2 1,-5 12 75,8-16-120,0 0 1,1 0 0,-1 0 0,1 0-1,-1-1 1,1 1 0,0 0 0,-1 0-1,1 0 1,0 0 0,0 0-1,1 0 1,-1 0 0,0 0 0,1 0-1,-1 0 1,1-1 0,-1 1-1,1 0 1,0 0 0,0 0 0,0-1-1,1 3 1,1-1 18,1 0-1,-1-1 1,1 1-1,-1-1 1,1 1-1,0-1 1,0 0-1,0-1 1,7 3-1,7 1 43,1 0 0,0-1 0,34 2 0,-4-1 53,521 55 727,-432-49-742,-60-6-61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11:39:39.3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118 15 6016,'0'0'632,"-18"-14"3320,16 14-3780,0 1 0,0 0 1,0-1-1,1 1 0,-1 0 0,0 0 1,0 1-1,1-1 0,-1 0 0,1 0 1,-1 1-1,1-1 0,0 1 1,0-1-1,-1 1 0,1 0 0,-1 2 1,-17 33 1364,15-30-1467,-6 18 638,0 0 0,2 0 0,-7 32 1,13-50-600,1 0 0,0 1 0,1-1 0,0 0 0,0 0 0,0 1 0,1-1 0,0 0 1,1 1-1,-1-1 0,2 0 0,-1 0 0,1-1 0,-1 1 0,2 0 0,6 10 0,-8-13-22,1-1 0,-1 1 0,1-1 0,0 0 0,0 0 0,0 0 0,0 0 0,1 0-1,-1-1 1,1 1 0,0-1 0,0 0 0,-1 0 0,1 0 0,1-1 0,-1 0 0,0 1 0,0-1-1,0-1 1,1 1 0,-1 0 0,7-1 0,-2 0 103,0-1 1,0 0-1,0-1 1,0 0-1,-1 0 1,1 0-1,0-1 1,13-8-1,-16 8-83,0-1 0,-1 0-1,1 0 1,-1-1 0,0 0-1,0 0 1,-1 0 0,1 0-1,-1-1 1,0 0 0,-1 0 0,4-6-1,-4 6 7,0 0 0,-1 0 0,1 0 0,-1-1 0,0 1-1,0-1 1,-1 1 0,0-1 0,0 0 0,-1 1 0,0-1-1,0 0 1,0 0 0,-1 1 0,0-1 0,0 0 0,-1 1 0,0-1-1,0 1 1,0 0 0,-1-1 0,0 1 0,0 0 0,-1 1 0,0-1-1,0 1 1,-8-10 0,1 2 243,-1 1-1,-18-15 1,26 24-267,-1-1 0,0 1 0,1 0 1,-1 0-1,0 1 0,-1-1 0,1 1 0,0 0 1,-1 1-1,-10-3 0,12 4-32,-1 1 1,0-1-1,1 1 1,-1-1-1,1 1 0,-1 1 1,1-1-1,-1 1 0,1-1 1,0 1-1,0 0 0,0 1 1,0-1-1,0 1 1,0 0-1,1 0 0,-1 0 1,1 0-1,0 1 0,0-1 1,-3 5-1,2-3 13,1 0 0,0 0 1,0 0-1,0 0 0,1 0 0,0 0 1,0 1-1,0-1 0,0 1 0,1 0 1,0-1-1,0 1 0,1 0 0,0 0 1,0-1-1,1 10 0,-1-13-70,1 1 0,0-1 0,0 1 0,0-1 0,0 0 0,1 1 0,-1-1 0,0 0 0,1 0 0,0 0 0,2 2 0,2 4 0</inkml:trace>
  <inkml:trace contextRef="#ctx0" brushRef="#br0" timeOffset="553.54">389 94 14568,'0'0'2575,"2"-17"-1023,2 13-1378,0 1 0,1 0-1,-1 0 1,1 0-1,0 0 1,0 1-1,0 0 1,0 0 0,1 0-1,-1 0 1,0 1-1,1 0 1,-1 0-1,9 0 1,-10 1-124,0 0-1,0 1 1,0-1 0,0 1-1,0 0 1,0 0 0,0 0-1,-1 1 1,1-1 0,0 1-1,-1 0 1,1 0 0,-1 0-1,1 1 1,-1-1 0,0 1-1,0 0 1,0-1 0,0 2-1,2 2 1,-4-4-7,0 0 1,0 0-1,0-1 1,0 1-1,0 0 0,-1 0 1,1 0-1,-1 0 1,1 0-1,-1 0 1,0 0-1,0 0 0,0 0 1,0 0-1,0 0 1,0 0-1,0 0 0,-1 0 1,1 0-1,-1 0 1,1 0-1,-1 0 0,-2 3 1,-2 4 288,0-1-1,0 0 1,-13 14 0,1 0 546,17-22-824,-1 1 0,1 0 1,0 0-1,-1-1 1,1 1-1,0 0 0,0 0 1,0 0-1,-1-1 1,1 1-1,0 0 0,0 0 1,0 0-1,0-1 1,1 1-1,-1 0 1,0 0-1,0 0 0,0-1 1,1 1-1,-1 0 1,0 0-1,1-1 0,-1 1 1,1 0-1,-1-1 1,1 1-1,-1 0 0,1-1 1,-1 1-1,1-1 1,-1 1-1,1-1 1,0 1-1,-1-1 0,1 1 1,0-1-1,0 1 1,-1-1-1,1 0 0,1 1 1,38 12 906,-32-11-973,-1 0 204,0 0-1,0 0 1,-1 0 0,1 1-1,0 0 1,-1 1 0,9 5 0,-13-7-135,-1-1 1,0 1 0,1 0 0,-1-1-1,0 1 1,0 0 0,0 0 0,0 0-1,0 0 1,0 0 0,0 0 0,-1 0 0,1 0-1,-1 0 1,1 0 0,-1 0 0,0 0-1,0 1 1,0-1 0,0 0 0,0 0-1,-1 0 1,1 0 0,-1 0 0,1 0 0,-1 0-1,0 0 1,0 0 0,-1 3 0,-1 0-34,1 0 0,-1 0 0,0-1 0,0 1 0,-1-1 0,1 0 0,-1 0 0,0 0 0,0 0 0,-1-1 0,1 0 0,-1 0 0,1 0 0,-1 0 0,-9 3 0,-5 1 71,0-1 0,-37 8 0,53-13-95,1-1 0,-1 1 0,1-1 0,-1 1 0,1-1 0,-1 0 0,1 0 0,-1 0 0,1-1 0,-1 1 0,1 0 0,-1-1 0,1 0 0,-1 0 0,1 1 0,0-1 0,-1-1 0,1 1 0,0 0 0,0 0 0,0-1 0,-2-1 0,3 1 0</inkml:trace>
  <inkml:trace contextRef="#ctx0" brushRef="#br0" timeOffset="749.54">770 340 19295,'0'0'5584</inkml:trace>
  <inkml:trace contextRef="#ctx0" brushRef="#br0" timeOffset="1333.92">1049 89 12360,'-10'3'165,"1"1"0,0 0 0,1 0 1,-1 1-1,1 0 0,0 0 0,0 1 1,0 0-1,1 1 0,0 0 0,0 0 1,1 0-1,0 1 0,0 0 0,1 0 1,-9 18-1,12-21-121,0 0 1,0 0 0,1 0-1,0 0 1,0 1-1,0-1 1,1 0-1,-1 1 1,1-1 0,1 1-1,-1-1 1,1 0-1,0 1 1,0-1-1,0 0 1,1 0-1,0 0 1,4 10 0,-3-11-7,-1-1 0,0 1 1,1-1-1,0 1 1,-1-1-1,1 0 0,1 0 1,-1 0-1,0-1 0,1 1 1,-1-1-1,1 0 1,0 0-1,0 0 0,0 0 1,0-1-1,0 1 1,0-1-1,0 0 0,0 0 1,0-1-1,1 1 0,7-1 1,0-1 64,-1 0 0,0 0 0,0-1 0,0 0 0,17-7 1,-22 7 81,0-1 0,-1 0 0,1 0 0,-1 0 0,0-1 0,0 1 0,0-1 0,0-1 0,-1 1 1,1 0-1,5-9 0,-3 3 147,0 0 0,0 0 0,-1-1 0,0 0 0,7-20 0,-12 27-229,-1 0 1,1 0-1,0 0 1,-1 0-1,0 0 1,0 0-1,0 0 0,0 0 1,-1 0-1,0 0 1,0 0-1,0 0 1,0 0-1,0 0 1,-1 1-1,1-1 0,-1 1 1,0-1-1,0 1 1,-1-1-1,-4-4 1,2 1 128,-1 1 0,0-1 0,-1 1 0,1 1 0,-1-1 1,0 1-1,-10-6 0,13 9-160,0 1 0,-1-1 0,1 1 0,0-1 0,0 1 0,-1 1 0,1-1 0,0 0 0,-1 1 0,1 0 0,-1 0 0,1 1 0,0-1 0,-1 1 0,1 0 0,-8 2 0,4 0 54,1 0 0,-1 1 1,1 0-1,0 0 0,0 1 0,0 0 1,1 0-1,-11 11 0,14-13-45,-1 1 0,1-1 0,0 1 0,0 0 0,1 0 0,-1 0 0,1 1 0,0-1 0,0 1 0,0-1 0,1 1 0,-1 0 0,1-1 0,0 1 0,1 0 0,-1 6 0,1-10-64,0 0 0,0 1-1,1-1 1,-1 0 0,0 0 0,0 1-1,1-1 1,-1 0 0,1 0 0,-1 1-1,1-1 1,0 0 0,0 0 0,-1 0-1,1 0 1,0 0 0,0 0 0,0 0-1,0 0 1,0 0 0,0 0 0,2 0-1,28 9 200,-29-9-208,13 2 47</inkml:trace>
  <inkml:trace contextRef="#ctx0" brushRef="#br0" timeOffset="1709.35">1365 116 16879,'0'0'354,"-17"2"839,6 4-502,-7 5 1706,17-10-2374,1-1 1,0 0-1,0 1 0,0-1 1,0 1-1,-1-1 1,1 0-1,0 1 0,0-1 1,0 1-1,0-1 0,0 1 1,0-1-1,0 1 1,0-1-1,0 0 0,0 1 1,0-1-1,1 1 0,-1-1 1,0 0-1,0 1 1,0-1-1,0 1 0,1-1 1,-1 0-1,0 1 1,0-1-1,1 0 0,-1 1 1,0-1-1,1 0 0,-1 1 1,0-1-1,1 0 1,-1 0-1,0 1 0,1-1 1,-1 0-1,1 0 0,-1 0 1,0 0-1,1 0 1,0 1-1,19 11 265,-1 0 1,-1 2-1,0 0 0,25 27 0,-39-36-213,0 0 0,-1 0 0,0 1 0,0-1-1,-1 1 1,1-1 0,-1 1 0,0 0 0,-1 0-1,0 0 1,1 0 0,-1 11 0,-1-13 6,1 0 1,-1-1-1,-1 1 0,1 0 1,0-1-1,-1 1 0,0 0 1,0-1-1,0 1 1,0-1-1,0 1 0,-1-1 1,0 0-1,0 0 0,0 1 1,0-1-1,0 0 0,0-1 1,-1 1-1,1 0 0,-7 4 1,6-5 37,0-1-1,-1 1 1,1-1 0,0 1-1,-1-1 1,1 0 0,-1 0-1,0-1 1,1 1 0,-1-1-1,0 0 1,1 0 0,-1 0 0,0 0-1,1-1 1,-1 1 0,1-1-1,-1 0 1,0 0 0,1 0-1,0-1 1,-6-2 0,5 1-28,-1 1 1,1-1-1,0 0 1,0 0 0,0-1-1,1 1 1,-1-1-1,1 0 1,0 0-1,0 0 1,0 0 0,0 0-1,1-1 1,0 1-1,0-1 1,-2-6-1,3 1 99,1 1-5</inkml:trace>
  <inkml:trace contextRef="#ctx0" brushRef="#br0" timeOffset="1917.6">1330 136 28895,'185'-22'-16,"-149"18"16,-22 2 0</inkml:trace>
  <inkml:trace contextRef="#ctx0" brushRef="#br0" timeOffset="2415.88">1684 309 9448,'0'0'0,"-1"13"0,1-9-96,-1 0-8,1 0 8,-1 0 8,0 0 24,-1-1 0,2 1 0,0 0 16,0-2-8,0 0 0,0-1 0,0 2 8,0-1 0,0-2 16,0 2-8</inkml:trace>
  <inkml:trace contextRef="#ctx0" brushRef="#br0" timeOffset="3004.25">1938 185 4312,'0'-3'112,"1"-1"-62,0 1 0,0-1 0,1 0 0,-1 0 0,1 1 0,0-1 0,0 1 0,0 0 0,0-1 0,1 1 0,-1 0 0,1 0 0,0 0 0,0 1 0,0-1 0,0 1 0,0 0 0,0-1-1,1 1 1,-1 1 0,1-1 0,0 0 0,-1 1 0,1 0 0,4-1 0,-1 0 7,0 0 0,1 1 0,-1-1 0,0 2 0,0-1 0,0 1 0,1 0 0,-1 0 0,0 1 0,0 0 0,0 1 0,1-1 0,10 5 0,-12-3-8,0 0 1,-1 0-1,1 1 0,-1 0 1,0 0-1,0 0 0,0 0 1,0 1-1,5 8 0,-8-11-22,0 1-1,0-1 1,-1 1-1,0 0 1,1-1-1,-1 1 1,0 0-1,0 0 1,-1 0-1,1 0 1,-1 0-1,1 0 1,-1 0-1,0 0 1,0 0-1,0 0 1,-1 0-1,1 0 1,-1 0-1,1 0 1,-1 0-1,-2 5 1,-3 6 27,-1 1 0,0-1 0,-1-1 0,-1 1 0,0-1 0,0-1 0,-1 1 0,-1-2 0,0 1 0,-25 18 0,30-27-21,-4 5 20,-1-2 0,0 1 0,-15 6 0,24-12-40,0-1 1,0 1-1,0 0 1,0 0 0,0-1-1,0 1 1,0-1-1,0 0 1,0 1 0,0-1-1,0 0 1,0 0 0,0-1-1,0 1 1,0 0-1,0-1 1,0 1 0,0-1-1,0 1 1,0-1-1,0 0 1,0 0 0,0 0-1,0 0 1,0 0 0,1-1-1,-3-1 1,3 1-5,0 1 1,0 0-1,0-1 1,1 1-1,-1-1 1,0 1-1,1-1 0,-1 1 1,1-1-1,0 0 1,0 1-1,-1-1 1,1 1-1,0-1 1,0 0-1,1 1 1,-1-1-1,0 1 1,0-1-1,1 0 1,-1 1-1,1-1 0,-1 1 1,2-2-1,-1 0 3,0 0 0,1 0 0,0 1 0,-1-1 0,1 1-1,0-1 1,1 1 0,-1-1 0,0 1 0,0 0 0,4-2-1,-4 3 1,1-1-1,-1 1 0,1 0 1,-1 0-1,1 0 0,0 0 1,-1 0-1,1 1 0,0-1 1,0 1-1,-1 0 0,1 0 1,0 0-1,0 0 0,-1 0 1,1 0-1,0 1 0,0 0 1,3 1-1,6 1 28,1 1 0,-1 1 1,-1 0-1,1 0 0,-1 1 0,0 1 0,20 15 0,-25-17 5,1 1 2,0 0 1,0 0 0,1-1 0,13 7 0,-15-9-39</inkml:trace>
  <inkml:trace contextRef="#ctx0" brushRef="#br0" timeOffset="3432.9">2365 180 5320,'-5'2'20,"1"0"-1,0 1 1,0 0 0,0-1-1,0 2 1,0-1 0,0 0-1,1 1 1,0 0 0,-1-1 0,1 1-1,1 1 1,-1-1 0,1 0-1,-4 10 1,4-8 37,0 1 0,0 0 0,1-1 0,0 1 0,0 0 0,1 0 0,0 0 0,0 0 0,1-1 0,0 1 0,2 8-1,-2-11-12,0 1-1,1-1 1,0 0-1,0 1 1,0-1-1,1 0 0,-1 0 1,1 0-1,0 0 1,0-1-1,0 1 1,1-1-1,-1 0 0,1 0 1,0 0-1,0 0 1,0 0-1,6 2 1,0 0 54,1-1 1,0 0-1,0 0 1,0-1-1,0-1 1,18 2-1,-25-3-69,1-1-1,-1 0 1,0 0-1,0 0 1,1-1-1,-1 1 1,0-1-1,0 0 1,0 0-1,1-1 1,-1 1-1,0-1 1,-1 0-1,1 0 1,0 0-1,-1 0 1,7-6-1,-6 4 6,0 0 0,0-1 0,-1 1-1,0-1 1,0 1 0,0-1 0,-1 0-1,0 0 1,1 0 0,-2 0-1,1-1 1,1-9 0,-1 9-3,-2 0 0,1 0 0,0 0-1,-1 0 1,0 0 0,-1 0 0,1 0 0,-1 0 0,0 0 0,-1 0-1,0 0 1,0 0 0,0 1 0,0-1 0,-1 1 0,0-1 0,0 1 0,0 0-1,-1 0 1,0 0 0,0 1 0,0-1 0,0 1 0,-1 0 0,1 0 0,-7-3-1,6 5 11,0-1-1,0 1 0,-1 1 1,1-1-1,-1 1 0,1 0 0,-1 0 1,1 0-1,-1 1 0,1 0 1,-1 0-1,0 1 0,-6 1 1,8-2-14,1 1 1,-1 0 0,1 0 0,0 0 0,0 0 0,-1 1 0,1-1 0,0 1-1,0 0 1,1 0 0,-1 0 0,0 0 0,0 1 0,1-1 0,0 1 0,-1-1-1,1 1 1,0 0 0,0 0 0,1 0 0,-1 0 0,-2 5 0,4-6-15,-1 1 1,1-1 0,0 0-1,0 0 1,0 0 0,0 0-1,0 0 1,0 0 0,0 1-1,1-1 1,-1 0 0,1 0-1,0 0 1,0 0 0,-1 0-1,3 3 1,0-1 1,-1 0-1,1-1 1,-1 1 0,1-1-1,0 1 1,1-1-1,3 3 1,5 2 12</inkml:trace>
  <inkml:trace contextRef="#ctx0" brushRef="#br0" timeOffset="3929.11">2591 226 4512,'0'0'91,"-20"-11"471,20 9-506,1 0-1,0-1 0,-1 1 1,1 0-1,0-1 1,0 1-1,0 0 1,0 0-1,1 0 1,-1 0-1,1 0 0,-1 0 1,1 1-1,-1-1 1,1 0-1,0 1 1,0-1-1,0 1 0,0 0 1,0 0-1,0-1 1,0 1-1,0 0 1,1 1-1,3-2 0,3-1 63,0 0 0,0 1-1,0 0 1,0 1-1,14-1 1,-16 2-53,0 1 0,0-1 0,0 1 1,0 1-1,-1-1 0,1 1 0,0 0 0,-1 0 0,0 1 1,1 0-1,-1 0 0,0 1 0,0-1 0,-1 1 1,1 1-1,-1-1 0,0 1 0,5 6 0,-8-9-40,-1 1 0,0-1 0,0 1 0,0-1 0,-1 1 0,1-1 0,-1 1 0,1 0 0,-1-1 0,0 1 0,0 0-1,0 0 1,0-1 0,0 1 0,-1 0 0,1-1 0,-1 1 0,0-1 0,0 1 0,0-1 0,-2 5 0,-3 7 164,-1-1 1,-13 18-1,20-30-167,-4 5 45,-1 0 0,1-1 0,-1 1 0,0-1 0,-1 0 0,1 0 1,-1-1-1,0 0 0,0 0 0,-11 6 0,13-8-2,0-1 1,1 1-1,-1-1 0,0 0 1,0 0-1,0-1 0,0 1 1,0-1-1,0 0 1,0 0-1,0 0 0,0 0 1,0-1-1,0 1 0,1-1 1,-1 0-1,0-1 1,0 1-1,0 0 0,-6-5 1,10 6-52,-1 0 1,1-1-1,-1 1 0,1 0 1,-1-1-1,1 1 1,-1 0-1,1-1 1,0 1-1,-1-1 1,1 1-1,0-1 0,-1 1 1,1-1-1,0 1 1,0-1-1,-1 1 1,1-1-1,0 1 1,0-1-1,0 1 1,0-1-1,0 0 0,0 1 1,0-1-1,0 1 1,0-1-1,0 1 1,0-2-1,0 1 14,1 0 1,0-1-1,-1 1 0,1 0 1,0 0-1,-1-1 0,1 1 0,0 0 1,0 0-1,0 0 0,2-2 1,-1 2 3,0-1 1,0 1 0,0-1-1,0 1 1,0 0-1,0 0 1,0 0 0,0 0-1,1 0 1,-1 1 0,0-1-1,0 0 1,1 1 0,-1 0-1,0 0 1,5 0 0,-1 2 21,-1 0 1,1 1 0,-1-1-1,0 1 1,0 1 0,0-1-1,0 1 1,-1 0 0,1 0-1,5 8 1,-4-6 5,0-1 0,0 1 1,0-1-1,1 0 0,8 5 0,-6-5-6,1-1 0,1 0 0,-1-1 0,0 0 0,1 0 0,0-1 0,0-1 0,-1 0 0,1 0 0,0-1 0,0 0 0,0-1 0,19-4 0,-21 1-36</inkml:trace>
  <inkml:trace contextRef="#ctx0" brushRef="#br0" timeOffset="4259.31">3033 157 6016,'-7'7'131,"0"0"1,1 0-1,0 1 1,1 0 0,0 0-1,0 0 1,0 0-1,1 1 1,1 0-1,-1 0 1,1 0-1,1 0 1,0 0 0,-2 19-1,3-19-25,1-1 0,0 1-1,0 0 1,1 0 0,0-1 0,1 1 0,0 0-1,0-1 1,1 0 0,4 11 0,-6-17-49,0 1 1,1 0-1,-1-1 1,1 1-1,-1-1 0,1 1 1,0-1-1,0 0 1,0 0-1,0 0 1,1 0-1,-1 0 1,0-1-1,1 1 1,-1-1-1,1 1 1,0-1-1,-1 0 0,1 0 1,0 0-1,0 0 1,0 0-1,0-1 1,0 0-1,-1 1 1,1-1-1,0 0 1,0 0-1,0-1 0,0 1 1,0 0-1,0-1 1,5-2-1,-5 2-9,1 0 0,-1-1 0,0 1 0,0-1 0,0 0 0,0 1 0,-1-2 0,1 1 0,-1 0 0,1 0-1,-1-1 1,1 0 0,-1 1 0,0-1 0,0 0 0,-1 0 0,1 0 0,2-6 0,-3 7-18,-1-1-1,1 1 1,0-1 0,-1 1 0,0-1 0,1 1-1,-1-1 1,0 0 0,0 1 0,-1-1 0,1 1-1,-1-1 1,1 1 0,-1-1 0,0 1 0,1-1-1,-1 1 1,-1-1 0,1 1 0,0 0 0,-1 0-1,1 0 1,-1 0 0,1 0 0,-5-4 0,4 5-5,0-1 0,0 1 1,0-1-1,0 1 0,0 0 1,0 0-1,-1 0 0,1 0 0,-1 0 1,1 1-1,0-1 0,-1 1 1,1-1-1,-1 1 0,0 0 1,1 0-1,-1 0 0,1 0 1,-1 1-1,1-1 0,-1 1 1,1-1-1,0 1 0,-1 0 1,1 0-1,0 0 0,-1 0 1,1 0-1,0 1 0,0-1 0,0 1 1,0-1-1,-3 4 0,0-1 19,1 1-1,-1-1 0,1 1 0,0 0 1,1 0-1,-1 0 0,1 0 0,0 1 0,0-1 1,1 1-1,-1 0 0,-2 10 0,7 3 13,1-10-30</inkml:trace>
</inkml:ink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4A0B77-7D4C-4D0A-B4A9-FC5E8D51C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MoPoS26-Vorprotokoll</Template>
  <TotalTime>0</TotalTime>
  <Pages>3</Pages>
  <Words>577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Reaktionsgleichung (handschriftlich, mit Strukturformeln):</vt:lpstr>
    </vt:vector>
  </TitlesOfParts>
  <Company>Institut für Organische Chemie I</Company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Reaktionsgleichung (handschriftlich, mit Strukturformeln):</dc:title>
  <dc:creator>Malte Simons</dc:creator>
  <cp:lastModifiedBy>Lena-Marie Aßmann</cp:lastModifiedBy>
  <cp:revision>6</cp:revision>
  <cp:lastPrinted>2011-10-18T16:17:00Z</cp:lastPrinted>
  <dcterms:created xsi:type="dcterms:W3CDTF">2026-05-03T11:27:00Z</dcterms:created>
  <dcterms:modified xsi:type="dcterms:W3CDTF">2026-05-03T11:44:00Z</dcterms:modified>
</cp:coreProperties>
</file>