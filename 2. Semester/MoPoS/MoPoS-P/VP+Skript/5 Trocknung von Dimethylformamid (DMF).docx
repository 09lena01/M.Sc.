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1C" w14:textId="77777777" w:rsidR="00685BC6" w:rsidRDefault="00685BC6" w:rsidP="00887228">
      <w:pPr>
        <w:pStyle w:val="Vorgabetext"/>
        <w:framePr w:w="9701" w:h="1577" w:hRule="exact" w:hSpace="72" w:vSpace="72" w:wrap="notBeside" w:vAnchor="text" w:hAnchor="margin" w:x="82" w:y="73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Reaktionsprodukten</w:t>
      </w:r>
      <w:r>
        <w:t>:</w:t>
      </w:r>
    </w:p>
    <w:p w14:paraId="563B868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4A5B6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60"/>
        <w:gridCol w:w="1502"/>
      </w:tblGrid>
      <w:tr w:rsidR="00887228" w14:paraId="0597A73B" w14:textId="77777777" w:rsidTr="00201106"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6484B1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433652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87AE3A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03390A8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F9B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887228" w14:paraId="77AD7906" w14:textId="77777777" w:rsidTr="00887228">
        <w:tc>
          <w:tcPr>
            <w:tcW w:w="3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4592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17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C24A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17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58F6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CB87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E51F" w14:textId="0EC1AD32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g/</w:t>
            </w:r>
            <w:r w:rsidR="004A6896">
              <w:t xml:space="preserve"> </w:t>
            </w:r>
            <w:r>
              <w:t>mL</w:t>
            </w:r>
          </w:p>
        </w:tc>
      </w:tr>
      <w:tr w:rsidR="00685BC6" w14:paraId="566D80A0" w14:textId="77777777" w:rsidTr="00887228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E62C" w14:textId="617AEED6" w:rsidR="00685BC6" w:rsidRDefault="00887228" w:rsidP="00887228">
            <w:pPr>
              <w:pStyle w:val="Vorgabetext"/>
              <w:jc w:val="center"/>
            </w:pPr>
            <w:r>
              <w:t>Dimethylformamid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FDBA" w14:textId="5DAE85E2" w:rsidR="00685BC6" w:rsidRDefault="00887228" w:rsidP="00887228">
            <w:pPr>
              <w:pStyle w:val="Vorgabetext"/>
              <w:jc w:val="center"/>
            </w:pPr>
            <w:r>
              <w:t>C</w:t>
            </w:r>
            <w:r w:rsidR="0079003F">
              <w:t>HO</w:t>
            </w:r>
            <w:r>
              <w:t>N(CH</w:t>
            </w:r>
            <w:r w:rsidRPr="00887228">
              <w:rPr>
                <w:vertAlign w:val="subscript"/>
              </w:rPr>
              <w:t>3</w:t>
            </w:r>
            <w:r>
              <w:t>)</w:t>
            </w:r>
            <w:r w:rsidRPr="00887228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6F2" w14:textId="37B01518" w:rsidR="00685BC6" w:rsidRDefault="00887228" w:rsidP="00887228">
            <w:pPr>
              <w:pStyle w:val="Vorgabetext"/>
              <w:jc w:val="center"/>
            </w:pPr>
            <w:r>
              <w:t>73,09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9B9B" w14:textId="7521606A" w:rsidR="00685BC6" w:rsidRDefault="00964BA3" w:rsidP="00887228">
            <w:pPr>
              <w:pStyle w:val="Vorgabetext"/>
              <w:jc w:val="center"/>
            </w:pPr>
            <w:r>
              <w:t>1,300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4D0C" w14:textId="06CBC675" w:rsidR="00685BC6" w:rsidRDefault="00887228" w:rsidP="00887228">
            <w:pPr>
              <w:pStyle w:val="Vorgabetext"/>
              <w:jc w:val="center"/>
            </w:pPr>
            <w:r>
              <w:t>100 mL/ 95 g</w:t>
            </w:r>
          </w:p>
        </w:tc>
      </w:tr>
      <w:tr w:rsidR="00685BC6" w14:paraId="5E4DC535" w14:textId="77777777" w:rsidTr="00887228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6DF7" w14:textId="4C08F592" w:rsidR="00685BC6" w:rsidRDefault="00887228" w:rsidP="00887228">
            <w:pPr>
              <w:pStyle w:val="Vorgabetext"/>
              <w:jc w:val="center"/>
            </w:pPr>
            <w:r>
              <w:t>Calciumhydrid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36F87" w14:textId="5EDF3E7F" w:rsidR="00685BC6" w:rsidRDefault="00964BA3" w:rsidP="00887228">
            <w:pPr>
              <w:pStyle w:val="Vorgabetext"/>
              <w:jc w:val="center"/>
            </w:pPr>
            <w:r>
              <w:t>CaH</w:t>
            </w:r>
            <w:r w:rsidRPr="00964BA3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5CDF" w14:textId="5D640999" w:rsidR="00685BC6" w:rsidRDefault="00964BA3" w:rsidP="00887228">
            <w:pPr>
              <w:pStyle w:val="Vorgabetext"/>
              <w:jc w:val="center"/>
            </w:pPr>
            <w:r>
              <w:t>42,09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8DCA" w14:textId="75704FEF" w:rsidR="00685BC6" w:rsidRDefault="00964BA3" w:rsidP="00887228">
            <w:pPr>
              <w:pStyle w:val="Vorgabetext"/>
              <w:jc w:val="center"/>
            </w:pPr>
            <w:r>
              <w:t>0,02376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12965" w14:textId="45FC0012" w:rsidR="00685BC6" w:rsidRDefault="00887228" w:rsidP="00887228">
            <w:pPr>
              <w:pStyle w:val="Vorgabetext"/>
              <w:jc w:val="center"/>
            </w:pPr>
            <w:r>
              <w:t>1 g</w:t>
            </w:r>
          </w:p>
        </w:tc>
      </w:tr>
    </w:tbl>
    <w:p w14:paraId="689377F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C6E264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992"/>
        <w:gridCol w:w="851"/>
        <w:gridCol w:w="3118"/>
        <w:gridCol w:w="3061"/>
      </w:tblGrid>
      <w:tr w:rsidR="00685BC6" w14:paraId="64DA4223" w14:textId="77777777" w:rsidTr="00887228"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730C" w14:textId="77777777" w:rsidR="00685BC6" w:rsidRDefault="00685BC6" w:rsidP="00887228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5392" w14:textId="427F65BD" w:rsidR="00685BC6" w:rsidRDefault="00685BC6" w:rsidP="00887228">
            <w:pPr>
              <w:pStyle w:val="Vorgabetext"/>
              <w:spacing w:line="240" w:lineRule="auto"/>
              <w:jc w:val="center"/>
            </w:pPr>
            <w:r>
              <w:t>mp</w:t>
            </w:r>
            <w:r w:rsidR="00887228">
              <w:t xml:space="preserve"> [°C]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FB6E" w14:textId="32CB98C0" w:rsidR="00685BC6" w:rsidRDefault="00685BC6" w:rsidP="00887228">
            <w:pPr>
              <w:pStyle w:val="Vorgabetext"/>
              <w:spacing w:line="240" w:lineRule="auto"/>
              <w:jc w:val="center"/>
            </w:pPr>
            <w:r>
              <w:t>bp</w:t>
            </w:r>
            <w:r w:rsidR="00887228">
              <w:t xml:space="preserve"> [°C]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7A50" w14:textId="77777777" w:rsidR="00685BC6" w:rsidRDefault="00685BC6" w:rsidP="00887228">
            <w:pPr>
              <w:pStyle w:val="Vorgabetext"/>
              <w:spacing w:line="240" w:lineRule="auto"/>
              <w:jc w:val="center"/>
            </w:pPr>
            <w:r>
              <w:t>G-Symb.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103F" w14:textId="77777777" w:rsidR="00685BC6" w:rsidRDefault="004B136B" w:rsidP="00887228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887228" w:rsidRPr="00964BA3" w14:paraId="0281D8A4" w14:textId="77777777" w:rsidTr="00887228"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1F4B" w14:textId="79F33868" w:rsidR="00887228" w:rsidRDefault="00887228" w:rsidP="00887228">
            <w:pPr>
              <w:pStyle w:val="Vorgabetext"/>
              <w:jc w:val="center"/>
            </w:pPr>
            <w:r>
              <w:t>Dimethylformamid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4D46" w14:textId="2171E546" w:rsidR="00887228" w:rsidRDefault="00887228" w:rsidP="00887228">
            <w:pPr>
              <w:pStyle w:val="Vorgabetext"/>
              <w:jc w:val="center"/>
            </w:pPr>
            <w:r>
              <w:t>-61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45C8" w14:textId="24B534DB" w:rsidR="00887228" w:rsidRDefault="00887228" w:rsidP="00887228">
            <w:pPr>
              <w:pStyle w:val="Vorgabetext"/>
              <w:jc w:val="center"/>
            </w:pPr>
            <w:r>
              <w:t>153,0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CAD7" w14:textId="22B1C153" w:rsidR="00887228" w:rsidRDefault="00887228" w:rsidP="00887228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"https://gestis-api.dguv.de/api/exactimage/GHS/ghs02.gif" \* MERGEFORMATINET </w:instrText>
            </w:r>
            <w:r>
              <w:fldChar w:fldCharType="separate"/>
            </w:r>
            <w:r>
              <w:pict w14:anchorId="4D48B5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1" type="#_x0000_t75" alt="ghs02" style="width:47.25pt;height:47.25pt">
                  <v:imagedata r:id="rId7" r:href="rId8"/>
                </v:shape>
              </w:pict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"https://gestis-api.dguv.de/api/exactimage/GHS/ghs08.gif" \* MERGEFORMATINET </w:instrText>
            </w:r>
            <w:r>
              <w:fldChar w:fldCharType="separate"/>
            </w:r>
            <w:r>
              <w:pict w14:anchorId="6067A713">
                <v:shape id="_x0000_i1132" type="#_x0000_t75" alt="ghs08" style="width:45.75pt;height:45.75pt">
                  <v:imagedata r:id="rId9" r:href="rId10"/>
                </v:shape>
              </w:pict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"https://gestis-api.dguv.de/api/exactimage/GHS/ghs07.gif" \* MERGEFORMATINET </w:instrText>
            </w:r>
            <w:r>
              <w:fldChar w:fldCharType="separate"/>
            </w:r>
            <w:r>
              <w:pict w14:anchorId="515C43C0">
                <v:shape id="_x0000_i1133" type="#_x0000_t75" alt="ghs07" style="width:48pt;height:48pt">
                  <v:imagedata r:id="rId11" r:href="rId12"/>
                </v:shape>
              </w:pict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9B5C" w14:textId="07127EAE" w:rsidR="00887228" w:rsidRPr="00964BA3" w:rsidRDefault="00964BA3" w:rsidP="00887228">
            <w:pPr>
              <w:pStyle w:val="Vorgabetext"/>
              <w:jc w:val="center"/>
            </w:pPr>
            <w:r w:rsidRPr="00964BA3">
              <w:t xml:space="preserve">H226, H312+H332, H319, H360D; P210, P280, P303+P361+P353, </w:t>
            </w:r>
            <w:r w:rsidRPr="00964BA3">
              <w:t>P304+P340+P312</w:t>
            </w:r>
            <w:r>
              <w:t xml:space="preserve">, </w:t>
            </w:r>
            <w:r w:rsidRPr="00964BA3">
              <w:t>P305+P351+P338</w:t>
            </w:r>
            <w:r>
              <w:t xml:space="preserve">, </w:t>
            </w:r>
            <w:r w:rsidRPr="00964BA3">
              <w:t>P308+P313</w:t>
            </w:r>
          </w:p>
        </w:tc>
      </w:tr>
      <w:tr w:rsidR="006B299C" w:rsidRPr="006B299C" w14:paraId="353B041B" w14:textId="77777777" w:rsidTr="0053015C"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B23E" w14:textId="125117C1" w:rsidR="006B299C" w:rsidRDefault="006B299C" w:rsidP="00887228">
            <w:pPr>
              <w:pStyle w:val="Vorgabetext"/>
              <w:jc w:val="center"/>
            </w:pPr>
            <w:r>
              <w:t>Calciumhydrid</w:t>
            </w: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14091" w14:textId="6027C9AD" w:rsidR="006B299C" w:rsidRDefault="006B299C" w:rsidP="00887228">
            <w:pPr>
              <w:pStyle w:val="Vorgabetext"/>
              <w:jc w:val="center"/>
            </w:pPr>
            <w:r>
              <w:t>Zersetzung bei Erhitzen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6CC92" w14:textId="581C66A4" w:rsidR="006B299C" w:rsidRDefault="006B299C" w:rsidP="00887228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"https://gestis-api.dguv.de/api/exactimage/GHS/ghs02.gif" \* MERGEFORMATINET </w:instrText>
            </w:r>
            <w:r>
              <w:fldChar w:fldCharType="separate"/>
            </w:r>
            <w:r>
              <w:pict w14:anchorId="4BC4B073">
                <v:shape id="_x0000_i1143" type="#_x0000_t75" alt="ghs02" style="width:47.25pt;height:47.25pt">
                  <v:imagedata r:id="rId7" r:href="rId13"/>
                </v:shape>
              </w:pict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"https://gestis-api.dguv.de/api/exactimage/GHS/ghs07.gif" \* MERGEFORMATINET </w:instrText>
            </w:r>
            <w:r>
              <w:fldChar w:fldCharType="separate"/>
            </w:r>
            <w:r>
              <w:pict w14:anchorId="70145C0E">
                <v:shape id="_x0000_i1144" type="#_x0000_t75" alt="ghs07" style="width:48pt;height:48pt">
                  <v:imagedata r:id="rId11" r:href="rId14"/>
                </v:shape>
              </w:pict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EB55" w14:textId="1D3A39C1" w:rsidR="006B299C" w:rsidRPr="006B299C" w:rsidRDefault="006B299C" w:rsidP="00887228">
            <w:pPr>
              <w:pStyle w:val="Vorgabetext"/>
              <w:jc w:val="center"/>
              <w:rPr>
                <w:lang w:val="en-GB"/>
              </w:rPr>
            </w:pPr>
            <w:r w:rsidRPr="006B299C">
              <w:rPr>
                <w:lang w:val="en-GB"/>
              </w:rPr>
              <w:t xml:space="preserve">H260, H315, H319; P223, </w:t>
            </w:r>
            <w:r w:rsidRPr="006B299C">
              <w:rPr>
                <w:lang w:val="en-GB"/>
              </w:rPr>
              <w:t>P231+P232</w:t>
            </w:r>
            <w:r w:rsidRPr="006B299C">
              <w:rPr>
                <w:lang w:val="en-GB"/>
              </w:rPr>
              <w:t xml:space="preserve">, </w:t>
            </w:r>
            <w:r w:rsidRPr="006B299C">
              <w:rPr>
                <w:lang w:val="en-GB"/>
              </w:rPr>
              <w:t>P264</w:t>
            </w:r>
            <w:r w:rsidRPr="006B299C">
              <w:rPr>
                <w:lang w:val="en-GB"/>
              </w:rPr>
              <w:t xml:space="preserve">, </w:t>
            </w:r>
            <w:r w:rsidRPr="006B299C">
              <w:rPr>
                <w:lang w:val="en-GB"/>
              </w:rPr>
              <w:t>P280</w:t>
            </w:r>
            <w:r w:rsidRPr="006B299C">
              <w:rPr>
                <w:lang w:val="en-GB"/>
              </w:rPr>
              <w:t xml:space="preserve">, </w:t>
            </w:r>
            <w:r w:rsidRPr="006B299C">
              <w:rPr>
                <w:lang w:val="en-GB"/>
              </w:rPr>
              <w:t>P302+P352</w:t>
            </w:r>
            <w:r>
              <w:rPr>
                <w:lang w:val="en-GB"/>
              </w:rPr>
              <w:t xml:space="preserve">, </w:t>
            </w:r>
            <w:r w:rsidRPr="006B299C">
              <w:rPr>
                <w:lang w:val="en-GB"/>
              </w:rPr>
              <w:t>P305+P351+P338</w:t>
            </w:r>
          </w:p>
        </w:tc>
      </w:tr>
    </w:tbl>
    <w:p w14:paraId="095BCED0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2219C63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1D554B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389F533B" w14:textId="77777777" w:rsidTr="00964BA3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CCB1" w14:textId="58C2618B" w:rsidR="00685BC6" w:rsidRDefault="00964BA3">
            <w:pPr>
              <w:pStyle w:val="Vorgabetext"/>
            </w:pPr>
            <w:r w:rsidRPr="00964BA3">
              <w:t>H226: Flüssigkeit und Dampf entzündbar.</w:t>
            </w:r>
          </w:p>
        </w:tc>
      </w:tr>
      <w:tr w:rsidR="00685BC6" w14:paraId="2A61CF3A" w14:textId="77777777" w:rsidTr="00964BA3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5D" w14:textId="535C9DF4" w:rsidR="00685BC6" w:rsidRDefault="00964BA3">
            <w:pPr>
              <w:pStyle w:val="Vorgabetext"/>
            </w:pPr>
            <w:r w:rsidRPr="00964BA3">
              <w:t>H312+H332: Gesundheitsschädlich bei Hautkontakt oder bei Einatmen.</w:t>
            </w:r>
          </w:p>
        </w:tc>
      </w:tr>
      <w:tr w:rsidR="00685BC6" w14:paraId="0DBF37A1" w14:textId="77777777" w:rsidTr="00964BA3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A0C4" w14:textId="059F1F5C" w:rsidR="00685BC6" w:rsidRDefault="00964BA3">
            <w:pPr>
              <w:pStyle w:val="Vorgabetext"/>
            </w:pPr>
            <w:r w:rsidRPr="00964BA3">
              <w:t>H319: Verursacht schwere Augenreizung.</w:t>
            </w:r>
          </w:p>
        </w:tc>
      </w:tr>
      <w:tr w:rsidR="00964BA3" w14:paraId="4E03CA1E" w14:textId="77777777" w:rsidTr="00964BA3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5A6FB" w14:textId="60FBAE3C" w:rsidR="00964BA3" w:rsidRDefault="00964BA3">
            <w:pPr>
              <w:pStyle w:val="Vorgabetext"/>
            </w:pPr>
            <w:r w:rsidRPr="00964BA3">
              <w:t>H360D: Kann das Kind im Mutterleib schädigen.</w:t>
            </w:r>
          </w:p>
        </w:tc>
      </w:tr>
      <w:tr w:rsidR="006B299C" w14:paraId="0F595A84" w14:textId="77777777" w:rsidTr="00964BA3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59EC8" w14:textId="083F1F59" w:rsidR="006B299C" w:rsidRPr="00964BA3" w:rsidRDefault="006B299C">
            <w:pPr>
              <w:pStyle w:val="Vorgabetext"/>
            </w:pPr>
            <w:r w:rsidRPr="006B299C">
              <w:t>H260: In Berührung mit Wasser entstehen entzündbare Gase, die sich spontan entzünden können.</w:t>
            </w:r>
          </w:p>
        </w:tc>
      </w:tr>
      <w:tr w:rsidR="006B299C" w14:paraId="01875145" w14:textId="77777777" w:rsidTr="00964BA3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1744C" w14:textId="2C7E5172" w:rsidR="006B299C" w:rsidRPr="00964BA3" w:rsidRDefault="006B299C">
            <w:pPr>
              <w:pStyle w:val="Vorgabetext"/>
            </w:pPr>
            <w:r w:rsidRPr="006B299C">
              <w:t>H315: Verursacht Hautreizungen.</w:t>
            </w:r>
          </w:p>
        </w:tc>
      </w:tr>
      <w:tr w:rsidR="00685BC6" w14:paraId="6D571A46" w14:textId="77777777" w:rsidTr="00964BA3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5C658" w14:textId="3692DB01" w:rsidR="00685BC6" w:rsidRDefault="006B299C">
            <w:pPr>
              <w:pStyle w:val="Vorgabetext"/>
            </w:pPr>
            <w:r w:rsidRPr="006B299C">
              <w:t>H319: Verursacht schwere Augenreizung.</w:t>
            </w:r>
          </w:p>
        </w:tc>
      </w:tr>
    </w:tbl>
    <w:p w14:paraId="4197D67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90B170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5FE9FAE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31AD" w14:textId="0C1DC158" w:rsidR="00685BC6" w:rsidRDefault="00964BA3" w:rsidP="00964BA3">
            <w:pPr>
              <w:pStyle w:val="Vorgabetext"/>
              <w:jc w:val="center"/>
            </w:pPr>
            <w:r>
              <w:t>Butylkautschuk-Handschuhe</w:t>
            </w:r>
          </w:p>
        </w:tc>
      </w:tr>
    </w:tbl>
    <w:p w14:paraId="144083E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16E260C" w14:textId="77777777" w:rsidR="006B299C" w:rsidRDefault="006B299C">
      <w:pPr>
        <w:pStyle w:val="Vorgabetext"/>
        <w:tabs>
          <w:tab w:val="left" w:pos="2835"/>
          <w:tab w:val="left" w:pos="5669"/>
          <w:tab w:val="left" w:pos="6803"/>
        </w:tabs>
      </w:pPr>
    </w:p>
    <w:p w14:paraId="15F3CCF4" w14:textId="77777777" w:rsidR="006B299C" w:rsidRDefault="006B299C">
      <w:pPr>
        <w:pStyle w:val="Vorgabetext"/>
        <w:tabs>
          <w:tab w:val="left" w:pos="2835"/>
          <w:tab w:val="left" w:pos="5669"/>
          <w:tab w:val="left" w:pos="6803"/>
        </w:tabs>
      </w:pPr>
    </w:p>
    <w:p w14:paraId="0A11A09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lastRenderedPageBreak/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887228" w14:paraId="3009BFF9" w14:textId="77777777" w:rsidTr="00DA746E"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49BE7B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C6C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887228" w14:paraId="7A8D5B37" w14:textId="77777777" w:rsidTr="00DA746E">
        <w:tc>
          <w:tcPr>
            <w:tcW w:w="3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8D26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AE8A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C5C4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C924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887228" w14:paraId="6987B07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157FA" w14:textId="6D6E9A95" w:rsidR="00887228" w:rsidRDefault="00887228" w:rsidP="00887228">
            <w:pPr>
              <w:pStyle w:val="Vorgabetext"/>
              <w:jc w:val="center"/>
            </w:pPr>
            <w:r>
              <w:t>Dimethylformamid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333" w14:textId="2CB776A5" w:rsidR="00887228" w:rsidRDefault="00964BA3" w:rsidP="00887228">
            <w:pPr>
              <w:pStyle w:val="Vorgabetext"/>
              <w:jc w:val="center"/>
            </w:pPr>
            <w:r>
              <w:t>K, 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49E6" w14:textId="6ACFA203" w:rsidR="00887228" w:rsidRDefault="00964BA3" w:rsidP="00887228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FC9C" w14:textId="2B38DA40" w:rsidR="00887228" w:rsidRPr="00964BA3" w:rsidRDefault="00964BA3" w:rsidP="00887228">
            <w:pPr>
              <w:pStyle w:val="Vorgabetext"/>
              <w:jc w:val="center"/>
            </w:pPr>
            <w:r>
              <w:t>L, A</w:t>
            </w:r>
          </w:p>
        </w:tc>
      </w:tr>
      <w:tr w:rsidR="00887228" w14:paraId="490EE8C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474A" w14:textId="476BEC32" w:rsidR="00887228" w:rsidRDefault="00887228" w:rsidP="00887228">
            <w:pPr>
              <w:pStyle w:val="Vorgabetext"/>
              <w:jc w:val="center"/>
            </w:pPr>
            <w:r>
              <w:t>Calciumhydrid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9056" w14:textId="3AF9278A" w:rsidR="00887228" w:rsidRDefault="006B299C" w:rsidP="00887228">
            <w:pPr>
              <w:pStyle w:val="Vorgabetext"/>
              <w:jc w:val="center"/>
            </w:pPr>
            <w:r>
              <w:t>K,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24C1" w14:textId="77FF8B7A" w:rsidR="00887228" w:rsidRDefault="006B299C" w:rsidP="00887228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0783" w14:textId="0F6A7124" w:rsidR="00887228" w:rsidRDefault="006B299C" w:rsidP="00887228">
            <w:pPr>
              <w:pStyle w:val="Vorgabetext"/>
              <w:jc w:val="center"/>
            </w:pPr>
            <w:r>
              <w:t>L</w:t>
            </w:r>
          </w:p>
        </w:tc>
      </w:tr>
    </w:tbl>
    <w:p w14:paraId="1E90CBD3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33E828E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6C7527A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57F7C1F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6C9A9A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6CD715D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015A" w14:textId="77777777" w:rsidR="00685BC6" w:rsidRDefault="00685BC6" w:rsidP="00887228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B9AD" w14:textId="77777777" w:rsidR="00685BC6" w:rsidRDefault="00685BC6" w:rsidP="00887228">
            <w:pPr>
              <w:pStyle w:val="Vorgabetext"/>
              <w:spacing w:line="240" w:lineRule="auto"/>
              <w:jc w:val="center"/>
            </w:pPr>
            <w:r>
              <w:t>Störfallverhalten</w:t>
            </w:r>
          </w:p>
        </w:tc>
      </w:tr>
      <w:tr w:rsidR="00887228" w14:paraId="1C1DDCA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937A" w14:textId="626A7517" w:rsidR="00887228" w:rsidRDefault="00887228" w:rsidP="00887228">
            <w:pPr>
              <w:pStyle w:val="Vorgabetext"/>
              <w:jc w:val="center"/>
            </w:pPr>
            <w:r>
              <w:t>Dimethylformamid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75FB" w14:textId="712BA4A2" w:rsidR="00887228" w:rsidRDefault="00964BA3" w:rsidP="00887228">
            <w:pPr>
              <w:pStyle w:val="Vorgabetext"/>
              <w:jc w:val="center"/>
            </w:pPr>
            <w:r>
              <w:t>Cb, W, P, C</w:t>
            </w:r>
          </w:p>
        </w:tc>
      </w:tr>
      <w:tr w:rsidR="00887228" w14:paraId="4DAB69B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F0E" w14:textId="3077ED71" w:rsidR="00887228" w:rsidRDefault="00887228" w:rsidP="00887228">
            <w:pPr>
              <w:pStyle w:val="Vorgabetext"/>
              <w:jc w:val="center"/>
            </w:pPr>
            <w:r>
              <w:t>Calciumhydrid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DBD7D" w14:textId="626C102D" w:rsidR="00887228" w:rsidRDefault="006B299C" w:rsidP="00887228">
            <w:pPr>
              <w:pStyle w:val="Vorgabetext"/>
              <w:jc w:val="center"/>
            </w:pPr>
            <w:r>
              <w:t>Staubfrei aufnehmen, S</w:t>
            </w:r>
          </w:p>
        </w:tc>
      </w:tr>
    </w:tbl>
    <w:p w14:paraId="440323FD" w14:textId="77777777" w:rsidR="00DF187D" w:rsidRDefault="00DF187D" w:rsidP="00DF187D">
      <w:pPr>
        <w:pStyle w:val="Vorgabetext"/>
        <w:spacing w:before="120" w:line="240" w:lineRule="auto"/>
      </w:pPr>
      <w:r>
        <w:rPr>
          <w:b/>
          <w:bCs/>
        </w:rPr>
        <w:t>Cb: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47887594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9139258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EE2232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Entsorgungungsvorschläge</w:t>
      </w:r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887228" w14:paraId="250B3A57" w14:textId="77777777" w:rsidTr="00EE30C2">
        <w:tc>
          <w:tcPr>
            <w:tcW w:w="33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6C035C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B8FC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CA9035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887228" w14:paraId="6E7797E3" w14:textId="77777777" w:rsidTr="00EE30C2">
        <w:tc>
          <w:tcPr>
            <w:tcW w:w="339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E376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071F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627A0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E63D" w14:textId="77777777" w:rsidR="00887228" w:rsidRDefault="00887228" w:rsidP="00887228">
            <w:pPr>
              <w:pStyle w:val="Vorgabetext"/>
              <w:spacing w:line="240" w:lineRule="auto"/>
              <w:jc w:val="center"/>
            </w:pPr>
            <w:r>
              <w:t>Cl</w:t>
            </w:r>
          </w:p>
        </w:tc>
        <w:tc>
          <w:tcPr>
            <w:tcW w:w="4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615" w14:textId="77777777" w:rsidR="00887228" w:rsidRDefault="00887228" w:rsidP="00887228">
            <w:pPr>
              <w:pStyle w:val="Vorgabetext"/>
              <w:jc w:val="center"/>
            </w:pPr>
          </w:p>
        </w:tc>
      </w:tr>
      <w:tr w:rsidR="00887228" w14:paraId="0B024B6D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CB82" w14:textId="280FC097" w:rsidR="00887228" w:rsidRDefault="00887228" w:rsidP="00887228">
            <w:pPr>
              <w:pStyle w:val="Vorgabetext"/>
              <w:jc w:val="center"/>
            </w:pPr>
            <w:r>
              <w:t>Dimethylformamid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37BC" w14:textId="3F19A663" w:rsidR="00887228" w:rsidRDefault="00964BA3" w:rsidP="00887228">
            <w:pPr>
              <w:pStyle w:val="Vorgabetext"/>
              <w:jc w:val="center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E45D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F0D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7256" w14:textId="77777777" w:rsidR="00887228" w:rsidRDefault="00887228" w:rsidP="00887228">
            <w:pPr>
              <w:pStyle w:val="Vorgabetext"/>
              <w:jc w:val="center"/>
            </w:pPr>
          </w:p>
        </w:tc>
      </w:tr>
      <w:tr w:rsidR="00887228" w14:paraId="6EF61EBD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39F76" w14:textId="03DCC486" w:rsidR="00887228" w:rsidRDefault="00887228" w:rsidP="00887228">
            <w:pPr>
              <w:pStyle w:val="Vorgabetext"/>
              <w:jc w:val="center"/>
            </w:pPr>
            <w:r>
              <w:t>Calciumhydrid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3ADA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36D87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D8D98" w14:textId="77777777" w:rsidR="00887228" w:rsidRDefault="00887228" w:rsidP="00887228">
            <w:pPr>
              <w:pStyle w:val="Vorgabetext"/>
              <w:jc w:val="center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DB785" w14:textId="5388E979" w:rsidR="00887228" w:rsidRDefault="006B299C" w:rsidP="00887228">
            <w:pPr>
              <w:pStyle w:val="Vorgabetext"/>
              <w:jc w:val="center"/>
            </w:pPr>
            <w:r>
              <w:t>In Ether suspendieren, unter Rühren tropfenweise mit Isopropanol versetzen, mit Wasser hydrolisieren, neutralisieren, B-Kanne</w:t>
            </w:r>
          </w:p>
        </w:tc>
      </w:tr>
    </w:tbl>
    <w:p w14:paraId="7214439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E715A5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495C398C" w14:textId="5BA57928" w:rsidR="00D96A8F" w:rsidRPr="00887228" w:rsidRDefault="00887228">
      <w:pPr>
        <w:pStyle w:val="Vorgabetext"/>
        <w:tabs>
          <w:tab w:val="left" w:pos="2835"/>
          <w:tab w:val="left" w:pos="5669"/>
          <w:tab w:val="left" w:pos="6803"/>
        </w:tabs>
        <w:rPr>
          <w:bCs/>
        </w:rPr>
      </w:pPr>
      <w:r>
        <w:rPr>
          <w:bCs/>
        </w:rPr>
        <w:t>-</w:t>
      </w:r>
    </w:p>
    <w:p w14:paraId="7218984F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3497F07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3F17A2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21E8BB82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86E35A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70E2AA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588205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424E70B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default" r:id="rId15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AAB9F" w14:textId="77777777" w:rsidR="00DC72A3" w:rsidRDefault="00DC72A3">
      <w:r>
        <w:separator/>
      </w:r>
    </w:p>
  </w:endnote>
  <w:endnote w:type="continuationSeparator" w:id="0">
    <w:p w14:paraId="192595F7" w14:textId="77777777" w:rsidR="00DC72A3" w:rsidRDefault="00DC7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5165" w14:textId="77777777" w:rsidR="00DC72A3" w:rsidRDefault="00DC72A3">
      <w:r>
        <w:separator/>
      </w:r>
    </w:p>
  </w:footnote>
  <w:footnote w:type="continuationSeparator" w:id="0">
    <w:p w14:paraId="7FBD951E" w14:textId="77777777" w:rsidR="00DC72A3" w:rsidRDefault="00DC7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851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788C47D" w14:textId="78BFFCD5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 w:rsidR="000D76A0">
      <w:t xml:space="preserve"> Lena-Marie Aßmann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4E6BB2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3CA70CAE" w14:textId="2E9B7F76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  <w:r w:rsidR="000D76A0">
      <w:rPr>
        <w:b/>
      </w:rPr>
      <w:t xml:space="preserve"> </w:t>
    </w:r>
    <w:r w:rsidR="00A2301E">
      <w:rPr>
        <w:bCs/>
      </w:rPr>
      <w:t>5</w:t>
    </w:r>
    <w:r w:rsidR="00C17967">
      <w:rPr>
        <w:bCs/>
      </w:rPr>
      <w:t xml:space="preserve"> </w:t>
    </w:r>
    <w:r w:rsidR="00A2301E" w:rsidRPr="00A2301E">
      <w:rPr>
        <w:bCs/>
      </w:rPr>
      <w:t>Trocknung von Dimethylformamid (DMF)</w:t>
    </w:r>
  </w:p>
  <w:p w14:paraId="6F9E43BA" w14:textId="689AA2F5" w:rsidR="00685BC6" w:rsidRPr="006B299C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  <w:rPr>
        <w:bCs/>
      </w:rPr>
    </w:pPr>
    <w:r>
      <w:rPr>
        <w:b/>
      </w:rPr>
      <w:t>Literatur:</w:t>
    </w:r>
    <w:r w:rsidR="006B299C">
      <w:rPr>
        <w:b/>
      </w:rPr>
      <w:t xml:space="preserve"> </w:t>
    </w:r>
    <w:r w:rsidR="006B299C">
      <w:rPr>
        <w:bCs/>
      </w:rPr>
      <w:t>GESTIS-Stoffdatenbank, Merck-SDS</w:t>
    </w:r>
  </w:p>
  <w:p w14:paraId="2599329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B8"/>
    <w:rsid w:val="0008186F"/>
    <w:rsid w:val="000D76A0"/>
    <w:rsid w:val="00152D62"/>
    <w:rsid w:val="002043FF"/>
    <w:rsid w:val="00270D0F"/>
    <w:rsid w:val="002E6A4E"/>
    <w:rsid w:val="00341D4E"/>
    <w:rsid w:val="004468D8"/>
    <w:rsid w:val="00447AB8"/>
    <w:rsid w:val="004911E9"/>
    <w:rsid w:val="004A6896"/>
    <w:rsid w:val="004B136B"/>
    <w:rsid w:val="004F3BAF"/>
    <w:rsid w:val="00520A4C"/>
    <w:rsid w:val="005D6D64"/>
    <w:rsid w:val="00685BC6"/>
    <w:rsid w:val="006A6370"/>
    <w:rsid w:val="006B299C"/>
    <w:rsid w:val="006D2AD5"/>
    <w:rsid w:val="0079003F"/>
    <w:rsid w:val="00801ED1"/>
    <w:rsid w:val="00817C16"/>
    <w:rsid w:val="00887228"/>
    <w:rsid w:val="00964BA3"/>
    <w:rsid w:val="00A2301E"/>
    <w:rsid w:val="00A55F83"/>
    <w:rsid w:val="00A92397"/>
    <w:rsid w:val="00C17967"/>
    <w:rsid w:val="00C5226C"/>
    <w:rsid w:val="00C60E89"/>
    <w:rsid w:val="00CD3E4D"/>
    <w:rsid w:val="00D02B3E"/>
    <w:rsid w:val="00D96A8F"/>
    <w:rsid w:val="00DC72A3"/>
    <w:rsid w:val="00DF187D"/>
    <w:rsid w:val="00E10D98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0EF63"/>
  <w15:chartTrackingRefBased/>
  <w15:docId w15:val="{AD779021-FB9C-40C0-A941-806E6ABA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pPr>
      <w:jc w:val="both"/>
    </w:pPr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Standard"/>
    <w:pPr>
      <w:spacing w:line="360" w:lineRule="auto"/>
      <w:jc w:val="both"/>
    </w:pPr>
  </w:style>
  <w:style w:type="paragraph" w:customStyle="1" w:styleId="HaupttextEinfach">
    <w:name w:val="Haupttext (Einfach)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  <w:jc w:val="both"/>
    </w:pPr>
  </w:style>
  <w:style w:type="paragraph" w:customStyle="1" w:styleId="Vorgabetext">
    <w:name w:val="Vorgabetext"/>
    <w:basedOn w:val="Standard"/>
    <w:pPr>
      <w:spacing w:line="360" w:lineRule="auto"/>
      <w:jc w:val="both"/>
    </w:pPr>
    <w:rPr>
      <w:rFonts w:ascii="Arial" w:hAnsi="Arial"/>
    </w:rPr>
  </w:style>
  <w:style w:type="paragraph" w:styleId="Kopfzeile">
    <w:name w:val="header"/>
    <w:basedOn w:val="Standard"/>
    <w:rsid w:val="00520A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20A4C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B136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gestis-api.dguv.de/api/exactimage/GHS/ghs02.gif" TargetMode="External"/><Relationship Id="rId13" Type="http://schemas.openxmlformats.org/officeDocument/2006/relationships/image" Target="https://gestis-api.dguv.de/api/exactimage/GHS/ghs02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https://gestis-api.dguv.de/api/exactimage/GHS/ghs07.gi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gi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https://gestis-api.dguv.de/api/exactimage/GHS/ghs08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image" Target="https://gestis-api.dguv.de/api/exactimage/GHS/ghs07.gi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arco\MoPoS-P\Vorprotoko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2</Pages>
  <Words>427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Lena-Marie Aßmann</dc:creator>
  <cp:keywords/>
  <cp:lastModifiedBy>Lena-Marie Aßmann</cp:lastModifiedBy>
  <cp:revision>5</cp:revision>
  <cp:lastPrinted>2016-10-17T06:14:00Z</cp:lastPrinted>
  <dcterms:created xsi:type="dcterms:W3CDTF">2026-04-07T15:35:00Z</dcterms:created>
  <dcterms:modified xsi:type="dcterms:W3CDTF">2026-04-08T07:47:00Z</dcterms:modified>
</cp:coreProperties>
</file>