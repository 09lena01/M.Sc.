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1C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Reaktionsprodukten</w:t>
      </w:r>
      <w:r>
        <w:t>:</w:t>
      </w:r>
    </w:p>
    <w:p w14:paraId="563B868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4A5B6D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0597A73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484B1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3365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7AE3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03390A8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4F9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77AD790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74592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C24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E58F6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CB8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E51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566D80A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E62C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FDB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96F2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79B9B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4D0C" w14:textId="77777777" w:rsidR="00685BC6" w:rsidRDefault="00685BC6">
            <w:pPr>
              <w:pStyle w:val="Vorgabetext"/>
            </w:pPr>
          </w:p>
        </w:tc>
      </w:tr>
      <w:tr w:rsidR="00685BC6" w14:paraId="5E4DC53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C6DF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36F8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A5CDF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8DCA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12965" w14:textId="77777777" w:rsidR="00685BC6" w:rsidRDefault="00685BC6">
            <w:pPr>
              <w:pStyle w:val="Vorgabetext"/>
            </w:pPr>
          </w:p>
        </w:tc>
      </w:tr>
    </w:tbl>
    <w:p w14:paraId="689377F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C6E264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64DA4223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730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D539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FB6E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7A50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103F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685BC6" w14:paraId="0281D8A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1F4B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54D46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45C8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BCAD7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9B5C" w14:textId="77777777" w:rsidR="00685BC6" w:rsidRDefault="00685BC6">
            <w:pPr>
              <w:pStyle w:val="Vorgabetext"/>
            </w:pPr>
          </w:p>
        </w:tc>
      </w:tr>
      <w:tr w:rsidR="00685BC6" w14:paraId="353B041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B23E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2C3DF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1409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6CC92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2EB55" w14:textId="77777777" w:rsidR="00685BC6" w:rsidRDefault="00685BC6">
            <w:pPr>
              <w:pStyle w:val="Vorgabetext"/>
            </w:pPr>
          </w:p>
        </w:tc>
      </w:tr>
      <w:tr w:rsidR="00685BC6" w14:paraId="5E62A4D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94CB0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FBD5A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FEF2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578C4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6BE62" w14:textId="77777777" w:rsidR="00685BC6" w:rsidRDefault="00685BC6">
            <w:pPr>
              <w:pStyle w:val="Vorgabetext"/>
            </w:pPr>
          </w:p>
        </w:tc>
      </w:tr>
    </w:tbl>
    <w:p w14:paraId="095BCED0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gekennzeichnet werden.</w:t>
      </w:r>
    </w:p>
    <w:p w14:paraId="2219C63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1D554B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389F533B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CCB1" w14:textId="77777777" w:rsidR="00685BC6" w:rsidRDefault="00685BC6">
            <w:pPr>
              <w:pStyle w:val="Vorgabetext"/>
            </w:pPr>
          </w:p>
        </w:tc>
      </w:tr>
      <w:tr w:rsidR="00685BC6" w14:paraId="2A61CF3A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C95D" w14:textId="77777777" w:rsidR="00685BC6" w:rsidRDefault="00685BC6">
            <w:pPr>
              <w:pStyle w:val="Vorgabetext"/>
            </w:pPr>
          </w:p>
        </w:tc>
      </w:tr>
      <w:tr w:rsidR="00685BC6" w14:paraId="0DBF37A1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A0C4" w14:textId="77777777" w:rsidR="00685BC6" w:rsidRDefault="00685BC6">
            <w:pPr>
              <w:pStyle w:val="Vorgabetext"/>
            </w:pPr>
          </w:p>
        </w:tc>
      </w:tr>
      <w:tr w:rsidR="00685BC6" w14:paraId="6D571A46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5C658" w14:textId="77777777" w:rsidR="00685BC6" w:rsidRDefault="00685BC6">
            <w:pPr>
              <w:pStyle w:val="Vorgabetext"/>
            </w:pPr>
          </w:p>
        </w:tc>
      </w:tr>
    </w:tbl>
    <w:p w14:paraId="4197D67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90B170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05FE9FAE" w14:textId="777777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31AD" w14:textId="77777777" w:rsidR="00685BC6" w:rsidRDefault="00685BC6">
            <w:pPr>
              <w:pStyle w:val="Vorgabetext"/>
            </w:pPr>
          </w:p>
        </w:tc>
      </w:tr>
    </w:tbl>
    <w:p w14:paraId="144083E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A11A09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3009BFF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9BE7B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4C6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7A8D5B3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8D2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1AE8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C5C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C92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685BC6" w14:paraId="6987B07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157F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C333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49E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FC9C" w14:textId="77777777" w:rsidR="00685BC6" w:rsidRDefault="00685BC6">
            <w:pPr>
              <w:pStyle w:val="Vorgabetext"/>
            </w:pPr>
          </w:p>
        </w:tc>
      </w:tr>
      <w:tr w:rsidR="00685BC6" w14:paraId="490EE8C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A474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905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24C1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A0783" w14:textId="77777777" w:rsidR="00685BC6" w:rsidRDefault="00685BC6">
            <w:pPr>
              <w:pStyle w:val="Vorgabetext"/>
            </w:pPr>
          </w:p>
        </w:tc>
      </w:tr>
      <w:tr w:rsidR="00685BC6" w14:paraId="579231E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2ED8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6028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3B74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1AA61" w14:textId="77777777" w:rsidR="00685BC6" w:rsidRDefault="00685BC6">
            <w:pPr>
              <w:pStyle w:val="Vorgabetext"/>
            </w:pPr>
          </w:p>
        </w:tc>
      </w:tr>
    </w:tbl>
    <w:p w14:paraId="1E90CBD3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33E828E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6C7527A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lastRenderedPageBreak/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657F7C1F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66C9A9A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6CD715D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F015A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B9AD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685BC6" w14:paraId="1C1DDCA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937A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75FB" w14:textId="77777777" w:rsidR="00685BC6" w:rsidRDefault="00685BC6">
            <w:pPr>
              <w:pStyle w:val="Vorgabetext"/>
            </w:pPr>
          </w:p>
        </w:tc>
      </w:tr>
      <w:tr w:rsidR="00685BC6" w14:paraId="4DAB69B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79F0E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DBD7D" w14:textId="77777777" w:rsidR="00685BC6" w:rsidRDefault="00685BC6">
            <w:pPr>
              <w:pStyle w:val="Vorgabetext"/>
            </w:pPr>
          </w:p>
        </w:tc>
      </w:tr>
    </w:tbl>
    <w:p w14:paraId="440323FD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werden;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47887594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9139258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5EE2232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250B3A57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035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B8F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A903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6E7797E3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E376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8071F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627A0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AE63D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8615" w14:textId="77777777" w:rsidR="00685BC6" w:rsidRDefault="00685BC6">
            <w:pPr>
              <w:pStyle w:val="Vorgabetext"/>
            </w:pPr>
          </w:p>
        </w:tc>
      </w:tr>
      <w:tr w:rsidR="00685BC6" w14:paraId="0B024B6D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CB82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37BC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E45D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9F0D" w14:textId="77777777" w:rsidR="00685BC6" w:rsidRDefault="00685BC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7256" w14:textId="77777777" w:rsidR="00685BC6" w:rsidRDefault="00685BC6">
            <w:pPr>
              <w:pStyle w:val="Vorgabetext"/>
            </w:pPr>
          </w:p>
        </w:tc>
      </w:tr>
    </w:tbl>
    <w:p w14:paraId="7214439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E715A5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2DA3598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EAD6F8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E9D24D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D9B94B0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4A4077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3BE5C47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8E7150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41E12C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0C3D58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3E294F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678F50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95C398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218984F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3497F07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3F17A2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21E8BB82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86E35A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70E2AAE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588205D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424E70B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B0C17" w14:textId="77777777" w:rsidR="007A0354" w:rsidRDefault="007A0354">
      <w:r>
        <w:separator/>
      </w:r>
    </w:p>
  </w:endnote>
  <w:endnote w:type="continuationSeparator" w:id="0">
    <w:p w14:paraId="68216B8C" w14:textId="77777777" w:rsidR="007A0354" w:rsidRDefault="007A0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A23A" w14:textId="77777777" w:rsidR="00E10D98" w:rsidRDefault="00E10D9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4A8E" w14:textId="77777777" w:rsidR="00E10D98" w:rsidRDefault="00E10D9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C5C3" w14:textId="77777777" w:rsidR="00E10D98" w:rsidRDefault="00E10D9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842F" w14:textId="77777777" w:rsidR="007A0354" w:rsidRDefault="007A0354">
      <w:r>
        <w:separator/>
      </w:r>
    </w:p>
  </w:footnote>
  <w:footnote w:type="continuationSeparator" w:id="0">
    <w:p w14:paraId="6BC31897" w14:textId="77777777" w:rsidR="007A0354" w:rsidRDefault="007A0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1009C" w14:textId="77777777" w:rsidR="00E10D98" w:rsidRDefault="00E10D9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851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788C47D" w14:textId="78BFFCD5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 w:rsidR="000D76A0">
      <w:t xml:space="preserve"> Lena-Marie Aßmann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4E6BB2A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3CA70CAE" w14:textId="576164F2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  <w:r w:rsidR="000D76A0">
      <w:rPr>
        <w:b/>
      </w:rPr>
      <w:t xml:space="preserve"> </w:t>
    </w:r>
    <w:r w:rsidR="002043FF" w:rsidRPr="002043FF">
      <w:rPr>
        <w:bCs/>
      </w:rPr>
      <w:t>2</w:t>
    </w:r>
    <w:r w:rsidR="002043FF">
      <w:rPr>
        <w:bCs/>
      </w:rPr>
      <w:t xml:space="preserve"> </w:t>
    </w:r>
    <w:r w:rsidR="002043FF" w:rsidRPr="002043FF">
      <w:t>7-Chlor-4-[(3-diethyaminomethyl-4-</w:t>
    </w:r>
    <w:proofErr w:type="gramStart"/>
    <w:r w:rsidR="002043FF" w:rsidRPr="002043FF">
      <w:t>hydroxy)</w:t>
    </w:r>
    <w:proofErr w:type="spellStart"/>
    <w:r w:rsidR="002043FF" w:rsidRPr="002043FF">
      <w:t>phenyl</w:t>
    </w:r>
    <w:proofErr w:type="spellEnd"/>
    <w:proofErr w:type="gramEnd"/>
    <w:r w:rsidR="002043FF" w:rsidRPr="002043FF">
      <w:t>]</w:t>
    </w:r>
    <w:proofErr w:type="spellStart"/>
    <w:r w:rsidR="002043FF" w:rsidRPr="002043FF">
      <w:t>aminochinolin</w:t>
    </w:r>
    <w:proofErr w:type="spellEnd"/>
  </w:p>
  <w:p w14:paraId="6F9E43BA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2599329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8B368" w14:textId="77777777" w:rsidR="00E10D98" w:rsidRDefault="00E10D9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AB8"/>
    <w:rsid w:val="0008186F"/>
    <w:rsid w:val="000D76A0"/>
    <w:rsid w:val="00152D62"/>
    <w:rsid w:val="002043FF"/>
    <w:rsid w:val="002E6A4E"/>
    <w:rsid w:val="00341D4E"/>
    <w:rsid w:val="004468D8"/>
    <w:rsid w:val="00447AB8"/>
    <w:rsid w:val="004911E9"/>
    <w:rsid w:val="004B136B"/>
    <w:rsid w:val="004F3BAF"/>
    <w:rsid w:val="00520A4C"/>
    <w:rsid w:val="005D6D64"/>
    <w:rsid w:val="00685BC6"/>
    <w:rsid w:val="006A6370"/>
    <w:rsid w:val="006D2AD5"/>
    <w:rsid w:val="007A0354"/>
    <w:rsid w:val="00801ED1"/>
    <w:rsid w:val="00817C16"/>
    <w:rsid w:val="00A92397"/>
    <w:rsid w:val="00C5226C"/>
    <w:rsid w:val="00C60E89"/>
    <w:rsid w:val="00D02B3E"/>
    <w:rsid w:val="00D96A8F"/>
    <w:rsid w:val="00DF187D"/>
    <w:rsid w:val="00E10D98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50EF63"/>
  <w15:chartTrackingRefBased/>
  <w15:docId w15:val="{AD779021-FB9C-40C0-A941-806E6ABA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pPr>
      <w:jc w:val="both"/>
    </w:pPr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Standard"/>
    <w:pPr>
      <w:spacing w:line="360" w:lineRule="auto"/>
      <w:jc w:val="both"/>
    </w:pPr>
  </w:style>
  <w:style w:type="paragraph" w:customStyle="1" w:styleId="HaupttextEinfach">
    <w:name w:val="Haupttext (Einfach)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  <w:jc w:val="both"/>
    </w:pPr>
  </w:style>
  <w:style w:type="paragraph" w:customStyle="1" w:styleId="Vorgabetext">
    <w:name w:val="Vorgabetext"/>
    <w:basedOn w:val="Standard"/>
    <w:pPr>
      <w:spacing w:line="360" w:lineRule="auto"/>
      <w:jc w:val="both"/>
    </w:pPr>
    <w:rPr>
      <w:rFonts w:ascii="Arial" w:hAnsi="Arial"/>
    </w:rPr>
  </w:style>
  <w:style w:type="paragraph" w:styleId="Kopfzeile">
    <w:name w:val="header"/>
    <w:basedOn w:val="Standard"/>
    <w:rsid w:val="00520A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20A4C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rsid w:val="004B136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arco\MoPoS-P\Vorprotoko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Vorprotokol.dot</Template>
  <TotalTime>0</TotalTime>
  <Pages>2</Pages>
  <Words>229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Lena-Marie Aßmann</dc:creator>
  <cp:keywords/>
  <cp:lastModifiedBy>Lena-Marie Aßmann</cp:lastModifiedBy>
  <cp:revision>2</cp:revision>
  <cp:lastPrinted>2016-10-17T06:14:00Z</cp:lastPrinted>
  <dcterms:created xsi:type="dcterms:W3CDTF">2026-04-07T15:33:00Z</dcterms:created>
  <dcterms:modified xsi:type="dcterms:W3CDTF">2026-04-07T15:33:00Z</dcterms:modified>
</cp:coreProperties>
</file>