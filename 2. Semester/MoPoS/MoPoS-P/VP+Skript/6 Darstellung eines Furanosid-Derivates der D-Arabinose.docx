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21C5" w14:textId="77777777" w:rsidR="00C606D7" w:rsidRPr="000D4427" w:rsidRDefault="00C606D7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Reaktionsgleichung:</w:t>
      </w:r>
    </w:p>
    <w:p w14:paraId="32DD48A1" w14:textId="77777777" w:rsidR="000E33EE" w:rsidRPr="000E33EE" w:rsidRDefault="000E33EE" w:rsidP="000E33EE">
      <w:pPr>
        <w:framePr w:w="9701" w:h="2268" w:hRule="exact" w:hSpace="72" w:vSpace="72" w:wrap="notBeside" w:vAnchor="text" w:hAnchor="margin" w:x="82" w:y="1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E380C98" w14:textId="77777777" w:rsidR="00C606D7" w:rsidRPr="00B36B3B" w:rsidRDefault="00C606D7" w:rsidP="000D4427"/>
    <w:p w14:paraId="774827B0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97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161"/>
        <w:gridCol w:w="851"/>
        <w:gridCol w:w="822"/>
        <w:gridCol w:w="1247"/>
        <w:gridCol w:w="1247"/>
        <w:gridCol w:w="1247"/>
      </w:tblGrid>
      <w:tr w:rsidR="009A3A5A" w14:paraId="66AD2CC9" w14:textId="77777777" w:rsidTr="002D0E02">
        <w:tc>
          <w:tcPr>
            <w:tcW w:w="3401" w:type="dxa"/>
            <w:vMerge w:val="restart"/>
            <w:shd w:val="clear" w:color="auto" w:fill="F2F2F2"/>
            <w:vAlign w:val="center"/>
          </w:tcPr>
          <w:p w14:paraId="26279089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161" w:type="dxa"/>
            <w:vMerge w:val="restart"/>
            <w:shd w:val="clear" w:color="auto" w:fill="F2F2F2"/>
            <w:vAlign w:val="center"/>
          </w:tcPr>
          <w:p w14:paraId="56E0AC8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04470824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1" w:type="dxa"/>
            <w:shd w:val="clear" w:color="auto" w:fill="F2F2F2"/>
            <w:vAlign w:val="center"/>
          </w:tcPr>
          <w:p w14:paraId="34100BCB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22" w:type="dxa"/>
            <w:shd w:val="clear" w:color="auto" w:fill="F2F2F2"/>
            <w:vAlign w:val="center"/>
          </w:tcPr>
          <w:p w14:paraId="66A145DB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741" w:type="dxa"/>
            <w:gridSpan w:val="3"/>
            <w:shd w:val="clear" w:color="auto" w:fill="F2F2F2"/>
            <w:vAlign w:val="center"/>
          </w:tcPr>
          <w:p w14:paraId="5401DDF7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165BB778" w14:textId="77777777" w:rsidTr="002D0E02">
        <w:tc>
          <w:tcPr>
            <w:tcW w:w="3401" w:type="dxa"/>
            <w:vMerge/>
            <w:vAlign w:val="center"/>
          </w:tcPr>
          <w:p w14:paraId="1C9C15FB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161" w:type="dxa"/>
            <w:vMerge/>
            <w:vAlign w:val="center"/>
          </w:tcPr>
          <w:p w14:paraId="2B03F46F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51C50D48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22" w:type="dxa"/>
            <w:shd w:val="clear" w:color="auto" w:fill="F2F2F2"/>
            <w:vAlign w:val="center"/>
          </w:tcPr>
          <w:p w14:paraId="0F9B5D86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65F9367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BA6B953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6207600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E31F07" w14:paraId="605DEE0E" w14:textId="77777777" w:rsidTr="002D0E02">
        <w:tc>
          <w:tcPr>
            <w:tcW w:w="3401" w:type="dxa"/>
            <w:vAlign w:val="center"/>
          </w:tcPr>
          <w:p w14:paraId="579A256C" w14:textId="41B5694C" w:rsidR="00E31F07" w:rsidRDefault="00E31F07" w:rsidP="00E31F07">
            <w:pPr>
              <w:spacing w:line="240" w:lineRule="auto"/>
              <w:jc w:val="left"/>
            </w:pPr>
            <w:proofErr w:type="gramStart"/>
            <w:r>
              <w:t>Absoluter Methanol</w:t>
            </w:r>
            <w:proofErr w:type="gramEnd"/>
            <w:r>
              <w:t xml:space="preserve"> (2.9)</w:t>
            </w:r>
            <w:r w:rsidR="002F0769">
              <w:t xml:space="preserve"> (2)</w:t>
            </w:r>
          </w:p>
        </w:tc>
        <w:tc>
          <w:tcPr>
            <w:tcW w:w="1161" w:type="dxa"/>
            <w:vAlign w:val="center"/>
          </w:tcPr>
          <w:p w14:paraId="4F9A8E3A" w14:textId="6F70FE22" w:rsidR="00E31F07" w:rsidRDefault="00E31F07" w:rsidP="00E31F07">
            <w:pPr>
              <w:spacing w:line="240" w:lineRule="auto"/>
              <w:jc w:val="left"/>
            </w:pPr>
            <w:r>
              <w:t>CH</w:t>
            </w:r>
            <w:r w:rsidRPr="002D0E02">
              <w:rPr>
                <w:vertAlign w:val="subscript"/>
              </w:rPr>
              <w:t>3</w:t>
            </w:r>
            <w:r>
              <w:t>OH</w:t>
            </w:r>
          </w:p>
        </w:tc>
        <w:tc>
          <w:tcPr>
            <w:tcW w:w="851" w:type="dxa"/>
            <w:vAlign w:val="center"/>
          </w:tcPr>
          <w:p w14:paraId="774F39C8" w14:textId="21558915" w:rsidR="00E31F07" w:rsidRDefault="00E31F07" w:rsidP="00E31F07">
            <w:pPr>
              <w:spacing w:line="240" w:lineRule="auto"/>
              <w:jc w:val="left"/>
            </w:pPr>
            <w:r>
              <w:t>32,04</w:t>
            </w:r>
          </w:p>
        </w:tc>
        <w:tc>
          <w:tcPr>
            <w:tcW w:w="822" w:type="dxa"/>
            <w:vAlign w:val="center"/>
          </w:tcPr>
          <w:p w14:paraId="3568B162" w14:textId="6978B28F" w:rsidR="00E31F07" w:rsidRDefault="00E31F07" w:rsidP="00E31F07">
            <w:pPr>
              <w:spacing w:line="240" w:lineRule="auto"/>
              <w:jc w:val="left"/>
            </w:pPr>
            <w:r>
              <w:t>0,791</w:t>
            </w:r>
          </w:p>
        </w:tc>
        <w:tc>
          <w:tcPr>
            <w:tcW w:w="1247" w:type="dxa"/>
            <w:vAlign w:val="center"/>
          </w:tcPr>
          <w:p w14:paraId="0C69BCAB" w14:textId="14891B01" w:rsidR="00E31F07" w:rsidRDefault="00B23F26" w:rsidP="00E31F07">
            <w:pPr>
              <w:spacing w:line="240" w:lineRule="auto"/>
              <w:jc w:val="left"/>
            </w:pPr>
            <w:r>
              <w:t>148,1 + 493,8</w:t>
            </w:r>
          </w:p>
        </w:tc>
        <w:tc>
          <w:tcPr>
            <w:tcW w:w="1247" w:type="dxa"/>
            <w:vAlign w:val="center"/>
          </w:tcPr>
          <w:p w14:paraId="4F77AB36" w14:textId="1981DF2E" w:rsidR="00E31F07" w:rsidRDefault="00B23F26" w:rsidP="00E31F07">
            <w:pPr>
              <w:spacing w:line="240" w:lineRule="auto"/>
              <w:jc w:val="left"/>
            </w:pPr>
            <w:r>
              <w:t>4,746 + 15,82</w:t>
            </w:r>
          </w:p>
        </w:tc>
        <w:tc>
          <w:tcPr>
            <w:tcW w:w="1247" w:type="dxa"/>
            <w:vAlign w:val="center"/>
          </w:tcPr>
          <w:p w14:paraId="3CF00E35" w14:textId="5A7C69A5" w:rsidR="00E31F07" w:rsidRDefault="00E31F07" w:rsidP="00E31F07">
            <w:pPr>
              <w:spacing w:line="240" w:lineRule="auto"/>
              <w:jc w:val="left"/>
            </w:pPr>
            <w:r>
              <w:t>6 + 20</w:t>
            </w:r>
          </w:p>
        </w:tc>
      </w:tr>
      <w:tr w:rsidR="00E31F07" w14:paraId="4D67496F" w14:textId="77777777" w:rsidTr="002D0E02">
        <w:tc>
          <w:tcPr>
            <w:tcW w:w="3401" w:type="dxa"/>
            <w:vAlign w:val="center"/>
          </w:tcPr>
          <w:p w14:paraId="0E827105" w14:textId="3EB80B28" w:rsidR="00E31F07" w:rsidRDefault="00E31F07" w:rsidP="00E31F07">
            <w:pPr>
              <w:spacing w:line="240" w:lineRule="auto"/>
              <w:jc w:val="left"/>
            </w:pPr>
            <w:r>
              <w:t>Acetylchlorid</w:t>
            </w:r>
          </w:p>
        </w:tc>
        <w:tc>
          <w:tcPr>
            <w:tcW w:w="1161" w:type="dxa"/>
            <w:vAlign w:val="center"/>
          </w:tcPr>
          <w:p w14:paraId="3D368FCE" w14:textId="5D5099DA" w:rsidR="00E31F07" w:rsidRPr="00150C58" w:rsidRDefault="00150C58" w:rsidP="00E31F07">
            <w:pPr>
              <w:spacing w:line="240" w:lineRule="auto"/>
              <w:jc w:val="left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COCl</w:t>
            </w:r>
          </w:p>
        </w:tc>
        <w:tc>
          <w:tcPr>
            <w:tcW w:w="851" w:type="dxa"/>
            <w:vAlign w:val="center"/>
          </w:tcPr>
          <w:p w14:paraId="71379425" w14:textId="0BF88894" w:rsidR="00E31F07" w:rsidRDefault="00150C58" w:rsidP="00E31F07">
            <w:pPr>
              <w:spacing w:line="240" w:lineRule="auto"/>
              <w:jc w:val="left"/>
            </w:pPr>
            <w:r w:rsidRPr="00150C58">
              <w:t>78,5</w:t>
            </w:r>
          </w:p>
        </w:tc>
        <w:tc>
          <w:tcPr>
            <w:tcW w:w="822" w:type="dxa"/>
            <w:vAlign w:val="center"/>
          </w:tcPr>
          <w:p w14:paraId="7C3B4620" w14:textId="5B31C88D" w:rsidR="00E31F07" w:rsidRDefault="00150C58" w:rsidP="00E31F07">
            <w:pPr>
              <w:spacing w:line="240" w:lineRule="auto"/>
              <w:jc w:val="left"/>
            </w:pPr>
            <w:r w:rsidRPr="00150C58">
              <w:t>1,105</w:t>
            </w:r>
          </w:p>
        </w:tc>
        <w:tc>
          <w:tcPr>
            <w:tcW w:w="1247" w:type="dxa"/>
            <w:vAlign w:val="center"/>
          </w:tcPr>
          <w:p w14:paraId="08FE2F0B" w14:textId="17C6AD79" w:rsidR="00E31F07" w:rsidRDefault="00B23F26" w:rsidP="00E31F07">
            <w:pPr>
              <w:spacing w:line="240" w:lineRule="auto"/>
              <w:jc w:val="left"/>
            </w:pPr>
            <w:r>
              <w:t>7,038</w:t>
            </w:r>
          </w:p>
        </w:tc>
        <w:tc>
          <w:tcPr>
            <w:tcW w:w="1247" w:type="dxa"/>
            <w:vAlign w:val="center"/>
          </w:tcPr>
          <w:p w14:paraId="1A5F5E63" w14:textId="74D144A3" w:rsidR="00E31F07" w:rsidRDefault="00B23F26" w:rsidP="00E31F07">
            <w:pPr>
              <w:spacing w:line="240" w:lineRule="auto"/>
              <w:jc w:val="left"/>
            </w:pPr>
            <w:r>
              <w:t>0,5525</w:t>
            </w:r>
          </w:p>
        </w:tc>
        <w:tc>
          <w:tcPr>
            <w:tcW w:w="1247" w:type="dxa"/>
            <w:vAlign w:val="center"/>
          </w:tcPr>
          <w:p w14:paraId="57B4C7F1" w14:textId="6C3C7A56" w:rsidR="00E31F07" w:rsidRDefault="00E31F07" w:rsidP="00E31F07">
            <w:pPr>
              <w:spacing w:line="240" w:lineRule="auto"/>
              <w:jc w:val="left"/>
            </w:pPr>
            <w:r>
              <w:t>0,5</w:t>
            </w:r>
          </w:p>
        </w:tc>
      </w:tr>
      <w:tr w:rsidR="00E31F07" w14:paraId="5EE3262E" w14:textId="77777777" w:rsidTr="00CC061E">
        <w:tc>
          <w:tcPr>
            <w:tcW w:w="3401" w:type="dxa"/>
            <w:vAlign w:val="center"/>
          </w:tcPr>
          <w:p w14:paraId="0E78FBD9" w14:textId="7A3B864B" w:rsidR="00E31F07" w:rsidRDefault="00E31F07" w:rsidP="00E31F07">
            <w:pPr>
              <w:spacing w:line="240" w:lineRule="auto"/>
              <w:jc w:val="left"/>
            </w:pP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  <w:r w:rsidR="002F0769">
              <w:t xml:space="preserve"> (1)</w:t>
            </w:r>
          </w:p>
        </w:tc>
        <w:tc>
          <w:tcPr>
            <w:tcW w:w="1161" w:type="dxa"/>
            <w:vAlign w:val="center"/>
          </w:tcPr>
          <w:p w14:paraId="5262631C" w14:textId="6CAB49A9" w:rsidR="00E31F07" w:rsidRDefault="00CC061E" w:rsidP="00E31F07">
            <w:pPr>
              <w:spacing w:line="240" w:lineRule="auto"/>
              <w:jc w:val="left"/>
            </w:pPr>
            <w:r>
              <w:t>C</w:t>
            </w:r>
            <w:r w:rsidRPr="00CC061E">
              <w:rPr>
                <w:vertAlign w:val="subscript"/>
              </w:rPr>
              <w:t>5</w:t>
            </w:r>
            <w:r>
              <w:t>H</w:t>
            </w:r>
            <w:r w:rsidRPr="00CC061E">
              <w:rPr>
                <w:vertAlign w:val="subscript"/>
              </w:rPr>
              <w:t>10</w:t>
            </w:r>
            <w:r>
              <w:t>O</w:t>
            </w:r>
            <w:r w:rsidRPr="00CC061E">
              <w:rPr>
                <w:vertAlign w:val="subscript"/>
              </w:rPr>
              <w:t>5</w:t>
            </w:r>
          </w:p>
        </w:tc>
        <w:tc>
          <w:tcPr>
            <w:tcW w:w="851" w:type="dxa"/>
            <w:vAlign w:val="center"/>
          </w:tcPr>
          <w:p w14:paraId="23811A9E" w14:textId="46338B37" w:rsidR="00E31F07" w:rsidRDefault="00E31F07" w:rsidP="00E31F07">
            <w:pPr>
              <w:spacing w:line="240" w:lineRule="auto"/>
              <w:jc w:val="left"/>
            </w:pPr>
            <w:r>
              <w:t>150,13</w:t>
            </w:r>
          </w:p>
        </w:tc>
        <w:tc>
          <w:tcPr>
            <w:tcW w:w="822" w:type="dxa"/>
            <w:shd w:val="clear" w:color="auto" w:fill="BFBFBF" w:themeFill="background1" w:themeFillShade="BF"/>
            <w:vAlign w:val="center"/>
          </w:tcPr>
          <w:p w14:paraId="2AE6D307" w14:textId="3332295E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743A6CC9" w14:textId="5D76E0C0" w:rsidR="00E31F07" w:rsidRDefault="00B23F26" w:rsidP="00E31F07">
            <w:pPr>
              <w:spacing w:line="240" w:lineRule="auto"/>
              <w:jc w:val="left"/>
            </w:pPr>
            <w:r>
              <w:t>6,661</w:t>
            </w:r>
          </w:p>
        </w:tc>
        <w:tc>
          <w:tcPr>
            <w:tcW w:w="1247" w:type="dxa"/>
            <w:vAlign w:val="center"/>
          </w:tcPr>
          <w:p w14:paraId="006C5289" w14:textId="164B8FFF" w:rsidR="00E31F07" w:rsidRDefault="00E31F07" w:rsidP="00E31F07">
            <w:pPr>
              <w:spacing w:line="240" w:lineRule="auto"/>
              <w:jc w:val="left"/>
            </w:pPr>
            <w:r>
              <w:t>1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56A6FA74" w14:textId="77777777" w:rsidR="00E31F07" w:rsidRDefault="00E31F07" w:rsidP="00E31F07">
            <w:pPr>
              <w:spacing w:line="240" w:lineRule="auto"/>
              <w:jc w:val="left"/>
            </w:pPr>
          </w:p>
        </w:tc>
      </w:tr>
      <w:tr w:rsidR="00E31F07" w14:paraId="0CCBB129" w14:textId="77777777" w:rsidTr="002D0E02">
        <w:tc>
          <w:tcPr>
            <w:tcW w:w="3401" w:type="dxa"/>
            <w:vAlign w:val="center"/>
          </w:tcPr>
          <w:p w14:paraId="4B3CA98C" w14:textId="4436B0B7" w:rsidR="00E31F07" w:rsidRDefault="00E31F07" w:rsidP="00E31F07">
            <w:pPr>
              <w:spacing w:line="240" w:lineRule="auto"/>
              <w:jc w:val="left"/>
            </w:pPr>
            <w:r>
              <w:t>Pyridin</w:t>
            </w:r>
          </w:p>
        </w:tc>
        <w:tc>
          <w:tcPr>
            <w:tcW w:w="1161" w:type="dxa"/>
            <w:vAlign w:val="center"/>
          </w:tcPr>
          <w:p w14:paraId="71413CD8" w14:textId="0BB137DF" w:rsidR="00E31F07" w:rsidRPr="00CC061E" w:rsidRDefault="00CC061E" w:rsidP="00E31F07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5</w:t>
            </w:r>
            <w:r>
              <w:t>H</w:t>
            </w:r>
            <w:r>
              <w:rPr>
                <w:vertAlign w:val="subscript"/>
              </w:rPr>
              <w:t>5</w:t>
            </w:r>
            <w:r>
              <w:t>N</w:t>
            </w:r>
          </w:p>
        </w:tc>
        <w:tc>
          <w:tcPr>
            <w:tcW w:w="851" w:type="dxa"/>
            <w:vAlign w:val="center"/>
          </w:tcPr>
          <w:p w14:paraId="6EC81444" w14:textId="680B96F3" w:rsidR="00E31F07" w:rsidRDefault="00CC061E" w:rsidP="00E31F07">
            <w:pPr>
              <w:spacing w:line="240" w:lineRule="auto"/>
              <w:jc w:val="left"/>
            </w:pPr>
            <w:r>
              <w:t>79,1</w:t>
            </w:r>
          </w:p>
        </w:tc>
        <w:tc>
          <w:tcPr>
            <w:tcW w:w="822" w:type="dxa"/>
            <w:vAlign w:val="center"/>
          </w:tcPr>
          <w:p w14:paraId="0CBE60D4" w14:textId="34B6B923" w:rsidR="00E31F07" w:rsidRDefault="00CC061E" w:rsidP="00E31F07">
            <w:pPr>
              <w:spacing w:line="240" w:lineRule="auto"/>
              <w:jc w:val="left"/>
            </w:pPr>
            <w:r w:rsidRPr="00CC061E">
              <w:t>0,98</w:t>
            </w:r>
            <w:r>
              <w:t>2</w:t>
            </w:r>
          </w:p>
        </w:tc>
        <w:tc>
          <w:tcPr>
            <w:tcW w:w="1247" w:type="dxa"/>
            <w:vAlign w:val="center"/>
          </w:tcPr>
          <w:p w14:paraId="7E955CAF" w14:textId="1F00638C" w:rsidR="00E31F07" w:rsidRDefault="00B23F26" w:rsidP="00E31F07">
            <w:pPr>
              <w:spacing w:line="240" w:lineRule="auto"/>
              <w:jc w:val="left"/>
            </w:pPr>
            <w:r>
              <w:t>99,32 + 198,6</w:t>
            </w:r>
          </w:p>
        </w:tc>
        <w:tc>
          <w:tcPr>
            <w:tcW w:w="1247" w:type="dxa"/>
            <w:vAlign w:val="center"/>
          </w:tcPr>
          <w:p w14:paraId="4311A434" w14:textId="264A7BAE" w:rsidR="00E31F07" w:rsidRDefault="00B23F26" w:rsidP="00E31F07">
            <w:pPr>
              <w:spacing w:line="240" w:lineRule="auto"/>
              <w:jc w:val="left"/>
            </w:pPr>
            <w:r>
              <w:t>3,928 + 7,856</w:t>
            </w:r>
          </w:p>
        </w:tc>
        <w:tc>
          <w:tcPr>
            <w:tcW w:w="1247" w:type="dxa"/>
            <w:vAlign w:val="center"/>
          </w:tcPr>
          <w:p w14:paraId="16D537D5" w14:textId="45305CE3" w:rsidR="00E31F07" w:rsidRDefault="00E31F07" w:rsidP="00E31F07">
            <w:pPr>
              <w:spacing w:line="240" w:lineRule="auto"/>
              <w:jc w:val="left"/>
            </w:pPr>
            <w:r>
              <w:t>4 + 8</w:t>
            </w:r>
          </w:p>
        </w:tc>
      </w:tr>
      <w:tr w:rsidR="00E31F07" w14:paraId="5EE57A47" w14:textId="77777777" w:rsidTr="002D0E02">
        <w:tc>
          <w:tcPr>
            <w:tcW w:w="3401" w:type="dxa"/>
            <w:vAlign w:val="center"/>
          </w:tcPr>
          <w:p w14:paraId="7D583002" w14:textId="136A1118" w:rsidR="00E31F07" w:rsidRDefault="00E31F07" w:rsidP="00E31F07">
            <w:pPr>
              <w:spacing w:line="240" w:lineRule="auto"/>
              <w:jc w:val="left"/>
            </w:pPr>
            <w:r>
              <w:t>Methylenchlorid</w:t>
            </w:r>
          </w:p>
        </w:tc>
        <w:tc>
          <w:tcPr>
            <w:tcW w:w="1161" w:type="dxa"/>
            <w:vAlign w:val="center"/>
          </w:tcPr>
          <w:p w14:paraId="3B36ACD2" w14:textId="643287AB" w:rsidR="00E31F07" w:rsidRDefault="00124AEC" w:rsidP="00E31F07">
            <w:pPr>
              <w:spacing w:line="240" w:lineRule="auto"/>
              <w:jc w:val="left"/>
            </w:pPr>
            <w:r>
              <w:t>CH</w:t>
            </w:r>
            <w:r w:rsidRPr="00124AEC">
              <w:rPr>
                <w:vertAlign w:val="subscript"/>
              </w:rPr>
              <w:t>2</w:t>
            </w:r>
            <w:r>
              <w:t>Cl</w:t>
            </w:r>
            <w:r w:rsidRPr="00124AEC">
              <w:rPr>
                <w:vertAlign w:val="subscript"/>
              </w:rPr>
              <w:t>2</w:t>
            </w:r>
          </w:p>
        </w:tc>
        <w:tc>
          <w:tcPr>
            <w:tcW w:w="851" w:type="dxa"/>
            <w:vAlign w:val="center"/>
          </w:tcPr>
          <w:p w14:paraId="3B90C3F0" w14:textId="3D758E86" w:rsidR="00E31F07" w:rsidRDefault="00124AEC" w:rsidP="00E31F07">
            <w:pPr>
              <w:spacing w:line="240" w:lineRule="auto"/>
              <w:jc w:val="left"/>
            </w:pPr>
            <w:r>
              <w:t>84,93</w:t>
            </w:r>
          </w:p>
        </w:tc>
        <w:tc>
          <w:tcPr>
            <w:tcW w:w="822" w:type="dxa"/>
            <w:vAlign w:val="center"/>
          </w:tcPr>
          <w:p w14:paraId="3BB9AB40" w14:textId="34EF8005" w:rsidR="00E31F07" w:rsidRDefault="00124AEC" w:rsidP="00E31F07">
            <w:pPr>
              <w:spacing w:line="240" w:lineRule="auto"/>
              <w:jc w:val="left"/>
            </w:pPr>
            <w:r w:rsidRPr="00124AEC">
              <w:t>1,336</w:t>
            </w:r>
          </w:p>
        </w:tc>
        <w:tc>
          <w:tcPr>
            <w:tcW w:w="1247" w:type="dxa"/>
            <w:vAlign w:val="center"/>
          </w:tcPr>
          <w:p w14:paraId="5CEB80A7" w14:textId="57AB24DE" w:rsidR="00E31F07" w:rsidRDefault="00B23F26" w:rsidP="00E31F07">
            <w:pPr>
              <w:spacing w:line="240" w:lineRule="auto"/>
              <w:jc w:val="left"/>
            </w:pPr>
            <w:r>
              <w:t>157,3 + 78,65 + 786,5</w:t>
            </w:r>
          </w:p>
        </w:tc>
        <w:tc>
          <w:tcPr>
            <w:tcW w:w="1247" w:type="dxa"/>
            <w:vAlign w:val="center"/>
          </w:tcPr>
          <w:p w14:paraId="51B36EAB" w14:textId="62D5DF55" w:rsidR="00E31F07" w:rsidRDefault="00B23F26" w:rsidP="00E31F07">
            <w:pPr>
              <w:spacing w:line="240" w:lineRule="auto"/>
              <w:jc w:val="left"/>
            </w:pPr>
            <w:r>
              <w:t>13,36 + 6,68 + 66,8</w:t>
            </w:r>
          </w:p>
        </w:tc>
        <w:tc>
          <w:tcPr>
            <w:tcW w:w="1247" w:type="dxa"/>
            <w:vAlign w:val="center"/>
          </w:tcPr>
          <w:p w14:paraId="6BA97474" w14:textId="4DCCD5EB" w:rsidR="00E31F07" w:rsidRPr="008E5620" w:rsidRDefault="00E31F07" w:rsidP="00E31F07">
            <w:pPr>
              <w:spacing w:line="240" w:lineRule="auto"/>
              <w:jc w:val="left"/>
            </w:pPr>
            <w:r>
              <w:t>10 + 5 + 50</w:t>
            </w:r>
          </w:p>
        </w:tc>
      </w:tr>
      <w:tr w:rsidR="00E31F07" w14:paraId="2191BA50" w14:textId="77777777" w:rsidTr="00B23F26">
        <w:tc>
          <w:tcPr>
            <w:tcW w:w="3401" w:type="dxa"/>
            <w:vAlign w:val="center"/>
          </w:tcPr>
          <w:p w14:paraId="5ADA6E6A" w14:textId="13A20B6C" w:rsidR="00E31F07" w:rsidRDefault="00E31F07" w:rsidP="00E31F07">
            <w:pPr>
              <w:spacing w:line="240" w:lineRule="auto"/>
              <w:jc w:val="left"/>
            </w:pPr>
            <w:r>
              <w:t>Methyl-</w:t>
            </w: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arabinofuranosid</w:t>
            </w:r>
            <w:proofErr w:type="spellEnd"/>
            <w:r w:rsidR="002F0769">
              <w:t xml:space="preserve"> (3)</w:t>
            </w:r>
          </w:p>
        </w:tc>
        <w:tc>
          <w:tcPr>
            <w:tcW w:w="1161" w:type="dxa"/>
            <w:vAlign w:val="center"/>
          </w:tcPr>
          <w:p w14:paraId="08CAC682" w14:textId="1E4DF0BE" w:rsidR="00E31F07" w:rsidRPr="00A168AE" w:rsidRDefault="00A168AE" w:rsidP="00E31F07">
            <w:pPr>
              <w:spacing w:line="240" w:lineRule="auto"/>
              <w:jc w:val="left"/>
              <w:rPr>
                <w:vertAlign w:val="subscript"/>
              </w:rPr>
            </w:pPr>
            <w:r>
              <w:t>C</w:t>
            </w:r>
            <w:r>
              <w:rPr>
                <w:vertAlign w:val="subscript"/>
              </w:rPr>
              <w:t>6</w:t>
            </w:r>
            <w:r>
              <w:t>H</w:t>
            </w:r>
            <w:r>
              <w:rPr>
                <w:vertAlign w:val="subscript"/>
              </w:rPr>
              <w:t>12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851" w:type="dxa"/>
            <w:vAlign w:val="center"/>
          </w:tcPr>
          <w:p w14:paraId="662E0F37" w14:textId="3DA32360" w:rsidR="00E31F07" w:rsidRDefault="00E31F07" w:rsidP="00E31F07">
            <w:pPr>
              <w:spacing w:line="240" w:lineRule="auto"/>
              <w:jc w:val="left"/>
            </w:pPr>
            <w:r>
              <w:t>164,16</w:t>
            </w:r>
          </w:p>
        </w:tc>
        <w:tc>
          <w:tcPr>
            <w:tcW w:w="822" w:type="dxa"/>
            <w:shd w:val="clear" w:color="auto" w:fill="BFBFBF" w:themeFill="background1" w:themeFillShade="BF"/>
            <w:vAlign w:val="center"/>
          </w:tcPr>
          <w:p w14:paraId="100A8E58" w14:textId="43B4E852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000385E3" w14:textId="77777777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2234069F" w14:textId="77777777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40EEBB3C" w14:textId="77777777" w:rsidR="00E31F07" w:rsidRDefault="00E31F07" w:rsidP="00E31F07">
            <w:pPr>
              <w:spacing w:line="240" w:lineRule="auto"/>
              <w:jc w:val="left"/>
            </w:pPr>
          </w:p>
        </w:tc>
      </w:tr>
      <w:tr w:rsidR="00E31F07" w14:paraId="660F15E8" w14:textId="77777777" w:rsidTr="002D0E02">
        <w:tc>
          <w:tcPr>
            <w:tcW w:w="3401" w:type="dxa"/>
            <w:vAlign w:val="center"/>
          </w:tcPr>
          <w:p w14:paraId="2490E49D" w14:textId="4436A127" w:rsidR="00E31F07" w:rsidRPr="00981B9D" w:rsidRDefault="00E31F07" w:rsidP="00E31F07">
            <w:pPr>
              <w:spacing w:line="240" w:lineRule="auto"/>
              <w:jc w:val="left"/>
            </w:pPr>
            <w:proofErr w:type="spellStart"/>
            <w:r>
              <w:t>Benzoylchlorid</w:t>
            </w:r>
            <w:proofErr w:type="spellEnd"/>
            <w:r w:rsidR="002F0769">
              <w:t xml:space="preserve"> (4)</w:t>
            </w:r>
          </w:p>
        </w:tc>
        <w:tc>
          <w:tcPr>
            <w:tcW w:w="1161" w:type="dxa"/>
            <w:vAlign w:val="center"/>
          </w:tcPr>
          <w:p w14:paraId="659F274F" w14:textId="548573FB" w:rsidR="00E31F07" w:rsidRPr="00A168AE" w:rsidRDefault="00A168AE" w:rsidP="00E31F07">
            <w:pPr>
              <w:spacing w:line="240" w:lineRule="auto"/>
              <w:jc w:val="left"/>
            </w:pPr>
            <w:r>
              <w:t>C</w:t>
            </w:r>
            <w:r>
              <w:rPr>
                <w:vertAlign w:val="subscript"/>
              </w:rPr>
              <w:t>7</w:t>
            </w:r>
            <w:r>
              <w:t>H</w:t>
            </w:r>
            <w:r>
              <w:rPr>
                <w:vertAlign w:val="subscript"/>
              </w:rPr>
              <w:t>5</w:t>
            </w:r>
            <w:r>
              <w:t>ClO</w:t>
            </w:r>
          </w:p>
        </w:tc>
        <w:tc>
          <w:tcPr>
            <w:tcW w:w="851" w:type="dxa"/>
            <w:vAlign w:val="center"/>
          </w:tcPr>
          <w:p w14:paraId="25B3FE75" w14:textId="45EF2240" w:rsidR="00E31F07" w:rsidRDefault="00A168AE" w:rsidP="00E31F07">
            <w:pPr>
              <w:spacing w:line="240" w:lineRule="auto"/>
              <w:jc w:val="left"/>
            </w:pPr>
            <w:r>
              <w:t>140,57</w:t>
            </w:r>
          </w:p>
        </w:tc>
        <w:tc>
          <w:tcPr>
            <w:tcW w:w="822" w:type="dxa"/>
            <w:vAlign w:val="center"/>
          </w:tcPr>
          <w:p w14:paraId="0535928B" w14:textId="761137BA" w:rsidR="00E31F07" w:rsidRDefault="00A168AE" w:rsidP="00E31F07">
            <w:pPr>
              <w:spacing w:line="240" w:lineRule="auto"/>
              <w:jc w:val="left"/>
            </w:pPr>
            <w:r>
              <w:t>1,212</w:t>
            </w:r>
          </w:p>
        </w:tc>
        <w:tc>
          <w:tcPr>
            <w:tcW w:w="1247" w:type="dxa"/>
            <w:vAlign w:val="center"/>
          </w:tcPr>
          <w:p w14:paraId="73438F46" w14:textId="7BAAE7BF" w:rsidR="00E31F07" w:rsidRDefault="00B23F26" w:rsidP="00E31F07">
            <w:pPr>
              <w:spacing w:line="240" w:lineRule="auto"/>
              <w:jc w:val="left"/>
            </w:pPr>
            <w:r>
              <w:t>53,45</w:t>
            </w:r>
          </w:p>
        </w:tc>
        <w:tc>
          <w:tcPr>
            <w:tcW w:w="1247" w:type="dxa"/>
            <w:vAlign w:val="center"/>
          </w:tcPr>
          <w:p w14:paraId="01DC53CA" w14:textId="5F4D47A7" w:rsidR="00E31F07" w:rsidRPr="008E5620" w:rsidRDefault="00B23F26" w:rsidP="00E31F07">
            <w:pPr>
              <w:spacing w:line="240" w:lineRule="auto"/>
              <w:jc w:val="left"/>
            </w:pPr>
            <w:r>
              <w:t>7,514</w:t>
            </w:r>
          </w:p>
        </w:tc>
        <w:tc>
          <w:tcPr>
            <w:tcW w:w="1247" w:type="dxa"/>
            <w:vAlign w:val="center"/>
          </w:tcPr>
          <w:p w14:paraId="7C871A76" w14:textId="489B3AA0" w:rsidR="00E31F07" w:rsidRPr="008E5620" w:rsidRDefault="00E31F07" w:rsidP="00E31F07">
            <w:pPr>
              <w:spacing w:line="240" w:lineRule="auto"/>
              <w:jc w:val="left"/>
            </w:pPr>
            <w:r>
              <w:t>6,2</w:t>
            </w:r>
          </w:p>
        </w:tc>
      </w:tr>
      <w:tr w:rsidR="00E31F07" w14:paraId="4293B955" w14:textId="77777777" w:rsidTr="002D0E02">
        <w:tc>
          <w:tcPr>
            <w:tcW w:w="3401" w:type="dxa"/>
            <w:vAlign w:val="center"/>
          </w:tcPr>
          <w:p w14:paraId="7E5E4032" w14:textId="34AB98CC" w:rsidR="00E31F07" w:rsidRPr="00981B9D" w:rsidRDefault="00E31F07" w:rsidP="00E31F07">
            <w:pPr>
              <w:spacing w:line="240" w:lineRule="auto"/>
              <w:jc w:val="left"/>
            </w:pPr>
            <w:r>
              <w:t>Wasser</w:t>
            </w:r>
          </w:p>
        </w:tc>
        <w:tc>
          <w:tcPr>
            <w:tcW w:w="1161" w:type="dxa"/>
            <w:vAlign w:val="center"/>
          </w:tcPr>
          <w:p w14:paraId="00D1B4D1" w14:textId="72461E5D" w:rsidR="00E31F07" w:rsidRDefault="00E31F07" w:rsidP="00E31F07">
            <w:pPr>
              <w:spacing w:line="240" w:lineRule="auto"/>
              <w:jc w:val="left"/>
            </w:pPr>
            <w:r>
              <w:t>H</w:t>
            </w:r>
            <w:r w:rsidRPr="002D0E02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851" w:type="dxa"/>
            <w:vAlign w:val="center"/>
          </w:tcPr>
          <w:p w14:paraId="08126E5A" w14:textId="3FFF4F68" w:rsidR="00E31F07" w:rsidRDefault="0039411E" w:rsidP="00E31F07">
            <w:pPr>
              <w:spacing w:line="240" w:lineRule="auto"/>
              <w:jc w:val="left"/>
            </w:pPr>
            <w:r>
              <w:t>18,02</w:t>
            </w:r>
          </w:p>
        </w:tc>
        <w:tc>
          <w:tcPr>
            <w:tcW w:w="822" w:type="dxa"/>
            <w:vAlign w:val="center"/>
          </w:tcPr>
          <w:p w14:paraId="46201D8E" w14:textId="6A227304" w:rsidR="00E31F07" w:rsidRDefault="0039411E" w:rsidP="00E31F07">
            <w:pPr>
              <w:spacing w:line="240" w:lineRule="auto"/>
              <w:jc w:val="left"/>
            </w:pPr>
            <w:r>
              <w:t>0,997</w:t>
            </w:r>
          </w:p>
        </w:tc>
        <w:tc>
          <w:tcPr>
            <w:tcW w:w="1247" w:type="dxa"/>
            <w:vAlign w:val="center"/>
          </w:tcPr>
          <w:p w14:paraId="591AB207" w14:textId="47D837DE" w:rsidR="00E31F07" w:rsidRDefault="00B23F26" w:rsidP="00E31F07">
            <w:pPr>
              <w:spacing w:line="240" w:lineRule="auto"/>
              <w:jc w:val="left"/>
            </w:pPr>
            <w:r>
              <w:t>55,33 + 2*553,3</w:t>
            </w:r>
          </w:p>
        </w:tc>
        <w:tc>
          <w:tcPr>
            <w:tcW w:w="1247" w:type="dxa"/>
            <w:vAlign w:val="center"/>
          </w:tcPr>
          <w:p w14:paraId="702CAC2E" w14:textId="4BB309AD" w:rsidR="00E31F07" w:rsidRPr="008E5620" w:rsidRDefault="00B23F26" w:rsidP="00E31F07">
            <w:pPr>
              <w:spacing w:line="240" w:lineRule="auto"/>
              <w:jc w:val="left"/>
            </w:pPr>
            <w:r>
              <w:t>0,997 + 2*9,97</w:t>
            </w:r>
          </w:p>
        </w:tc>
        <w:tc>
          <w:tcPr>
            <w:tcW w:w="1247" w:type="dxa"/>
            <w:vAlign w:val="center"/>
          </w:tcPr>
          <w:p w14:paraId="7CD6414A" w14:textId="33AABEF3" w:rsidR="00E31F07" w:rsidRPr="008E5620" w:rsidRDefault="00E31F07" w:rsidP="00E31F07">
            <w:pPr>
              <w:spacing w:line="240" w:lineRule="auto"/>
              <w:jc w:val="left"/>
            </w:pPr>
            <w:r>
              <w:t>1 + 2*10</w:t>
            </w:r>
          </w:p>
        </w:tc>
      </w:tr>
      <w:tr w:rsidR="00E31F07" w14:paraId="3A6227EB" w14:textId="77777777" w:rsidTr="002D0E02">
        <w:tc>
          <w:tcPr>
            <w:tcW w:w="3401" w:type="dxa"/>
            <w:vAlign w:val="center"/>
          </w:tcPr>
          <w:p w14:paraId="62B719D2" w14:textId="250668FE" w:rsidR="00E31F07" w:rsidRDefault="00E31F07" w:rsidP="00E31F07">
            <w:pPr>
              <w:spacing w:line="240" w:lineRule="auto"/>
              <w:jc w:val="left"/>
            </w:pPr>
            <w:r>
              <w:t>Salzsäure, 1 M</w:t>
            </w:r>
          </w:p>
        </w:tc>
        <w:tc>
          <w:tcPr>
            <w:tcW w:w="1161" w:type="dxa"/>
            <w:vAlign w:val="center"/>
          </w:tcPr>
          <w:p w14:paraId="256665DB" w14:textId="6B8FBD87" w:rsidR="00E31F07" w:rsidRDefault="00E31F07" w:rsidP="00E31F07">
            <w:pPr>
              <w:spacing w:line="240" w:lineRule="auto"/>
              <w:jc w:val="left"/>
            </w:pPr>
            <w:proofErr w:type="spellStart"/>
            <w:r>
              <w:t>HCl</w:t>
            </w:r>
            <w:r w:rsidRPr="002D0E02">
              <w:rPr>
                <w:vertAlign w:val="subscript"/>
              </w:rPr>
              <w:t>aq</w:t>
            </w:r>
            <w:proofErr w:type="spellEnd"/>
          </w:p>
        </w:tc>
        <w:tc>
          <w:tcPr>
            <w:tcW w:w="851" w:type="dxa"/>
            <w:vAlign w:val="center"/>
          </w:tcPr>
          <w:p w14:paraId="645E50DB" w14:textId="45A4C50A" w:rsidR="00E31F07" w:rsidRDefault="0039411E" w:rsidP="00E31F07">
            <w:pPr>
              <w:spacing w:line="240" w:lineRule="auto"/>
              <w:jc w:val="left"/>
            </w:pPr>
            <w:r>
              <w:t>36,46</w:t>
            </w:r>
          </w:p>
        </w:tc>
        <w:tc>
          <w:tcPr>
            <w:tcW w:w="822" w:type="dxa"/>
            <w:vAlign w:val="center"/>
          </w:tcPr>
          <w:p w14:paraId="1150DAA5" w14:textId="4206CBD3" w:rsidR="00E31F07" w:rsidRDefault="00E1191C" w:rsidP="00E31F07">
            <w:pPr>
              <w:spacing w:line="240" w:lineRule="auto"/>
              <w:jc w:val="left"/>
            </w:pPr>
            <w:r>
              <w:t>1,02</w:t>
            </w:r>
          </w:p>
        </w:tc>
        <w:tc>
          <w:tcPr>
            <w:tcW w:w="1247" w:type="dxa"/>
            <w:vAlign w:val="center"/>
          </w:tcPr>
          <w:p w14:paraId="65E0B3CC" w14:textId="069C6EBD" w:rsidR="00E31F07" w:rsidRDefault="00B23F26" w:rsidP="00E31F07">
            <w:pPr>
              <w:spacing w:line="240" w:lineRule="auto"/>
              <w:jc w:val="left"/>
            </w:pPr>
            <w:r>
              <w:t>3*279,8</w:t>
            </w:r>
          </w:p>
        </w:tc>
        <w:tc>
          <w:tcPr>
            <w:tcW w:w="1247" w:type="dxa"/>
            <w:vAlign w:val="center"/>
          </w:tcPr>
          <w:p w14:paraId="785E7A5D" w14:textId="4A23F74D" w:rsidR="00E31F07" w:rsidRPr="008E5620" w:rsidRDefault="00B23F26" w:rsidP="00E31F07">
            <w:pPr>
              <w:spacing w:line="240" w:lineRule="auto"/>
              <w:jc w:val="left"/>
            </w:pPr>
            <w:r>
              <w:t>3*10,2</w:t>
            </w:r>
          </w:p>
        </w:tc>
        <w:tc>
          <w:tcPr>
            <w:tcW w:w="1247" w:type="dxa"/>
            <w:vAlign w:val="center"/>
          </w:tcPr>
          <w:p w14:paraId="5B893925" w14:textId="6C567118" w:rsidR="00E31F07" w:rsidRDefault="00E31F07" w:rsidP="00E31F07">
            <w:pPr>
              <w:spacing w:line="240" w:lineRule="auto"/>
              <w:jc w:val="left"/>
            </w:pPr>
            <w:r>
              <w:t>3*10</w:t>
            </w:r>
          </w:p>
        </w:tc>
      </w:tr>
      <w:tr w:rsidR="00E31F07" w14:paraId="01786BE5" w14:textId="77777777" w:rsidTr="0039411E">
        <w:tc>
          <w:tcPr>
            <w:tcW w:w="3401" w:type="dxa"/>
            <w:vAlign w:val="center"/>
          </w:tcPr>
          <w:p w14:paraId="4D0B9F03" w14:textId="5E0A7678" w:rsidR="00E31F07" w:rsidRPr="00981B9D" w:rsidRDefault="00E31F07" w:rsidP="00E31F07">
            <w:pPr>
              <w:spacing w:line="240" w:lineRule="auto"/>
              <w:jc w:val="left"/>
            </w:pPr>
            <w:r>
              <w:t>Natriumcarbonat-Lösung, gesättigt</w:t>
            </w:r>
          </w:p>
        </w:tc>
        <w:tc>
          <w:tcPr>
            <w:tcW w:w="1161" w:type="dxa"/>
            <w:vAlign w:val="center"/>
          </w:tcPr>
          <w:p w14:paraId="51E0171F" w14:textId="518C8962" w:rsidR="00E31F07" w:rsidRDefault="00E31F07" w:rsidP="00E31F07">
            <w:pPr>
              <w:spacing w:line="240" w:lineRule="auto"/>
              <w:jc w:val="left"/>
            </w:pPr>
            <w:r>
              <w:t>Na</w:t>
            </w:r>
            <w:r w:rsidRPr="002D0E02">
              <w:rPr>
                <w:vertAlign w:val="subscript"/>
              </w:rPr>
              <w:t>2</w:t>
            </w:r>
            <w:r>
              <w:t>CO</w:t>
            </w:r>
            <w:r w:rsidRPr="002D0E02">
              <w:rPr>
                <w:vertAlign w:val="subscript"/>
              </w:rPr>
              <w:t>3</w:t>
            </w:r>
            <w:r>
              <w:rPr>
                <w:vertAlign w:val="subscript"/>
              </w:rPr>
              <w:t>(</w:t>
            </w:r>
            <w:proofErr w:type="spellStart"/>
            <w:r w:rsidRPr="002D0E02">
              <w:rPr>
                <w:vertAlign w:val="subscript"/>
              </w:rPr>
              <w:t>aq</w:t>
            </w:r>
            <w:proofErr w:type="spellEnd"/>
            <w:r>
              <w:rPr>
                <w:vertAlign w:val="subscript"/>
              </w:rPr>
              <w:t>)</w:t>
            </w:r>
          </w:p>
        </w:tc>
        <w:tc>
          <w:tcPr>
            <w:tcW w:w="851" w:type="dxa"/>
            <w:vAlign w:val="center"/>
          </w:tcPr>
          <w:p w14:paraId="1CE3EE2F" w14:textId="4CAA2174" w:rsidR="00E31F07" w:rsidRDefault="00E1191C" w:rsidP="00E31F07">
            <w:pPr>
              <w:spacing w:line="240" w:lineRule="auto"/>
              <w:jc w:val="left"/>
            </w:pPr>
            <w:r>
              <w:t>105,99</w:t>
            </w:r>
          </w:p>
        </w:tc>
        <w:tc>
          <w:tcPr>
            <w:tcW w:w="822" w:type="dxa"/>
            <w:shd w:val="clear" w:color="auto" w:fill="BFBFBF" w:themeFill="background1" w:themeFillShade="BF"/>
            <w:vAlign w:val="center"/>
          </w:tcPr>
          <w:p w14:paraId="6F354675" w14:textId="77777777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69DCD7FC" w14:textId="77777777" w:rsidR="00E31F07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5856C486" w14:textId="77777777" w:rsidR="00E31F07" w:rsidRPr="008E5620" w:rsidRDefault="00E31F07" w:rsidP="00E31F07">
            <w:pPr>
              <w:spacing w:line="240" w:lineRule="auto"/>
              <w:jc w:val="left"/>
            </w:pPr>
          </w:p>
        </w:tc>
        <w:tc>
          <w:tcPr>
            <w:tcW w:w="1247" w:type="dxa"/>
            <w:vAlign w:val="center"/>
          </w:tcPr>
          <w:p w14:paraId="13BE2AB0" w14:textId="15FF7817" w:rsidR="00E31F07" w:rsidRPr="008E5620" w:rsidRDefault="00E31F07" w:rsidP="00E31F07">
            <w:pPr>
              <w:spacing w:line="240" w:lineRule="auto"/>
              <w:jc w:val="left"/>
            </w:pPr>
            <w:r>
              <w:t>3*10</w:t>
            </w:r>
          </w:p>
        </w:tc>
      </w:tr>
      <w:tr w:rsidR="00E31F07" w14:paraId="0B2521F0" w14:textId="77777777" w:rsidTr="002D0E02">
        <w:tc>
          <w:tcPr>
            <w:tcW w:w="3401" w:type="dxa"/>
            <w:vAlign w:val="center"/>
          </w:tcPr>
          <w:p w14:paraId="689BC041" w14:textId="6AA65952" w:rsidR="00E31F07" w:rsidRDefault="00E31F07" w:rsidP="00E31F07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1161" w:type="dxa"/>
            <w:vAlign w:val="center"/>
          </w:tcPr>
          <w:p w14:paraId="3A2B7E0B" w14:textId="35D2DEEA" w:rsidR="00E31F07" w:rsidRDefault="00E31F07" w:rsidP="00E31F07">
            <w:pPr>
              <w:spacing w:line="240" w:lineRule="auto"/>
              <w:jc w:val="left"/>
            </w:pPr>
            <w:r>
              <w:t>MgSO</w:t>
            </w:r>
            <w:r w:rsidRPr="002D0E02">
              <w:rPr>
                <w:vertAlign w:val="subscript"/>
              </w:rPr>
              <w:t>4</w:t>
            </w:r>
          </w:p>
        </w:tc>
        <w:tc>
          <w:tcPr>
            <w:tcW w:w="851" w:type="dxa"/>
            <w:vAlign w:val="center"/>
          </w:tcPr>
          <w:p w14:paraId="318F2C36" w14:textId="69DCC76E" w:rsidR="00E31F07" w:rsidRDefault="00E1191C" w:rsidP="00E31F07">
            <w:pPr>
              <w:spacing w:line="240" w:lineRule="auto"/>
              <w:jc w:val="left"/>
            </w:pPr>
            <w:r>
              <w:t>120,36</w:t>
            </w:r>
          </w:p>
        </w:tc>
        <w:tc>
          <w:tcPr>
            <w:tcW w:w="822" w:type="dxa"/>
            <w:vAlign w:val="center"/>
          </w:tcPr>
          <w:p w14:paraId="5C9FE0A4" w14:textId="3513957C" w:rsidR="00E31F07" w:rsidRDefault="00E1191C" w:rsidP="00E31F07">
            <w:pPr>
              <w:spacing w:line="240" w:lineRule="auto"/>
              <w:jc w:val="left"/>
            </w:pPr>
            <w:r>
              <w:t>2,66</w:t>
            </w:r>
          </w:p>
        </w:tc>
        <w:tc>
          <w:tcPr>
            <w:tcW w:w="1247" w:type="dxa"/>
            <w:vAlign w:val="center"/>
          </w:tcPr>
          <w:p w14:paraId="7C79E949" w14:textId="1BB9447B" w:rsidR="00E31F07" w:rsidRDefault="00B23F26" w:rsidP="00E31F07">
            <w:pPr>
              <w:spacing w:line="240" w:lineRule="auto"/>
              <w:jc w:val="left"/>
            </w:pPr>
            <w:r>
              <w:t>ca. 8,31</w:t>
            </w:r>
          </w:p>
        </w:tc>
        <w:tc>
          <w:tcPr>
            <w:tcW w:w="1247" w:type="dxa"/>
            <w:vAlign w:val="center"/>
          </w:tcPr>
          <w:p w14:paraId="6BF7A36E" w14:textId="25813879" w:rsidR="00E31F07" w:rsidRPr="008E5620" w:rsidRDefault="00E31F07" w:rsidP="00E31F07">
            <w:pPr>
              <w:spacing w:line="240" w:lineRule="auto"/>
              <w:jc w:val="left"/>
            </w:pPr>
            <w:r>
              <w:t xml:space="preserve">ca. 1 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1645B45D" w14:textId="77777777" w:rsidR="00E31F07" w:rsidRPr="008E5620" w:rsidRDefault="00E31F07" w:rsidP="00E31F07">
            <w:pPr>
              <w:spacing w:line="240" w:lineRule="auto"/>
              <w:jc w:val="left"/>
            </w:pPr>
          </w:p>
        </w:tc>
      </w:tr>
      <w:tr w:rsidR="00E31F07" w14:paraId="54F57854" w14:textId="77777777" w:rsidTr="002D0E02">
        <w:tc>
          <w:tcPr>
            <w:tcW w:w="3401" w:type="dxa"/>
            <w:vAlign w:val="center"/>
          </w:tcPr>
          <w:p w14:paraId="2C2BA006" w14:textId="0C59AEBB" w:rsidR="00E31F07" w:rsidRDefault="00E31F07" w:rsidP="00E31F07">
            <w:pPr>
              <w:spacing w:line="240" w:lineRule="auto"/>
              <w:jc w:val="left"/>
            </w:pPr>
            <w:r>
              <w:t>Ethanol</w:t>
            </w:r>
            <w:r w:rsidR="007201AC">
              <w:t>, vergällt</w:t>
            </w:r>
            <w:r>
              <w:t xml:space="preserve"> </w:t>
            </w:r>
          </w:p>
        </w:tc>
        <w:tc>
          <w:tcPr>
            <w:tcW w:w="1161" w:type="dxa"/>
            <w:vAlign w:val="center"/>
          </w:tcPr>
          <w:p w14:paraId="20A6C4A2" w14:textId="1BB32C45" w:rsidR="00E31F07" w:rsidRDefault="00E31F07" w:rsidP="00E31F07">
            <w:pPr>
              <w:spacing w:line="240" w:lineRule="auto"/>
              <w:jc w:val="left"/>
            </w:pPr>
            <w:r>
              <w:t>CH</w:t>
            </w:r>
            <w:r w:rsidRPr="002D0E02">
              <w:rPr>
                <w:vertAlign w:val="subscript"/>
              </w:rPr>
              <w:t>3</w:t>
            </w:r>
            <w:r>
              <w:t>CH</w:t>
            </w:r>
            <w:r w:rsidRPr="002D0E02">
              <w:rPr>
                <w:vertAlign w:val="subscript"/>
              </w:rPr>
              <w:t>2</w:t>
            </w:r>
            <w:r>
              <w:t>OH</w:t>
            </w:r>
          </w:p>
        </w:tc>
        <w:tc>
          <w:tcPr>
            <w:tcW w:w="851" w:type="dxa"/>
            <w:vAlign w:val="center"/>
          </w:tcPr>
          <w:p w14:paraId="38D250C2" w14:textId="09E9524B" w:rsidR="00E31F07" w:rsidRDefault="00E1191C" w:rsidP="00E31F07">
            <w:pPr>
              <w:spacing w:line="240" w:lineRule="auto"/>
              <w:jc w:val="left"/>
            </w:pPr>
            <w:r>
              <w:t>46,07</w:t>
            </w:r>
          </w:p>
        </w:tc>
        <w:tc>
          <w:tcPr>
            <w:tcW w:w="822" w:type="dxa"/>
            <w:vAlign w:val="center"/>
          </w:tcPr>
          <w:p w14:paraId="7770F2C2" w14:textId="68FD25F2" w:rsidR="00E31F07" w:rsidRDefault="009208DE" w:rsidP="00E31F07">
            <w:pPr>
              <w:spacing w:line="240" w:lineRule="auto"/>
              <w:jc w:val="left"/>
            </w:pPr>
            <w:r>
              <w:t>0,789</w:t>
            </w:r>
          </w:p>
        </w:tc>
        <w:tc>
          <w:tcPr>
            <w:tcW w:w="1247" w:type="dxa"/>
            <w:vAlign w:val="center"/>
          </w:tcPr>
          <w:p w14:paraId="431E018D" w14:textId="6CDC7B85" w:rsidR="00E31F07" w:rsidRDefault="007C46F6" w:rsidP="00E31F07">
            <w:pPr>
              <w:spacing w:line="240" w:lineRule="auto"/>
              <w:jc w:val="left"/>
            </w:pPr>
            <w:r>
              <w:t>85,74</w:t>
            </w:r>
          </w:p>
        </w:tc>
        <w:tc>
          <w:tcPr>
            <w:tcW w:w="1247" w:type="dxa"/>
            <w:vAlign w:val="center"/>
          </w:tcPr>
          <w:p w14:paraId="712E4879" w14:textId="3E4AB8C2" w:rsidR="00E31F07" w:rsidRPr="008E5620" w:rsidRDefault="00B23F26" w:rsidP="00E31F07">
            <w:pPr>
              <w:spacing w:line="240" w:lineRule="auto"/>
              <w:jc w:val="left"/>
            </w:pPr>
            <w:r>
              <w:t>ca. 3,95</w:t>
            </w:r>
          </w:p>
        </w:tc>
        <w:tc>
          <w:tcPr>
            <w:tcW w:w="1247" w:type="dxa"/>
            <w:vAlign w:val="center"/>
          </w:tcPr>
          <w:p w14:paraId="179F4A63" w14:textId="46F32263" w:rsidR="00E31F07" w:rsidRPr="008E5620" w:rsidRDefault="00E31F07" w:rsidP="00E31F07">
            <w:pPr>
              <w:spacing w:line="240" w:lineRule="auto"/>
              <w:jc w:val="left"/>
            </w:pPr>
            <w:r>
              <w:t>ca. 5</w:t>
            </w:r>
          </w:p>
        </w:tc>
      </w:tr>
      <w:tr w:rsidR="00E31F07" w:rsidRPr="009F6D64" w14:paraId="369C95D9" w14:textId="77777777" w:rsidTr="007201AC">
        <w:tc>
          <w:tcPr>
            <w:tcW w:w="3401" w:type="dxa"/>
            <w:vAlign w:val="center"/>
          </w:tcPr>
          <w:p w14:paraId="1DD34200" w14:textId="252E8134" w:rsidR="00E31F07" w:rsidRPr="009726C6" w:rsidRDefault="00E31F07" w:rsidP="00E31F07">
            <w:pPr>
              <w:spacing w:line="240" w:lineRule="auto"/>
              <w:jc w:val="left"/>
              <w:rPr>
                <w:lang w:val="en-GB"/>
              </w:rPr>
            </w:pPr>
            <w:r w:rsidRPr="009F6D64">
              <w:rPr>
                <w:lang w:val="en-GB"/>
              </w:rPr>
              <w:t>Methyl-2,3,5-tri-</w:t>
            </w:r>
            <w:r w:rsidRPr="002D0E02">
              <w:rPr>
                <w:i/>
                <w:iCs/>
                <w:lang w:val="en-GB"/>
              </w:rPr>
              <w:t>O</w:t>
            </w:r>
            <w:r w:rsidRPr="009F6D64">
              <w:rPr>
                <w:lang w:val="en-GB"/>
              </w:rPr>
              <w:t>-benzoyl-</w:t>
            </w:r>
            <w:r>
              <w:rPr>
                <w:rFonts w:cstheme="minorHAnsi"/>
              </w:rPr>
              <w:t>α</w:t>
            </w:r>
            <w:r w:rsidRPr="009F6D64">
              <w:rPr>
                <w:lang w:val="en-GB"/>
              </w:rPr>
              <w:t>-</w:t>
            </w:r>
            <w:r w:rsidRPr="002D0E02">
              <w:rPr>
                <w:i/>
                <w:iCs/>
                <w:lang w:val="en-GB"/>
              </w:rPr>
              <w:t>D</w:t>
            </w:r>
            <w:r w:rsidRPr="009F6D64">
              <w:rPr>
                <w:lang w:val="en-GB"/>
              </w:rPr>
              <w:t>-</w:t>
            </w:r>
            <w:proofErr w:type="spellStart"/>
            <w:r w:rsidRPr="009F6D64">
              <w:rPr>
                <w:lang w:val="en-GB"/>
              </w:rPr>
              <w:t>a</w:t>
            </w:r>
            <w:r>
              <w:rPr>
                <w:lang w:val="en-GB"/>
              </w:rPr>
              <w:t>rabinofuranosid</w:t>
            </w:r>
            <w:proofErr w:type="spellEnd"/>
            <w:r w:rsidR="009726C6">
              <w:rPr>
                <w:lang w:val="en-GB"/>
              </w:rPr>
              <w:t xml:space="preserve"> (5)</w:t>
            </w:r>
          </w:p>
        </w:tc>
        <w:tc>
          <w:tcPr>
            <w:tcW w:w="1161" w:type="dxa"/>
            <w:vAlign w:val="center"/>
          </w:tcPr>
          <w:p w14:paraId="4C97C30E" w14:textId="6FF25B33" w:rsidR="00E31F07" w:rsidRPr="009208DE" w:rsidRDefault="009208DE" w:rsidP="00E31F07">
            <w:pPr>
              <w:spacing w:line="240" w:lineRule="auto"/>
              <w:jc w:val="left"/>
              <w:rPr>
                <w:vertAlign w:val="subscript"/>
                <w:lang w:val="en-GB"/>
              </w:rPr>
            </w:pPr>
            <w:r>
              <w:rPr>
                <w:lang w:val="en-GB"/>
              </w:rPr>
              <w:t>C</w:t>
            </w:r>
            <w:r>
              <w:rPr>
                <w:vertAlign w:val="subscript"/>
                <w:lang w:val="en-GB"/>
              </w:rPr>
              <w:t>27</w:t>
            </w:r>
            <w:r>
              <w:rPr>
                <w:lang w:val="en-GB"/>
              </w:rPr>
              <w:t>H</w:t>
            </w:r>
            <w:r>
              <w:rPr>
                <w:vertAlign w:val="subscript"/>
                <w:lang w:val="en-GB"/>
              </w:rPr>
              <w:t>24</w:t>
            </w:r>
            <w:r>
              <w:rPr>
                <w:lang w:val="en-GB"/>
              </w:rPr>
              <w:t>O</w:t>
            </w:r>
            <w:r>
              <w:rPr>
                <w:vertAlign w:val="subscript"/>
                <w:lang w:val="en-GB"/>
              </w:rPr>
              <w:t>8</w:t>
            </w:r>
          </w:p>
        </w:tc>
        <w:tc>
          <w:tcPr>
            <w:tcW w:w="851" w:type="dxa"/>
            <w:vAlign w:val="center"/>
          </w:tcPr>
          <w:p w14:paraId="7522CDBE" w14:textId="134F20BE" w:rsidR="00E31F07" w:rsidRPr="009F6D64" w:rsidRDefault="00E31F07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476,47</w:t>
            </w:r>
          </w:p>
        </w:tc>
        <w:tc>
          <w:tcPr>
            <w:tcW w:w="822" w:type="dxa"/>
            <w:shd w:val="clear" w:color="auto" w:fill="BFBFBF" w:themeFill="background1" w:themeFillShade="BF"/>
            <w:vAlign w:val="center"/>
          </w:tcPr>
          <w:p w14:paraId="533BF42C" w14:textId="77777777" w:rsidR="00E31F07" w:rsidRPr="009F6D64" w:rsidRDefault="00E31F07" w:rsidP="00E31F07">
            <w:pPr>
              <w:spacing w:line="240" w:lineRule="auto"/>
              <w:jc w:val="left"/>
              <w:rPr>
                <w:lang w:val="en-GB"/>
              </w:rPr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3E132974" w14:textId="77777777" w:rsidR="00E31F07" w:rsidRPr="009F6D64" w:rsidRDefault="00E31F07" w:rsidP="00E31F07">
            <w:pPr>
              <w:spacing w:line="240" w:lineRule="auto"/>
              <w:jc w:val="left"/>
              <w:rPr>
                <w:lang w:val="en-GB"/>
              </w:rPr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002A2F72" w14:textId="77777777" w:rsidR="00E31F07" w:rsidRPr="009F6D64" w:rsidRDefault="00E31F07" w:rsidP="00E31F07">
            <w:pPr>
              <w:spacing w:line="240" w:lineRule="auto"/>
              <w:jc w:val="left"/>
              <w:rPr>
                <w:lang w:val="en-GB"/>
              </w:rPr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6D6AD5E5" w14:textId="77777777" w:rsidR="00E31F07" w:rsidRPr="009F6D64" w:rsidRDefault="00E31F07" w:rsidP="00E31F07">
            <w:pPr>
              <w:spacing w:line="240" w:lineRule="auto"/>
              <w:jc w:val="left"/>
              <w:rPr>
                <w:lang w:val="en-GB"/>
              </w:rPr>
            </w:pPr>
          </w:p>
        </w:tc>
      </w:tr>
      <w:tr w:rsidR="001B336A" w:rsidRPr="009F6D64" w14:paraId="4F8FE9BA" w14:textId="77777777" w:rsidTr="001B336A">
        <w:tc>
          <w:tcPr>
            <w:tcW w:w="3401" w:type="dxa"/>
            <w:vAlign w:val="center"/>
          </w:tcPr>
          <w:p w14:paraId="3B4552A0" w14:textId="69628D36" w:rsidR="001B336A" w:rsidRPr="009F6D64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proofErr w:type="spellStart"/>
            <w:r>
              <w:rPr>
                <w:lang w:val="en-GB"/>
              </w:rPr>
              <w:t>Deuteriertes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Dimethylsolfoxid</w:t>
            </w:r>
            <w:proofErr w:type="spellEnd"/>
            <w:r>
              <w:rPr>
                <w:lang w:val="en-GB"/>
              </w:rPr>
              <w:t xml:space="preserve"> (DMSO-d6)</w:t>
            </w:r>
          </w:p>
        </w:tc>
        <w:tc>
          <w:tcPr>
            <w:tcW w:w="1161" w:type="dxa"/>
            <w:vAlign w:val="center"/>
          </w:tcPr>
          <w:p w14:paraId="6D7FA874" w14:textId="3F76B517" w:rsidR="001B336A" w:rsidRPr="001B336A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(CD</w:t>
            </w:r>
            <w:r>
              <w:rPr>
                <w:vertAlign w:val="subscript"/>
                <w:lang w:val="en-GB"/>
              </w:rPr>
              <w:t>3</w:t>
            </w:r>
            <w:r>
              <w:rPr>
                <w:lang w:val="en-GB"/>
              </w:rPr>
              <w:t>)</w:t>
            </w:r>
            <w:r>
              <w:rPr>
                <w:vertAlign w:val="subscript"/>
                <w:lang w:val="en-GB"/>
              </w:rPr>
              <w:t>2</w:t>
            </w:r>
            <w:r>
              <w:rPr>
                <w:lang w:val="en-GB"/>
              </w:rPr>
              <w:t>SO</w:t>
            </w:r>
          </w:p>
        </w:tc>
        <w:tc>
          <w:tcPr>
            <w:tcW w:w="851" w:type="dxa"/>
            <w:vAlign w:val="center"/>
          </w:tcPr>
          <w:p w14:paraId="556E4C4C" w14:textId="24CBD4DA" w:rsidR="001B336A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84,17</w:t>
            </w:r>
          </w:p>
        </w:tc>
        <w:tc>
          <w:tcPr>
            <w:tcW w:w="822" w:type="dxa"/>
            <w:vAlign w:val="center"/>
          </w:tcPr>
          <w:p w14:paraId="0371D7A7" w14:textId="7ACC5324" w:rsidR="001B336A" w:rsidRPr="009F6D64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1,19</w:t>
            </w:r>
          </w:p>
        </w:tc>
        <w:tc>
          <w:tcPr>
            <w:tcW w:w="1247" w:type="dxa"/>
            <w:vAlign w:val="center"/>
          </w:tcPr>
          <w:p w14:paraId="416AE58E" w14:textId="1C69BD1C" w:rsidR="001B336A" w:rsidRPr="009F6D64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7,069</w:t>
            </w:r>
          </w:p>
        </w:tc>
        <w:tc>
          <w:tcPr>
            <w:tcW w:w="1247" w:type="dxa"/>
            <w:vAlign w:val="center"/>
          </w:tcPr>
          <w:p w14:paraId="3CF541CB" w14:textId="5D610122" w:rsidR="001B336A" w:rsidRPr="009F6D64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0,595</w:t>
            </w:r>
          </w:p>
        </w:tc>
        <w:tc>
          <w:tcPr>
            <w:tcW w:w="1247" w:type="dxa"/>
            <w:vAlign w:val="center"/>
          </w:tcPr>
          <w:p w14:paraId="27E9CDFB" w14:textId="02970936" w:rsidR="001B336A" w:rsidRPr="009F6D64" w:rsidRDefault="001B336A" w:rsidP="00E31F07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ca. 0,5</w:t>
            </w:r>
          </w:p>
        </w:tc>
      </w:tr>
    </w:tbl>
    <w:p w14:paraId="6BC84B8E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0171A911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AC10090" w14:textId="77777777" w:rsidTr="00B943A8">
        <w:tc>
          <w:tcPr>
            <w:tcW w:w="3402" w:type="dxa"/>
            <w:shd w:val="clear" w:color="auto" w:fill="F2F2F2"/>
          </w:tcPr>
          <w:p w14:paraId="006FB0F2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57E3D721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2D0E02" w14:paraId="18428D2F" w14:textId="77777777" w:rsidTr="00B943A8">
        <w:tc>
          <w:tcPr>
            <w:tcW w:w="3402" w:type="dxa"/>
            <w:vAlign w:val="center"/>
          </w:tcPr>
          <w:p w14:paraId="2B2302E1" w14:textId="7910F98F" w:rsidR="002D0E02" w:rsidRDefault="002D0E02" w:rsidP="002D0E02">
            <w:pPr>
              <w:spacing w:line="240" w:lineRule="auto"/>
              <w:jc w:val="left"/>
            </w:pPr>
            <w:r>
              <w:t>Acetylchlorid</w:t>
            </w:r>
          </w:p>
        </w:tc>
        <w:tc>
          <w:tcPr>
            <w:tcW w:w="6350" w:type="dxa"/>
            <w:vAlign w:val="center"/>
          </w:tcPr>
          <w:p w14:paraId="79324308" w14:textId="794416BE" w:rsidR="002D0E02" w:rsidRDefault="00150C58" w:rsidP="002D0E02">
            <w:pPr>
              <w:spacing w:line="240" w:lineRule="auto"/>
              <w:jc w:val="left"/>
            </w:pPr>
            <w:r w:rsidRPr="00150C58">
              <w:t>S01-3-001</w:t>
            </w:r>
          </w:p>
        </w:tc>
      </w:tr>
      <w:tr w:rsidR="002D0E02" w14:paraId="77ACA675" w14:textId="77777777" w:rsidTr="00B943A8">
        <w:tc>
          <w:tcPr>
            <w:tcW w:w="3402" w:type="dxa"/>
            <w:vAlign w:val="center"/>
          </w:tcPr>
          <w:p w14:paraId="4C2F008A" w14:textId="0E92625F" w:rsidR="002D0E02" w:rsidRDefault="002D0E02" w:rsidP="002D0E02">
            <w:pPr>
              <w:spacing w:line="240" w:lineRule="auto"/>
              <w:jc w:val="left"/>
            </w:pP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6350" w:type="dxa"/>
            <w:vAlign w:val="center"/>
          </w:tcPr>
          <w:p w14:paraId="42349E60" w14:textId="2DDBE260" w:rsidR="002D0E02" w:rsidRPr="00150C58" w:rsidRDefault="00150C58" w:rsidP="002D0E02">
            <w:pPr>
              <w:spacing w:line="240" w:lineRule="auto"/>
              <w:jc w:val="left"/>
              <w:rPr>
                <w:i/>
                <w:iCs/>
              </w:rPr>
            </w:pPr>
            <w:r w:rsidRPr="00150C58">
              <w:rPr>
                <w:i/>
                <w:iCs/>
              </w:rPr>
              <w:t xml:space="preserve">Kein Eintrag im </w:t>
            </w:r>
            <w:proofErr w:type="spellStart"/>
            <w:r w:rsidRPr="00150C58">
              <w:rPr>
                <w:i/>
                <w:iCs/>
              </w:rPr>
              <w:t>DaMaRIS</w:t>
            </w:r>
            <w:proofErr w:type="spellEnd"/>
          </w:p>
        </w:tc>
      </w:tr>
      <w:tr w:rsidR="002D0E02" w14:paraId="61680B50" w14:textId="77777777" w:rsidTr="00B943A8">
        <w:tc>
          <w:tcPr>
            <w:tcW w:w="3402" w:type="dxa"/>
            <w:vAlign w:val="center"/>
          </w:tcPr>
          <w:p w14:paraId="357AD1B0" w14:textId="7125147F" w:rsidR="002D0E02" w:rsidRDefault="002D0E02" w:rsidP="002D0E02">
            <w:pPr>
              <w:spacing w:line="240" w:lineRule="auto"/>
              <w:jc w:val="left"/>
            </w:pPr>
            <w:r>
              <w:t>Pyridin</w:t>
            </w:r>
          </w:p>
        </w:tc>
        <w:tc>
          <w:tcPr>
            <w:tcW w:w="6350" w:type="dxa"/>
            <w:vAlign w:val="center"/>
          </w:tcPr>
          <w:p w14:paraId="43CB1817" w14:textId="1D4B70FB" w:rsidR="002D0E02" w:rsidRDefault="00124AEC" w:rsidP="002D0E02">
            <w:pPr>
              <w:spacing w:line="240" w:lineRule="auto"/>
              <w:jc w:val="left"/>
            </w:pPr>
            <w:r w:rsidRPr="00124AEC">
              <w:t>B01-K01-003</w:t>
            </w:r>
          </w:p>
        </w:tc>
      </w:tr>
      <w:tr w:rsidR="002D0E02" w14:paraId="070423D8" w14:textId="77777777" w:rsidTr="00B943A8">
        <w:tc>
          <w:tcPr>
            <w:tcW w:w="3402" w:type="dxa"/>
            <w:vAlign w:val="center"/>
          </w:tcPr>
          <w:p w14:paraId="6F86D78C" w14:textId="369046DF" w:rsidR="002D0E02" w:rsidRPr="00A41CC3" w:rsidRDefault="002D0E02" w:rsidP="002D0E02">
            <w:pPr>
              <w:spacing w:line="240" w:lineRule="auto"/>
              <w:jc w:val="left"/>
            </w:pPr>
            <w:r>
              <w:t>Methylenchlorid</w:t>
            </w:r>
          </w:p>
        </w:tc>
        <w:tc>
          <w:tcPr>
            <w:tcW w:w="6350" w:type="dxa"/>
            <w:vAlign w:val="center"/>
          </w:tcPr>
          <w:p w14:paraId="23080DBF" w14:textId="7CB9599E" w:rsidR="002D0E02" w:rsidRDefault="00124AEC" w:rsidP="002D0E02">
            <w:pPr>
              <w:spacing w:line="240" w:lineRule="auto"/>
              <w:jc w:val="left"/>
            </w:pPr>
            <w:r w:rsidRPr="00124AEC">
              <w:t>S04-004</w:t>
            </w:r>
          </w:p>
        </w:tc>
      </w:tr>
      <w:tr w:rsidR="002D0E02" w14:paraId="214C512C" w14:textId="77777777" w:rsidTr="00B943A8">
        <w:tc>
          <w:tcPr>
            <w:tcW w:w="3402" w:type="dxa"/>
            <w:vAlign w:val="center"/>
          </w:tcPr>
          <w:p w14:paraId="3BF4D945" w14:textId="07D2CAAC" w:rsidR="002D0E02" w:rsidRDefault="002D0E02" w:rsidP="002D0E02">
            <w:pPr>
              <w:spacing w:line="240" w:lineRule="auto"/>
              <w:jc w:val="lef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6350" w:type="dxa"/>
            <w:vAlign w:val="center"/>
          </w:tcPr>
          <w:p w14:paraId="3B3FFFFD" w14:textId="7D84F4CF" w:rsidR="002D0E02" w:rsidRDefault="0039411E" w:rsidP="002D0E02">
            <w:pPr>
              <w:spacing w:line="240" w:lineRule="auto"/>
              <w:jc w:val="left"/>
            </w:pPr>
            <w:r w:rsidRPr="0039411E">
              <w:t>S01-4-K02-001</w:t>
            </w:r>
          </w:p>
        </w:tc>
      </w:tr>
      <w:tr w:rsidR="002D0E02" w14:paraId="4DDC1168" w14:textId="77777777" w:rsidTr="00B943A8">
        <w:tc>
          <w:tcPr>
            <w:tcW w:w="3402" w:type="dxa"/>
            <w:vAlign w:val="center"/>
          </w:tcPr>
          <w:p w14:paraId="3609DE05" w14:textId="0E94AE02" w:rsidR="002D0E02" w:rsidRDefault="002D0E02" w:rsidP="002D0E02">
            <w:pPr>
              <w:spacing w:line="240" w:lineRule="auto"/>
              <w:jc w:val="left"/>
            </w:pPr>
            <w:r>
              <w:t>Salzsäure, 1 M</w:t>
            </w:r>
          </w:p>
        </w:tc>
        <w:tc>
          <w:tcPr>
            <w:tcW w:w="6350" w:type="dxa"/>
            <w:vAlign w:val="center"/>
          </w:tcPr>
          <w:p w14:paraId="33974919" w14:textId="2DCCA38A" w:rsidR="002D0E02" w:rsidRDefault="0039411E" w:rsidP="002D0E02">
            <w:pPr>
              <w:spacing w:line="240" w:lineRule="auto"/>
              <w:jc w:val="left"/>
            </w:pPr>
            <w:r w:rsidRPr="0039411E">
              <w:t>C01-K01-009</w:t>
            </w:r>
          </w:p>
        </w:tc>
      </w:tr>
      <w:tr w:rsidR="002D0E02" w14:paraId="5DFAC463" w14:textId="77777777" w:rsidTr="00B943A8">
        <w:tc>
          <w:tcPr>
            <w:tcW w:w="3402" w:type="dxa"/>
            <w:vAlign w:val="center"/>
          </w:tcPr>
          <w:p w14:paraId="41A631D3" w14:textId="76F7728A" w:rsidR="002D0E02" w:rsidRDefault="002D0E02" w:rsidP="002D0E02">
            <w:pPr>
              <w:spacing w:line="240" w:lineRule="auto"/>
              <w:jc w:val="left"/>
            </w:pPr>
            <w:r>
              <w:t>Natriumcarbonat</w:t>
            </w:r>
          </w:p>
        </w:tc>
        <w:tc>
          <w:tcPr>
            <w:tcW w:w="6350" w:type="dxa"/>
            <w:vAlign w:val="center"/>
          </w:tcPr>
          <w:p w14:paraId="1FD232FD" w14:textId="0F18B087" w:rsidR="002D0E02" w:rsidRDefault="00E1191C" w:rsidP="002D0E02">
            <w:pPr>
              <w:spacing w:line="240" w:lineRule="auto"/>
              <w:jc w:val="left"/>
            </w:pPr>
            <w:r w:rsidRPr="00E1191C">
              <w:t>RG01-2-013</w:t>
            </w:r>
          </w:p>
        </w:tc>
      </w:tr>
      <w:tr w:rsidR="002D0E02" w14:paraId="5DCE3AF0" w14:textId="77777777" w:rsidTr="00B943A8">
        <w:tc>
          <w:tcPr>
            <w:tcW w:w="3402" w:type="dxa"/>
            <w:vAlign w:val="center"/>
          </w:tcPr>
          <w:p w14:paraId="1D0B24A3" w14:textId="4BB7E7F9" w:rsidR="002D0E02" w:rsidRDefault="002D0E02" w:rsidP="002D0E02">
            <w:pPr>
              <w:spacing w:line="240" w:lineRule="auto"/>
              <w:jc w:val="left"/>
            </w:pPr>
            <w:r>
              <w:lastRenderedPageBreak/>
              <w:t>Magnesiumsulfat</w:t>
            </w:r>
          </w:p>
        </w:tc>
        <w:tc>
          <w:tcPr>
            <w:tcW w:w="6350" w:type="dxa"/>
            <w:vAlign w:val="center"/>
          </w:tcPr>
          <w:p w14:paraId="4F89354A" w14:textId="773483FD" w:rsidR="002D0E02" w:rsidRDefault="00E1191C" w:rsidP="002D0E02">
            <w:pPr>
              <w:spacing w:line="240" w:lineRule="auto"/>
              <w:jc w:val="left"/>
            </w:pPr>
            <w:r w:rsidRPr="00E1191C">
              <w:t>RG01-2-009</w:t>
            </w:r>
          </w:p>
        </w:tc>
      </w:tr>
      <w:tr w:rsidR="002D0E02" w14:paraId="4177460D" w14:textId="77777777" w:rsidTr="00B943A8">
        <w:tc>
          <w:tcPr>
            <w:tcW w:w="3402" w:type="dxa"/>
            <w:vAlign w:val="center"/>
          </w:tcPr>
          <w:p w14:paraId="4693D01F" w14:textId="25929520" w:rsidR="002D0E02" w:rsidRDefault="002D0E02" w:rsidP="002D0E02">
            <w:pPr>
              <w:spacing w:line="240" w:lineRule="auto"/>
              <w:jc w:val="left"/>
            </w:pPr>
            <w:r>
              <w:t>Ethanol</w:t>
            </w:r>
            <w:r w:rsidR="007201AC">
              <w:t>, vergällt</w:t>
            </w:r>
            <w:r>
              <w:t xml:space="preserve"> </w:t>
            </w:r>
          </w:p>
        </w:tc>
        <w:tc>
          <w:tcPr>
            <w:tcW w:w="6350" w:type="dxa"/>
            <w:vAlign w:val="center"/>
          </w:tcPr>
          <w:p w14:paraId="2FA3FEEB" w14:textId="11B021A3" w:rsidR="002D0E02" w:rsidRDefault="009208DE" w:rsidP="002D0E02">
            <w:pPr>
              <w:spacing w:line="240" w:lineRule="auto"/>
              <w:jc w:val="left"/>
            </w:pPr>
            <w:r w:rsidRPr="009208DE">
              <w:t>S03-006</w:t>
            </w:r>
          </w:p>
        </w:tc>
      </w:tr>
      <w:tr w:rsidR="001B336A" w14:paraId="09F5B64A" w14:textId="77777777" w:rsidTr="00B943A8">
        <w:tc>
          <w:tcPr>
            <w:tcW w:w="3402" w:type="dxa"/>
            <w:vAlign w:val="center"/>
          </w:tcPr>
          <w:p w14:paraId="02F551D8" w14:textId="53CB881F" w:rsidR="001B336A" w:rsidRDefault="001B336A" w:rsidP="002D0E02">
            <w:pPr>
              <w:spacing w:line="240" w:lineRule="auto"/>
              <w:jc w:val="left"/>
            </w:pPr>
            <w:proofErr w:type="spellStart"/>
            <w:r>
              <w:rPr>
                <w:lang w:val="en-GB"/>
              </w:rPr>
              <w:t>Deuteriertes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Dimethylsolfoxid</w:t>
            </w:r>
            <w:proofErr w:type="spellEnd"/>
            <w:r>
              <w:rPr>
                <w:lang w:val="en-GB"/>
              </w:rPr>
              <w:t xml:space="preserve"> (DMSO-d6)</w:t>
            </w:r>
          </w:p>
        </w:tc>
        <w:tc>
          <w:tcPr>
            <w:tcW w:w="6350" w:type="dxa"/>
            <w:vAlign w:val="center"/>
          </w:tcPr>
          <w:p w14:paraId="18518205" w14:textId="47014F9A" w:rsidR="001B336A" w:rsidRPr="009208DE" w:rsidRDefault="001B336A" w:rsidP="002D0E02">
            <w:pPr>
              <w:spacing w:line="240" w:lineRule="auto"/>
              <w:jc w:val="left"/>
            </w:pPr>
            <w:r w:rsidRPr="00150C58">
              <w:rPr>
                <w:i/>
                <w:iCs/>
              </w:rPr>
              <w:t xml:space="preserve">Kein Eintrag im </w:t>
            </w:r>
            <w:proofErr w:type="spellStart"/>
            <w:r w:rsidRPr="00150C58">
              <w:rPr>
                <w:i/>
                <w:iCs/>
              </w:rPr>
              <w:t>DaMaRIS</w:t>
            </w:r>
            <w:proofErr w:type="spellEnd"/>
          </w:p>
        </w:tc>
      </w:tr>
    </w:tbl>
    <w:p w14:paraId="66951F33" w14:textId="77777777" w:rsidR="00C0390F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380E497F" w14:textId="77777777" w:rsidR="009208DE" w:rsidRPr="003F1177" w:rsidRDefault="009208DE" w:rsidP="00C0390F">
      <w:pPr>
        <w:spacing w:before="60" w:line="240" w:lineRule="auto"/>
        <w:rPr>
          <w:sz w:val="20"/>
        </w:rPr>
      </w:pPr>
    </w:p>
    <w:p w14:paraId="449CF241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94"/>
        <w:gridCol w:w="2126"/>
        <w:gridCol w:w="1276"/>
        <w:gridCol w:w="1985"/>
        <w:gridCol w:w="1959"/>
      </w:tblGrid>
      <w:tr w:rsidR="00607B95" w14:paraId="57616F55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40680EE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88D08B9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946803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9672DE1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657F511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E31F07" w:rsidRPr="008F06B6" w14:paraId="6B1CA8C7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8E7C5" w14:textId="5538B3CC" w:rsidR="00E31F07" w:rsidRDefault="00E31F07" w:rsidP="00E31F07">
            <w:pPr>
              <w:spacing w:line="240" w:lineRule="auto"/>
              <w:jc w:val="left"/>
            </w:pPr>
            <w:proofErr w:type="gramStart"/>
            <w:r w:rsidRPr="008F06B6">
              <w:t>Absoluter Methanol</w:t>
            </w:r>
            <w:proofErr w:type="gramEnd"/>
            <w:r>
              <w:t xml:space="preserve"> (2.9)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04CE1" w14:textId="0FA78296" w:rsidR="00E31F07" w:rsidRDefault="00E31F07" w:rsidP="00E31F07">
            <w:pPr>
              <w:spacing w:line="240" w:lineRule="auto"/>
              <w:jc w:val="left"/>
            </w:pPr>
            <w:r w:rsidRPr="00E31F07">
              <w:rPr>
                <w:noProof/>
              </w:rPr>
              <w:drawing>
                <wp:inline distT="0" distB="0" distL="0" distR="0" wp14:anchorId="5D947A7E" wp14:editId="5D2C82EC">
                  <wp:extent cx="342900" cy="342900"/>
                  <wp:effectExtent l="0" t="0" r="0" b="0"/>
                  <wp:docPr id="452940050" name="Grafik 10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7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1F07">
              <w:t> </w:t>
            </w:r>
            <w:r w:rsidRPr="00E31F07">
              <w:rPr>
                <w:noProof/>
              </w:rPr>
              <w:drawing>
                <wp:inline distT="0" distB="0" distL="0" distR="0" wp14:anchorId="242C1BA0" wp14:editId="375D04A1">
                  <wp:extent cx="342900" cy="342900"/>
                  <wp:effectExtent l="0" t="0" r="0" b="0"/>
                  <wp:docPr id="1787665549" name="Grafik 9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1F07">
              <w:t> </w:t>
            </w:r>
            <w:r w:rsidRPr="00E31F07">
              <w:rPr>
                <w:noProof/>
              </w:rPr>
              <w:drawing>
                <wp:inline distT="0" distB="0" distL="0" distR="0" wp14:anchorId="4B2C9986" wp14:editId="0DC84891">
                  <wp:extent cx="342900" cy="342900"/>
                  <wp:effectExtent l="0" t="0" r="0" b="0"/>
                  <wp:docPr id="1284045275" name="Grafik 8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9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530" w14:textId="799096C5" w:rsidR="00E31F07" w:rsidRDefault="00E31F07" w:rsidP="00E31F07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966EC" w14:textId="3AF500D9" w:rsidR="00E31F07" w:rsidRDefault="00E31F07" w:rsidP="00E31F07">
            <w:pPr>
              <w:spacing w:line="240" w:lineRule="auto"/>
              <w:jc w:val="left"/>
            </w:pPr>
            <w:r>
              <w:t xml:space="preserve">H225, </w:t>
            </w:r>
            <w:r w:rsidRPr="00222F37">
              <w:t>H301+H311+H331</w:t>
            </w:r>
            <w:r>
              <w:t>, H370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4653" w14:textId="642E5348" w:rsidR="00E31F07" w:rsidRPr="00E31F07" w:rsidRDefault="00E31F07" w:rsidP="00E31F07">
            <w:pPr>
              <w:spacing w:line="240" w:lineRule="auto"/>
              <w:jc w:val="left"/>
              <w:rPr>
                <w:lang w:val="en-GB"/>
              </w:rPr>
            </w:pPr>
            <w:r w:rsidRPr="00A503E0">
              <w:rPr>
                <w:lang w:val="en-GB"/>
              </w:rPr>
              <w:t>P210, P233, P280, P301+P310, P303+P361+P353,</w:t>
            </w:r>
            <w:r w:rsidRPr="00A503E0">
              <w:rPr>
                <w:rFonts w:ascii="DGUVMeta" w:hAnsi="DGUVMeta"/>
                <w:sz w:val="26"/>
                <w:szCs w:val="26"/>
                <w:shd w:val="clear" w:color="auto" w:fill="FFFFFF"/>
                <w:lang w:val="en-GB"/>
              </w:rPr>
              <w:t xml:space="preserve"> </w:t>
            </w:r>
            <w:r w:rsidRPr="00A503E0">
              <w:rPr>
                <w:lang w:val="en-GB"/>
              </w:rPr>
              <w:t>P304+P340+P311</w:t>
            </w:r>
          </w:p>
        </w:tc>
      </w:tr>
      <w:tr w:rsidR="00E31F07" w14:paraId="3FCEABD9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3D733" w14:textId="7B5681A2" w:rsidR="00E31F07" w:rsidRDefault="00E31F07" w:rsidP="00E31F07">
            <w:pPr>
              <w:spacing w:line="240" w:lineRule="auto"/>
              <w:jc w:val="left"/>
            </w:pPr>
            <w:r>
              <w:t>Acetylchlorid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39192" w14:textId="461126E4" w:rsidR="00E31F07" w:rsidRDefault="00E31F07" w:rsidP="00E31F07">
            <w:pPr>
              <w:spacing w:line="240" w:lineRule="auto"/>
              <w:jc w:val="left"/>
            </w:pPr>
            <w:r w:rsidRPr="00E31F07">
              <w:rPr>
                <w:noProof/>
              </w:rPr>
              <w:drawing>
                <wp:inline distT="0" distB="0" distL="0" distR="0" wp14:anchorId="12EB8427" wp14:editId="1FE2422B">
                  <wp:extent cx="342900" cy="342900"/>
                  <wp:effectExtent l="0" t="0" r="0" b="0"/>
                  <wp:docPr id="1881454434" name="Grafik 4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6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1F07">
              <w:t> </w:t>
            </w:r>
            <w:r w:rsidRPr="00E31F07">
              <w:rPr>
                <w:noProof/>
              </w:rPr>
              <w:drawing>
                <wp:inline distT="0" distB="0" distL="0" distR="0" wp14:anchorId="70397946" wp14:editId="75E768C1">
                  <wp:extent cx="342900" cy="342900"/>
                  <wp:effectExtent l="0" t="0" r="0" b="0"/>
                  <wp:docPr id="2123784788" name="Grafik 3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7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48A45" w14:textId="2D87B27D" w:rsidR="00E31F07" w:rsidRDefault="00150C58" w:rsidP="00E31F07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5934" w14:textId="349DB0B4" w:rsidR="00E31F07" w:rsidRDefault="00150C58" w:rsidP="00E31F07">
            <w:pPr>
              <w:spacing w:line="240" w:lineRule="auto"/>
              <w:jc w:val="left"/>
            </w:pPr>
            <w:r w:rsidRPr="00150C58">
              <w:t>H225</w:t>
            </w:r>
            <w:r>
              <w:t>,</w:t>
            </w:r>
            <w:r w:rsidRPr="00150C58">
              <w:t xml:space="preserve"> H314</w:t>
            </w:r>
            <w:r>
              <w:t>, EUH014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FD517" w14:textId="03F1997E" w:rsidR="00E31F07" w:rsidRDefault="00150C58" w:rsidP="00E31F07">
            <w:pPr>
              <w:spacing w:line="240" w:lineRule="auto"/>
              <w:jc w:val="left"/>
            </w:pPr>
            <w:r w:rsidRPr="00150C58">
              <w:t>P210</w:t>
            </w:r>
            <w:r>
              <w:t>,</w:t>
            </w:r>
            <w:r w:rsidRPr="00150C58">
              <w:t xml:space="preserve"> P280</w:t>
            </w:r>
            <w:r>
              <w:t>,</w:t>
            </w:r>
            <w:r w:rsidRPr="00150C58">
              <w:t xml:space="preserve"> P305+351+338</w:t>
            </w:r>
            <w:r>
              <w:t>,</w:t>
            </w:r>
            <w:r w:rsidRPr="00150C58">
              <w:t xml:space="preserve"> P310</w:t>
            </w:r>
          </w:p>
        </w:tc>
      </w:tr>
      <w:tr w:rsidR="00E31F07" w:rsidRPr="00D53D2A" w14:paraId="70D1C970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36B29" w14:textId="40B80C9A" w:rsidR="00E31F07" w:rsidRDefault="00E31F07" w:rsidP="00E31F07">
            <w:pPr>
              <w:spacing w:line="240" w:lineRule="auto"/>
              <w:jc w:val="left"/>
            </w:pP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30119" w14:textId="2C6AFF27" w:rsidR="00E31F07" w:rsidRDefault="00CC061E" w:rsidP="00E31F0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E0A00" w14:textId="1FCB50BD" w:rsidR="00E31F07" w:rsidRDefault="00CC061E" w:rsidP="00E31F0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28DD2" w14:textId="55E526C5" w:rsidR="00E31F07" w:rsidRDefault="00CC061E" w:rsidP="00E31F07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799BC" w14:textId="530D31AD" w:rsidR="00E31F07" w:rsidRPr="00C13CFE" w:rsidRDefault="00CC061E" w:rsidP="00E31F07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31F07" w:rsidRPr="00D53D2A" w14:paraId="6AA59864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9CF8A" w14:textId="6FC84762" w:rsidR="00E31F07" w:rsidRDefault="00E31F07" w:rsidP="00E31F07">
            <w:pPr>
              <w:spacing w:line="240" w:lineRule="auto"/>
              <w:jc w:val="left"/>
            </w:pPr>
            <w:r>
              <w:t>Pyridin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BB2BB" w14:textId="6B98205E" w:rsidR="00E31F07" w:rsidRDefault="00CC061E" w:rsidP="00E31F07">
            <w:pPr>
              <w:spacing w:line="240" w:lineRule="auto"/>
              <w:jc w:val="left"/>
            </w:pPr>
            <w:r w:rsidRPr="00CC061E">
              <w:rPr>
                <w:noProof/>
              </w:rPr>
              <w:drawing>
                <wp:inline distT="0" distB="0" distL="0" distR="0" wp14:anchorId="6FF23369" wp14:editId="490F50B6">
                  <wp:extent cx="342900" cy="342900"/>
                  <wp:effectExtent l="0" t="0" r="0" b="0"/>
                  <wp:docPr id="1440751792" name="Grafik 14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061E">
              <w:t> </w:t>
            </w:r>
            <w:r w:rsidRPr="00CC061E">
              <w:rPr>
                <w:noProof/>
              </w:rPr>
              <w:drawing>
                <wp:inline distT="0" distB="0" distL="0" distR="0" wp14:anchorId="39AB46DF" wp14:editId="7B8BE561">
                  <wp:extent cx="342900" cy="342900"/>
                  <wp:effectExtent l="0" t="0" r="0" b="0"/>
                  <wp:docPr id="1941536747" name="Grafik 13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4825B" w14:textId="0D5BA89E" w:rsidR="00E31F07" w:rsidRDefault="00CC061E" w:rsidP="00E31F07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9AF68" w14:textId="693D356C" w:rsidR="00E31F07" w:rsidRDefault="00CC061E" w:rsidP="00E31F07">
            <w:pPr>
              <w:spacing w:line="240" w:lineRule="auto"/>
              <w:jc w:val="left"/>
            </w:pPr>
            <w:r w:rsidRPr="00CC061E">
              <w:t>H225</w:t>
            </w:r>
            <w:r>
              <w:t>,</w:t>
            </w:r>
            <w:r w:rsidRPr="00CC061E">
              <w:t xml:space="preserve"> H302</w:t>
            </w:r>
            <w:r>
              <w:t>,</w:t>
            </w:r>
            <w:r w:rsidRPr="00CC061E">
              <w:t xml:space="preserve"> H312</w:t>
            </w:r>
            <w:r>
              <w:t>,</w:t>
            </w:r>
            <w:r w:rsidRPr="00CC061E">
              <w:t xml:space="preserve"> H332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AF428" w14:textId="26E8850F" w:rsidR="00E31F07" w:rsidRPr="00D53D2A" w:rsidRDefault="00CC061E" w:rsidP="00E31F07">
            <w:pPr>
              <w:spacing w:line="240" w:lineRule="auto"/>
              <w:jc w:val="left"/>
              <w:rPr>
                <w:lang w:val="en-US"/>
              </w:rPr>
            </w:pPr>
            <w:r w:rsidRPr="00CC061E">
              <w:rPr>
                <w:lang w:val="en-US"/>
              </w:rPr>
              <w:t>P210</w:t>
            </w:r>
          </w:p>
        </w:tc>
      </w:tr>
      <w:tr w:rsidR="00E31F07" w:rsidRPr="00B36B3B" w14:paraId="1E4AB142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429D0" w14:textId="716779D4" w:rsidR="00E31F07" w:rsidRPr="0039411E" w:rsidRDefault="00E31F07" w:rsidP="00E31F07">
            <w:pPr>
              <w:spacing w:line="240" w:lineRule="auto"/>
              <w:jc w:val="left"/>
              <w:rPr>
                <w:u w:val="single"/>
              </w:rPr>
            </w:pPr>
            <w:r w:rsidRPr="0039411E">
              <w:rPr>
                <w:u w:val="single"/>
              </w:rPr>
              <w:t>Methylenchlorid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50991" w14:textId="4B9852BE" w:rsidR="00E31F07" w:rsidRDefault="00124AEC" w:rsidP="00E31F07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04B5EF7F" wp14:editId="1C8F96C9">
                  <wp:extent cx="342900" cy="342900"/>
                  <wp:effectExtent l="0" t="0" r="0" b="0"/>
                  <wp:docPr id="2128995111" name="Grafik 15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7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0D5D" w14:textId="5EE2A668" w:rsidR="00E31F07" w:rsidRDefault="00124AEC" w:rsidP="00E31F07">
            <w:pPr>
              <w:spacing w:line="240" w:lineRule="auto"/>
              <w:jc w:val="left"/>
            </w:pPr>
            <w:r>
              <w:t>Achtung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69536" w14:textId="24C9BA61" w:rsidR="00E31F07" w:rsidRDefault="00124AEC" w:rsidP="00E31F07">
            <w:pPr>
              <w:spacing w:line="240" w:lineRule="auto"/>
              <w:jc w:val="left"/>
            </w:pPr>
            <w:r>
              <w:t>H351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6E5CC" w14:textId="624A4E4C" w:rsidR="00E31F07" w:rsidRPr="00451A31" w:rsidRDefault="00124AEC" w:rsidP="00E31F07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P280</w:t>
            </w:r>
          </w:p>
        </w:tc>
      </w:tr>
      <w:tr w:rsidR="00A168AE" w14:paraId="4AA4BBA5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EE50E" w14:textId="29B9A457" w:rsidR="00A168AE" w:rsidRPr="00451A31" w:rsidRDefault="00A168AE" w:rsidP="00A168AE">
            <w:pPr>
              <w:spacing w:line="240" w:lineRule="auto"/>
              <w:jc w:val="left"/>
              <w:rPr>
                <w:lang w:val="en-US"/>
              </w:rPr>
            </w:pPr>
            <w:r>
              <w:t>Methyl-</w:t>
            </w: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arabinofuranosid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606C7" w14:textId="0845FDE0" w:rsidR="00A168AE" w:rsidRPr="00A168AE" w:rsidRDefault="00A168AE" w:rsidP="00A168AE">
            <w:pPr>
              <w:spacing w:line="240" w:lineRule="auto"/>
              <w:jc w:val="left"/>
              <w:rPr>
                <w:i/>
                <w:iCs/>
                <w:noProof/>
              </w:rPr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EDF14" w14:textId="7EBFECD2" w:rsidR="00A168AE" w:rsidRDefault="00A168AE" w:rsidP="00A168AE">
            <w:pPr>
              <w:spacing w:line="240" w:lineRule="auto"/>
              <w:jc w:val="left"/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0D37D" w14:textId="0631C2BE" w:rsidR="00A168AE" w:rsidRDefault="00A168AE" w:rsidP="00A168AE">
            <w:pPr>
              <w:spacing w:line="240" w:lineRule="auto"/>
              <w:jc w:val="left"/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E385A" w14:textId="79D7E09E" w:rsidR="00A168AE" w:rsidRDefault="00A168AE" w:rsidP="00A168AE">
            <w:pPr>
              <w:spacing w:line="240" w:lineRule="auto"/>
              <w:jc w:val="left"/>
            </w:pPr>
            <w:r>
              <w:t>P261, P262</w:t>
            </w:r>
          </w:p>
        </w:tc>
      </w:tr>
      <w:tr w:rsidR="00A168AE" w14:paraId="40197E65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F98D0" w14:textId="51E26DDA" w:rsidR="00A168AE" w:rsidRPr="00475C6F" w:rsidRDefault="00A168AE" w:rsidP="00A168AE">
            <w:pPr>
              <w:spacing w:line="240" w:lineRule="auto"/>
              <w:jc w:val="lef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61E4E" w14:textId="6A2630DD" w:rsidR="00A168AE" w:rsidRDefault="00A168AE" w:rsidP="00A168AE">
            <w:pPr>
              <w:spacing w:line="240" w:lineRule="auto"/>
              <w:jc w:val="left"/>
              <w:rPr>
                <w:noProof/>
              </w:rPr>
            </w:pPr>
            <w:r w:rsidRPr="00A168AE">
              <w:rPr>
                <w:noProof/>
              </w:rPr>
              <w:drawing>
                <wp:inline distT="0" distB="0" distL="0" distR="0" wp14:anchorId="293D3FD7" wp14:editId="7E359F1E">
                  <wp:extent cx="342900" cy="342900"/>
                  <wp:effectExtent l="0" t="0" r="0" b="0"/>
                  <wp:docPr id="1111572711" name="Grafik 19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9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68AE">
              <w:rPr>
                <w:noProof/>
              </w:rPr>
              <w:t> </w:t>
            </w:r>
            <w:r w:rsidRPr="00A168AE">
              <w:rPr>
                <w:noProof/>
              </w:rPr>
              <w:drawing>
                <wp:inline distT="0" distB="0" distL="0" distR="0" wp14:anchorId="2DC6F09A" wp14:editId="27CD6245">
                  <wp:extent cx="342900" cy="342900"/>
                  <wp:effectExtent l="0" t="0" r="0" b="0"/>
                  <wp:docPr id="1886343125" name="Grafik 18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0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57FC2" w14:textId="00D88620" w:rsidR="00A168AE" w:rsidRDefault="00A168AE" w:rsidP="00A168AE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3251F" w14:textId="27AB4072" w:rsidR="00A168AE" w:rsidRDefault="00A168AE" w:rsidP="00A168AE">
            <w:pPr>
              <w:spacing w:line="240" w:lineRule="auto"/>
              <w:jc w:val="left"/>
            </w:pPr>
            <w:r w:rsidRPr="00A168AE">
              <w:t>H302</w:t>
            </w:r>
            <w:r>
              <w:t>,</w:t>
            </w:r>
            <w:r w:rsidRPr="00A168AE">
              <w:t xml:space="preserve"> H312</w:t>
            </w:r>
            <w:r>
              <w:t>,</w:t>
            </w:r>
            <w:r w:rsidRPr="00A168AE">
              <w:t xml:space="preserve"> H314</w:t>
            </w:r>
            <w:r>
              <w:t>,</w:t>
            </w:r>
            <w:r w:rsidRPr="00A168AE">
              <w:t xml:space="preserve"> H317</w:t>
            </w:r>
            <w:r>
              <w:t>,</w:t>
            </w:r>
            <w:r w:rsidRPr="00A168AE">
              <w:t xml:space="preserve"> H331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3E29D" w14:textId="210F451C" w:rsidR="00A168AE" w:rsidRDefault="00A168AE" w:rsidP="00A168AE">
            <w:pPr>
              <w:spacing w:line="240" w:lineRule="auto"/>
              <w:jc w:val="left"/>
            </w:pPr>
            <w:r w:rsidRPr="00A168AE">
              <w:t>P280</w:t>
            </w:r>
            <w:r>
              <w:t>,</w:t>
            </w:r>
            <w:r w:rsidRPr="00A168AE">
              <w:t xml:space="preserve"> P305+351+338</w:t>
            </w:r>
            <w:r>
              <w:t>,</w:t>
            </w:r>
            <w:r w:rsidRPr="00A168AE">
              <w:t xml:space="preserve"> P310</w:t>
            </w:r>
          </w:p>
        </w:tc>
      </w:tr>
      <w:tr w:rsidR="00A168AE" w14:paraId="7A0DD319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B80DF" w14:textId="7F686DB3" w:rsidR="00A168AE" w:rsidRDefault="00A168AE" w:rsidP="00A168AE">
            <w:pPr>
              <w:spacing w:line="240" w:lineRule="auto"/>
              <w:jc w:val="left"/>
            </w:pPr>
            <w:r>
              <w:t>Salzsäure, 1 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BC5C0" w14:textId="5D27FD6D" w:rsidR="00A168AE" w:rsidRDefault="0039411E" w:rsidP="00A168AE">
            <w:pPr>
              <w:spacing w:line="240" w:lineRule="auto"/>
              <w:jc w:val="left"/>
              <w:rPr>
                <w:noProof/>
              </w:rPr>
            </w:pPr>
            <w:r w:rsidRPr="0039411E">
              <w:rPr>
                <w:noProof/>
              </w:rPr>
              <w:drawing>
                <wp:inline distT="0" distB="0" distL="0" distR="0" wp14:anchorId="76094C0D" wp14:editId="4B05ACD3">
                  <wp:extent cx="342900" cy="342900"/>
                  <wp:effectExtent l="0" t="0" r="0" b="0"/>
                  <wp:docPr id="283223567" name="Grafik 23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9411E">
              <w:rPr>
                <w:noProof/>
              </w:rPr>
              <w:t> 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E2F50" w14:textId="70DB6D5F" w:rsidR="00A168AE" w:rsidRDefault="0039411E" w:rsidP="00A168AE">
            <w:pPr>
              <w:spacing w:line="240" w:lineRule="auto"/>
              <w:jc w:val="left"/>
            </w:pPr>
            <w:r>
              <w:t>Achtung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A04BA" w14:textId="7F67CB12" w:rsidR="00A168AE" w:rsidRDefault="0039411E" w:rsidP="00A168AE">
            <w:pPr>
              <w:spacing w:line="240" w:lineRule="auto"/>
              <w:jc w:val="left"/>
            </w:pPr>
            <w:r w:rsidRPr="0039411E">
              <w:t>H290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4264B" w14:textId="1F94E906" w:rsidR="00A168AE" w:rsidRDefault="0039411E" w:rsidP="00A168AE">
            <w:pPr>
              <w:spacing w:line="240" w:lineRule="auto"/>
              <w:jc w:val="left"/>
            </w:pPr>
            <w:r w:rsidRPr="0039411E">
              <w:t>P234</w:t>
            </w:r>
            <w:r>
              <w:t>, P390</w:t>
            </w:r>
          </w:p>
        </w:tc>
      </w:tr>
      <w:tr w:rsidR="00A168AE" w14:paraId="3A10C834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101D8" w14:textId="39F13E7F" w:rsidR="00A168AE" w:rsidRDefault="00A168AE" w:rsidP="00A168AE">
            <w:pPr>
              <w:spacing w:line="240" w:lineRule="auto"/>
              <w:jc w:val="left"/>
            </w:pPr>
            <w:r>
              <w:t>Natriumcarbonat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0BB00" w14:textId="1500A9C7" w:rsidR="00A168AE" w:rsidRDefault="00E1191C" w:rsidP="00A168A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678610" wp14:editId="4058429F">
                  <wp:extent cx="342900" cy="342900"/>
                  <wp:effectExtent l="0" t="0" r="0" b="0"/>
                  <wp:docPr id="1668151546" name="Grafik 24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2A879" w14:textId="3E7FE9AF" w:rsidR="00A168AE" w:rsidRDefault="00E1191C" w:rsidP="00A168AE">
            <w:pPr>
              <w:spacing w:line="240" w:lineRule="auto"/>
              <w:jc w:val="left"/>
            </w:pPr>
            <w:r>
              <w:t>Achtung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5E9A6" w14:textId="34EE122B" w:rsidR="00A168AE" w:rsidRDefault="00E1191C" w:rsidP="00A168AE">
            <w:pPr>
              <w:spacing w:line="240" w:lineRule="auto"/>
              <w:jc w:val="left"/>
            </w:pPr>
            <w:r>
              <w:t>H319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147EB" w14:textId="226CFB49" w:rsidR="00A168AE" w:rsidRDefault="00E1191C" w:rsidP="00A168AE">
            <w:pPr>
              <w:spacing w:line="240" w:lineRule="auto"/>
              <w:jc w:val="left"/>
            </w:pPr>
            <w:r w:rsidRPr="00E1191C">
              <w:t>P305+351+338</w:t>
            </w:r>
          </w:p>
        </w:tc>
      </w:tr>
      <w:tr w:rsidR="00A168AE" w14:paraId="337B1E56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D8D5E" w14:textId="15478D81" w:rsidR="00A168AE" w:rsidRDefault="00A168AE" w:rsidP="00A168AE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5265D" w14:textId="04E49FD6" w:rsidR="00A168AE" w:rsidRDefault="00E1191C" w:rsidP="00A168A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DA81C" w14:textId="51D478A2" w:rsidR="00A168AE" w:rsidRDefault="00E1191C" w:rsidP="00A168AE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70A59" w14:textId="5F24B8EA" w:rsidR="00A168AE" w:rsidRDefault="00E1191C" w:rsidP="00A168AE">
            <w:pPr>
              <w:spacing w:line="240" w:lineRule="auto"/>
              <w:jc w:val="left"/>
            </w:pPr>
            <w:r>
              <w:t>-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4B971" w14:textId="1ED6CF96" w:rsidR="00A168AE" w:rsidRDefault="00E1191C" w:rsidP="00A168AE">
            <w:pPr>
              <w:spacing w:line="240" w:lineRule="auto"/>
              <w:jc w:val="left"/>
            </w:pPr>
            <w:r>
              <w:t>-</w:t>
            </w:r>
          </w:p>
        </w:tc>
      </w:tr>
      <w:tr w:rsidR="00A168AE" w14:paraId="1681BBBD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692E7" w14:textId="7224DC20" w:rsidR="00A168AE" w:rsidRDefault="00A168AE" w:rsidP="00A168AE">
            <w:pPr>
              <w:spacing w:line="240" w:lineRule="auto"/>
              <w:jc w:val="left"/>
            </w:pPr>
            <w:r>
              <w:t>Ethanol</w:t>
            </w:r>
            <w:r w:rsidR="007201AC">
              <w:t>, vergällt</w:t>
            </w:r>
            <w: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EA6D9" w14:textId="4FFF0280" w:rsidR="00A168AE" w:rsidRDefault="00E1191C" w:rsidP="00A168AE">
            <w:pPr>
              <w:spacing w:line="240" w:lineRule="auto"/>
              <w:jc w:val="left"/>
              <w:rPr>
                <w:noProof/>
              </w:rPr>
            </w:pPr>
            <w:r w:rsidRPr="00E1191C">
              <w:rPr>
                <w:noProof/>
              </w:rPr>
              <w:drawing>
                <wp:inline distT="0" distB="0" distL="0" distR="0" wp14:anchorId="6C672771" wp14:editId="3978DAAB">
                  <wp:extent cx="342900" cy="342900"/>
                  <wp:effectExtent l="0" t="0" r="0" b="0"/>
                  <wp:docPr id="129318396" name="Grafik 30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1191C">
              <w:rPr>
                <w:noProof/>
              </w:rPr>
              <w:t> </w:t>
            </w:r>
            <w:r w:rsidRPr="00E1191C">
              <w:rPr>
                <w:noProof/>
              </w:rPr>
              <w:drawing>
                <wp:inline distT="0" distB="0" distL="0" distR="0" wp14:anchorId="4C60FCBB" wp14:editId="339CC516">
                  <wp:extent cx="342900" cy="342900"/>
                  <wp:effectExtent l="0" t="0" r="0" b="0"/>
                  <wp:docPr id="1388702973" name="Grafik 29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5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1191C">
              <w:rPr>
                <w:noProof/>
              </w:rPr>
              <w:t> 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3A121" w14:textId="30F29B5D" w:rsidR="00A168AE" w:rsidRDefault="00E1191C" w:rsidP="00A168AE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96814" w14:textId="58D104F5" w:rsidR="00A168AE" w:rsidRDefault="00E1191C" w:rsidP="00A168AE">
            <w:pPr>
              <w:spacing w:line="240" w:lineRule="auto"/>
              <w:jc w:val="left"/>
            </w:pPr>
            <w:r w:rsidRPr="00E1191C">
              <w:t>H225</w:t>
            </w:r>
            <w:r w:rsidR="007201AC">
              <w:t xml:space="preserve">, </w:t>
            </w:r>
            <w:r w:rsidRPr="00E1191C">
              <w:t>H319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A68C3" w14:textId="51340750" w:rsidR="00A168AE" w:rsidRDefault="007201AC" w:rsidP="00A168AE">
            <w:pPr>
              <w:spacing w:line="240" w:lineRule="auto"/>
              <w:jc w:val="left"/>
            </w:pPr>
            <w:r>
              <w:t>P210, P233, P240, P241, P242, P305+P351+P338</w:t>
            </w:r>
          </w:p>
        </w:tc>
      </w:tr>
      <w:tr w:rsidR="009208DE" w:rsidRPr="002D0E02" w14:paraId="1B9018DD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8D670" w14:textId="0216A62A" w:rsidR="009208DE" w:rsidRPr="002D0E02" w:rsidRDefault="009208DE" w:rsidP="009208DE">
            <w:pPr>
              <w:spacing w:line="240" w:lineRule="auto"/>
              <w:jc w:val="left"/>
              <w:rPr>
                <w:lang w:val="en-GB"/>
              </w:rPr>
            </w:pPr>
            <w:r w:rsidRPr="009F6D64">
              <w:rPr>
                <w:lang w:val="en-GB"/>
              </w:rPr>
              <w:t>Methyl-2,3,5-tri-</w:t>
            </w:r>
            <w:r w:rsidRPr="002D0E02">
              <w:rPr>
                <w:i/>
                <w:iCs/>
                <w:lang w:val="en-GB"/>
              </w:rPr>
              <w:t>O</w:t>
            </w:r>
            <w:r w:rsidRPr="009F6D64">
              <w:rPr>
                <w:lang w:val="en-GB"/>
              </w:rPr>
              <w:t>-benzoyl-</w:t>
            </w:r>
            <w:r>
              <w:rPr>
                <w:rFonts w:cstheme="minorHAnsi"/>
              </w:rPr>
              <w:t>α</w:t>
            </w:r>
            <w:r w:rsidRPr="009F6D64">
              <w:rPr>
                <w:lang w:val="en-GB"/>
              </w:rPr>
              <w:t>-</w:t>
            </w:r>
            <w:r w:rsidRPr="002D0E02">
              <w:rPr>
                <w:i/>
                <w:iCs/>
                <w:lang w:val="en-GB"/>
              </w:rPr>
              <w:t>D</w:t>
            </w:r>
            <w:r w:rsidRPr="009F6D64">
              <w:rPr>
                <w:lang w:val="en-GB"/>
              </w:rPr>
              <w:t>-</w:t>
            </w:r>
            <w:proofErr w:type="spellStart"/>
            <w:r w:rsidRPr="009F6D64">
              <w:rPr>
                <w:lang w:val="en-GB"/>
              </w:rPr>
              <w:t>a</w:t>
            </w:r>
            <w:r>
              <w:rPr>
                <w:lang w:val="en-GB"/>
              </w:rPr>
              <w:t>rabinofuranosid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76159" w14:textId="7D11C555" w:rsidR="009208DE" w:rsidRPr="002D0E02" w:rsidRDefault="009208DE" w:rsidP="009208DE">
            <w:pPr>
              <w:spacing w:line="240" w:lineRule="auto"/>
              <w:jc w:val="left"/>
              <w:rPr>
                <w:noProof/>
                <w:lang w:val="en-GB"/>
              </w:rPr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E8B4C" w14:textId="2DCC42FE" w:rsidR="009208DE" w:rsidRPr="002D0E02" w:rsidRDefault="009208DE" w:rsidP="009208DE">
            <w:pPr>
              <w:spacing w:line="240" w:lineRule="auto"/>
              <w:jc w:val="left"/>
              <w:rPr>
                <w:lang w:val="en-GB"/>
              </w:rPr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28EBE" w14:textId="1032E085" w:rsidR="009208DE" w:rsidRPr="002D0E02" w:rsidRDefault="009208DE" w:rsidP="009208DE">
            <w:pPr>
              <w:spacing w:line="240" w:lineRule="auto"/>
              <w:jc w:val="left"/>
              <w:rPr>
                <w:lang w:val="en-GB"/>
              </w:rPr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AE856" w14:textId="22A1C871" w:rsidR="009208DE" w:rsidRPr="002D0E02" w:rsidRDefault="009208DE" w:rsidP="009208DE">
            <w:pPr>
              <w:spacing w:line="240" w:lineRule="auto"/>
              <w:jc w:val="left"/>
              <w:rPr>
                <w:lang w:val="en-GB"/>
              </w:rPr>
            </w:pPr>
            <w:r w:rsidRPr="00A168AE">
              <w:rPr>
                <w:i/>
                <w:iCs/>
                <w:noProof/>
              </w:rPr>
              <w:t>nicht klassifiziert</w:t>
            </w:r>
          </w:p>
        </w:tc>
      </w:tr>
      <w:tr w:rsidR="001B336A" w:rsidRPr="002D0E02" w14:paraId="23AF7BBB" w14:textId="77777777" w:rsidTr="00E31F07"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10CE4" w14:textId="48C01678" w:rsidR="001B336A" w:rsidRPr="009F6D64" w:rsidRDefault="001B336A" w:rsidP="009208DE">
            <w:pPr>
              <w:spacing w:line="240" w:lineRule="auto"/>
              <w:jc w:val="left"/>
              <w:rPr>
                <w:lang w:val="en-GB"/>
              </w:rPr>
            </w:pPr>
            <w:proofErr w:type="spellStart"/>
            <w:r>
              <w:rPr>
                <w:lang w:val="en-GB"/>
              </w:rPr>
              <w:t>Deuteriertes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Dimethylsolfoxid</w:t>
            </w:r>
            <w:proofErr w:type="spellEnd"/>
            <w:r>
              <w:rPr>
                <w:lang w:val="en-GB"/>
              </w:rPr>
              <w:t xml:space="preserve"> (DMSO-d6)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8458C" w14:textId="7FB6FF70" w:rsidR="001B336A" w:rsidRPr="001B336A" w:rsidRDefault="001B336A" w:rsidP="009208D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0C09C" w14:textId="2A725FAE" w:rsidR="001B336A" w:rsidRPr="001B336A" w:rsidRDefault="001B336A" w:rsidP="009208D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9F5B8" w14:textId="00CD5096" w:rsidR="001B336A" w:rsidRPr="001B336A" w:rsidRDefault="001B336A" w:rsidP="009208D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44D8B" w14:textId="5F992AB6" w:rsidR="001B336A" w:rsidRPr="001B336A" w:rsidRDefault="001B336A" w:rsidP="009208DE">
            <w:pPr>
              <w:spacing w:line="240" w:lineRule="auto"/>
              <w:jc w:val="left"/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</w:tbl>
    <w:p w14:paraId="3F367D90" w14:textId="77777777" w:rsidR="007201AC" w:rsidRDefault="00607B95" w:rsidP="007201AC">
      <w:pPr>
        <w:spacing w:before="60" w:line="240" w:lineRule="auto"/>
        <w:jc w:val="left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6EF2B999" w14:textId="77777777" w:rsidR="00100CC6" w:rsidRDefault="00100CC6" w:rsidP="007201AC">
      <w:pPr>
        <w:spacing w:before="60" w:line="240" w:lineRule="auto"/>
        <w:jc w:val="left"/>
        <w:rPr>
          <w:sz w:val="20"/>
        </w:rPr>
      </w:pPr>
    </w:p>
    <w:p w14:paraId="604E5B81" w14:textId="4A15BE68" w:rsidR="00CC1B15" w:rsidRPr="00CC1B15" w:rsidRDefault="00CC1B15" w:rsidP="007201AC">
      <w:pPr>
        <w:spacing w:before="60" w:line="240" w:lineRule="auto"/>
        <w:jc w:val="left"/>
      </w:pPr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CF10DD" w14:paraId="1A357EFC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949EB" w14:textId="7AEAFB85" w:rsidR="00CF10DD" w:rsidRDefault="00E31F07" w:rsidP="003F1177">
            <w:pPr>
              <w:spacing w:line="240" w:lineRule="auto"/>
              <w:jc w:val="left"/>
            </w:pPr>
            <w:r w:rsidRPr="00222F37">
              <w:t>H225: Flüssigkeit und Dampf leicht entzündbar.</w:t>
            </w:r>
          </w:p>
        </w:tc>
      </w:tr>
      <w:tr w:rsidR="0039411E" w14:paraId="1AA83675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E1994" w14:textId="15FC3A29" w:rsidR="0039411E" w:rsidRPr="00222F37" w:rsidRDefault="0039411E" w:rsidP="003F1177">
            <w:pPr>
              <w:spacing w:line="240" w:lineRule="auto"/>
              <w:jc w:val="left"/>
            </w:pPr>
            <w:r w:rsidRPr="0039411E">
              <w:t>H290</w:t>
            </w:r>
            <w:r>
              <w:t>:</w:t>
            </w:r>
            <w:r w:rsidRPr="0039411E">
              <w:t xml:space="preserve"> Kann gegenüber Metallen korrosiv sein.</w:t>
            </w:r>
          </w:p>
        </w:tc>
      </w:tr>
      <w:tr w:rsidR="00E31F07" w14:paraId="10D3212B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54F62" w14:textId="141E2B44" w:rsidR="00E31F07" w:rsidRDefault="00E31F07" w:rsidP="00E31F07">
            <w:pPr>
              <w:spacing w:line="240" w:lineRule="auto"/>
              <w:jc w:val="left"/>
            </w:pPr>
            <w:r w:rsidRPr="00222F37">
              <w:lastRenderedPageBreak/>
              <w:t>H301+H311+H331: Giftig bei Verschlucken, bei Hautkontakt oder bei Einatmen.</w:t>
            </w:r>
          </w:p>
        </w:tc>
      </w:tr>
      <w:tr w:rsidR="00CC061E" w14:paraId="7160B3E6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808A6" w14:textId="6F8F6CEF" w:rsidR="00CC061E" w:rsidRPr="00222F37" w:rsidRDefault="00CC061E" w:rsidP="00E31F07">
            <w:pPr>
              <w:spacing w:line="240" w:lineRule="auto"/>
              <w:jc w:val="left"/>
            </w:pPr>
            <w:r w:rsidRPr="00CC061E">
              <w:t>H302: Gesundheitsschädlich bei Verschlucken.</w:t>
            </w:r>
          </w:p>
        </w:tc>
      </w:tr>
      <w:tr w:rsidR="00CC061E" w14:paraId="109CA5A3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3FA79" w14:textId="447157AB" w:rsidR="00CC061E" w:rsidRPr="00222F37" w:rsidRDefault="00CC061E" w:rsidP="00E31F07">
            <w:pPr>
              <w:spacing w:line="240" w:lineRule="auto"/>
              <w:jc w:val="left"/>
            </w:pPr>
            <w:r w:rsidRPr="00CC061E">
              <w:t>H312: Gesundheitsschädlich bei Hautkontakt.</w:t>
            </w:r>
          </w:p>
        </w:tc>
      </w:tr>
      <w:tr w:rsidR="00150C58" w14:paraId="2F35F47F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8B85F" w14:textId="311D3673" w:rsidR="00150C58" w:rsidRPr="00222F37" w:rsidRDefault="00150C58" w:rsidP="00E31F07">
            <w:pPr>
              <w:spacing w:line="240" w:lineRule="auto"/>
              <w:jc w:val="left"/>
            </w:pPr>
            <w:r w:rsidRPr="00150C58">
              <w:t>H314: Verursacht schwere Verätzungen der Haut und schwere Augenschäden.</w:t>
            </w:r>
          </w:p>
        </w:tc>
      </w:tr>
      <w:tr w:rsidR="00A168AE" w14:paraId="08218498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ECED5" w14:textId="7D899F62" w:rsidR="00A168AE" w:rsidRPr="00150C58" w:rsidRDefault="0039411E" w:rsidP="00E31F07">
            <w:pPr>
              <w:spacing w:line="240" w:lineRule="auto"/>
              <w:jc w:val="left"/>
            </w:pPr>
            <w:r w:rsidRPr="0039411E">
              <w:t>H317: Kann allergische Hautreaktionen verursachen.</w:t>
            </w:r>
          </w:p>
        </w:tc>
      </w:tr>
      <w:tr w:rsidR="00E1191C" w14:paraId="1B4A835E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E24E8" w14:textId="7BB25526" w:rsidR="00E1191C" w:rsidRPr="0039411E" w:rsidRDefault="00E1191C" w:rsidP="00E31F07">
            <w:pPr>
              <w:spacing w:line="240" w:lineRule="auto"/>
              <w:jc w:val="left"/>
            </w:pPr>
            <w:r w:rsidRPr="00E1191C">
              <w:t>H319: Verursacht schwere Augenreizung.</w:t>
            </w:r>
          </w:p>
        </w:tc>
      </w:tr>
      <w:tr w:rsidR="00A168AE" w14:paraId="6B3A6675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6D8DC" w14:textId="20372DB6" w:rsidR="00A168AE" w:rsidRPr="00150C58" w:rsidRDefault="0039411E" w:rsidP="00E31F07">
            <w:pPr>
              <w:spacing w:line="240" w:lineRule="auto"/>
              <w:jc w:val="left"/>
            </w:pPr>
            <w:r w:rsidRPr="0039411E">
              <w:t>H331: Giftig bei Einatmen.</w:t>
            </w:r>
          </w:p>
        </w:tc>
      </w:tr>
      <w:tr w:rsidR="00CC061E" w14:paraId="79E56E3F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3515" w14:textId="08C118B9" w:rsidR="00CC061E" w:rsidRPr="00150C58" w:rsidRDefault="00CC061E" w:rsidP="00E31F07">
            <w:pPr>
              <w:spacing w:line="240" w:lineRule="auto"/>
              <w:jc w:val="left"/>
            </w:pPr>
            <w:r w:rsidRPr="00CC061E">
              <w:t>H332: Gesundheitsschädlich bei Einatmen.</w:t>
            </w:r>
          </w:p>
        </w:tc>
      </w:tr>
      <w:tr w:rsidR="009208DE" w14:paraId="6A18522E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59DED" w14:textId="42159AAF" w:rsidR="009208DE" w:rsidRPr="00CC061E" w:rsidRDefault="009208DE" w:rsidP="00E31F07">
            <w:pPr>
              <w:spacing w:line="240" w:lineRule="auto"/>
              <w:jc w:val="left"/>
            </w:pPr>
            <w:r w:rsidRPr="00124AEC">
              <w:t>H351: Kann vermutlich Krebs erzeugen.</w:t>
            </w:r>
          </w:p>
        </w:tc>
      </w:tr>
      <w:tr w:rsidR="00E31F07" w14:paraId="007EDE66" w14:textId="77777777" w:rsidTr="00CD523F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C3BCD" w14:textId="646E8D84" w:rsidR="00E31F07" w:rsidRDefault="00E31F07" w:rsidP="00E31F07">
            <w:pPr>
              <w:spacing w:line="240" w:lineRule="auto"/>
              <w:jc w:val="left"/>
            </w:pPr>
            <w:r w:rsidRPr="00222F37">
              <w:t>H370: Schädigt die Organe.</w:t>
            </w:r>
            <w:r>
              <w:t xml:space="preserve"> (Augen, zentrales Nervensystem)</w:t>
            </w:r>
          </w:p>
        </w:tc>
      </w:tr>
      <w:tr w:rsidR="00E31F07" w14:paraId="4C07E3A3" w14:textId="77777777" w:rsidTr="003F11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6A801" w14:textId="046555F4" w:rsidR="00E31F07" w:rsidRDefault="00150C58" w:rsidP="00E31F07">
            <w:pPr>
              <w:spacing w:line="240" w:lineRule="auto"/>
              <w:jc w:val="left"/>
            </w:pPr>
            <w:r w:rsidRPr="00150C58">
              <w:t>EUH014: Reagiert heftig mit Wasser.</w:t>
            </w:r>
          </w:p>
        </w:tc>
      </w:tr>
    </w:tbl>
    <w:p w14:paraId="5DC6CCB7" w14:textId="77777777" w:rsidR="001B336A" w:rsidRDefault="001B336A" w:rsidP="001B336A">
      <w:pPr>
        <w:spacing w:after="120" w:line="240" w:lineRule="auto"/>
        <w:rPr>
          <w:b/>
        </w:rPr>
      </w:pPr>
    </w:p>
    <w:p w14:paraId="18BC7C68" w14:textId="480E0AF2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Besondere Schutzmaßnahmen:</w:t>
      </w:r>
    </w:p>
    <w:tbl>
      <w:tblPr>
        <w:tblW w:w="98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3F5D8F68" w14:textId="77777777" w:rsidTr="00124AEC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D5975" w14:textId="018B9FCA" w:rsidR="00607B95" w:rsidRDefault="00E31F07" w:rsidP="003F1177">
            <w:pPr>
              <w:spacing w:line="240" w:lineRule="auto"/>
              <w:jc w:val="left"/>
            </w:pPr>
            <w:r>
              <w:t>Methanol: Handschuhe aus Butylkautschuk</w:t>
            </w:r>
          </w:p>
        </w:tc>
      </w:tr>
      <w:tr w:rsidR="00124AEC" w14:paraId="13389240" w14:textId="77777777" w:rsidTr="00124AEC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E2545" w14:textId="65082616" w:rsidR="00124AEC" w:rsidRDefault="00A168AE" w:rsidP="003F1177">
            <w:pPr>
              <w:spacing w:line="240" w:lineRule="auto"/>
              <w:jc w:val="left"/>
            </w:pPr>
            <w:r>
              <w:t>Methylenchlorid</w:t>
            </w:r>
            <w:r w:rsidR="0039411E">
              <w:t xml:space="preserve">, </w:t>
            </w:r>
            <w:proofErr w:type="spellStart"/>
            <w:r w:rsidR="0039411E">
              <w:t>Benzoylchlorid</w:t>
            </w:r>
            <w:proofErr w:type="spellEnd"/>
            <w:r>
              <w:t xml:space="preserve">:  Handschuhe aus </w:t>
            </w:r>
            <w:r w:rsidRPr="00A168AE">
              <w:t>Fluorkautschuk</w:t>
            </w:r>
          </w:p>
        </w:tc>
      </w:tr>
    </w:tbl>
    <w:p w14:paraId="03536193" w14:textId="77777777" w:rsidR="00103BA0" w:rsidRDefault="00103BA0" w:rsidP="000D4427">
      <w:bookmarkStart w:id="0" w:name="OLE_LINK1"/>
    </w:p>
    <w:p w14:paraId="29E39440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5DE659F2" w14:textId="77777777" w:rsidTr="002D0E02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1ABB14DF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161C7CA4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76D92C5B" w14:textId="77777777" w:rsidTr="002D0E02">
        <w:tc>
          <w:tcPr>
            <w:tcW w:w="3402" w:type="dxa"/>
            <w:vMerge/>
            <w:shd w:val="clear" w:color="auto" w:fill="F2F2F2"/>
          </w:tcPr>
          <w:p w14:paraId="691585DC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79BD26CE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8869D87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F562514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E31F07" w14:paraId="6D01F258" w14:textId="77777777" w:rsidTr="002D0E02">
        <w:tc>
          <w:tcPr>
            <w:tcW w:w="3402" w:type="dxa"/>
            <w:vAlign w:val="center"/>
          </w:tcPr>
          <w:p w14:paraId="048792D4" w14:textId="5EBCF2BF" w:rsidR="00E31F07" w:rsidRDefault="00E31F07" w:rsidP="00E31F07">
            <w:pPr>
              <w:spacing w:line="240" w:lineRule="auto"/>
            </w:pPr>
            <w:proofErr w:type="gramStart"/>
            <w:r>
              <w:t>Absoluter Methanol</w:t>
            </w:r>
            <w:proofErr w:type="gramEnd"/>
            <w:r>
              <w:t xml:space="preserve"> (2.9)</w:t>
            </w:r>
          </w:p>
        </w:tc>
        <w:tc>
          <w:tcPr>
            <w:tcW w:w="2154" w:type="dxa"/>
          </w:tcPr>
          <w:p w14:paraId="6018748E" w14:textId="3E467CFA" w:rsidR="00E31F07" w:rsidRDefault="00E31F07" w:rsidP="00E31F07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253C4580" w14:textId="31356294" w:rsidR="00E31F07" w:rsidRDefault="00E31F07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4431825" w14:textId="6813A6D9" w:rsidR="00E31F07" w:rsidRDefault="00E31F07" w:rsidP="00E31F07">
            <w:pPr>
              <w:spacing w:line="240" w:lineRule="auto"/>
            </w:pPr>
            <w:r>
              <w:t>L, A</w:t>
            </w:r>
          </w:p>
        </w:tc>
      </w:tr>
      <w:tr w:rsidR="00E31F07" w14:paraId="6970E95D" w14:textId="77777777" w:rsidTr="002D0E02">
        <w:tc>
          <w:tcPr>
            <w:tcW w:w="3402" w:type="dxa"/>
            <w:vAlign w:val="center"/>
          </w:tcPr>
          <w:p w14:paraId="7EBB0EEE" w14:textId="11B97031" w:rsidR="00E31F07" w:rsidRDefault="00E31F07" w:rsidP="00E31F07">
            <w:pPr>
              <w:spacing w:line="240" w:lineRule="auto"/>
            </w:pPr>
            <w:r>
              <w:t>Acetylchlorid</w:t>
            </w:r>
          </w:p>
        </w:tc>
        <w:tc>
          <w:tcPr>
            <w:tcW w:w="2154" w:type="dxa"/>
          </w:tcPr>
          <w:p w14:paraId="6938AF21" w14:textId="2A3E38DF" w:rsidR="00E31F07" w:rsidRDefault="00150C58" w:rsidP="00E31F07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EA369C4" w14:textId="02EC7C40" w:rsidR="00E31F07" w:rsidRDefault="00150C58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E1D69CF" w14:textId="2B17C682" w:rsidR="00E31F07" w:rsidRDefault="00150C58" w:rsidP="00E31F07">
            <w:pPr>
              <w:spacing w:line="240" w:lineRule="auto"/>
            </w:pPr>
            <w:r>
              <w:t>L, A</w:t>
            </w:r>
          </w:p>
        </w:tc>
      </w:tr>
      <w:tr w:rsidR="00E31F07" w14:paraId="148AFF93" w14:textId="77777777" w:rsidTr="002D0E02">
        <w:tc>
          <w:tcPr>
            <w:tcW w:w="3402" w:type="dxa"/>
            <w:vAlign w:val="center"/>
          </w:tcPr>
          <w:p w14:paraId="2BB57359" w14:textId="1211C35F" w:rsidR="00E31F07" w:rsidRDefault="00E31F07" w:rsidP="00E31F07">
            <w:pPr>
              <w:spacing w:line="240" w:lineRule="auto"/>
            </w:pP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2154" w:type="dxa"/>
          </w:tcPr>
          <w:p w14:paraId="6B16D9A6" w14:textId="562B2CA3" w:rsidR="00E31F07" w:rsidRDefault="00CC061E" w:rsidP="00E31F07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66A8979C" w14:textId="515C43F4" w:rsidR="00E31F07" w:rsidRDefault="00CC061E" w:rsidP="00E31F07">
            <w:pPr>
              <w:spacing w:line="240" w:lineRule="auto"/>
            </w:pPr>
            <w:r>
              <w:t>W</w:t>
            </w:r>
          </w:p>
        </w:tc>
        <w:tc>
          <w:tcPr>
            <w:tcW w:w="2154" w:type="dxa"/>
          </w:tcPr>
          <w:p w14:paraId="6CCD217F" w14:textId="5BA7C034" w:rsidR="00E31F07" w:rsidRDefault="00CC061E" w:rsidP="00E31F07">
            <w:pPr>
              <w:spacing w:line="240" w:lineRule="auto"/>
            </w:pPr>
            <w:r>
              <w:t>L</w:t>
            </w:r>
          </w:p>
        </w:tc>
      </w:tr>
      <w:tr w:rsidR="00E31F07" w14:paraId="789D597D" w14:textId="77777777" w:rsidTr="002D0E02">
        <w:tc>
          <w:tcPr>
            <w:tcW w:w="3402" w:type="dxa"/>
            <w:vAlign w:val="center"/>
          </w:tcPr>
          <w:p w14:paraId="337B5663" w14:textId="4E80D67F" w:rsidR="00E31F07" w:rsidRDefault="00E31F07" w:rsidP="00E31F07">
            <w:pPr>
              <w:spacing w:line="240" w:lineRule="auto"/>
            </w:pPr>
            <w:r>
              <w:t>Pyridin</w:t>
            </w:r>
          </w:p>
        </w:tc>
        <w:tc>
          <w:tcPr>
            <w:tcW w:w="2154" w:type="dxa"/>
          </w:tcPr>
          <w:p w14:paraId="1DADDF58" w14:textId="4FA085A8" w:rsidR="00E31F07" w:rsidRDefault="00124AEC" w:rsidP="00E31F07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25E0278" w14:textId="0FFE0F2A" w:rsidR="00E31F07" w:rsidRDefault="00124AEC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5B9184B7" w14:textId="45DADF25" w:rsidR="00E31F07" w:rsidRDefault="00124AEC" w:rsidP="00E31F07">
            <w:pPr>
              <w:spacing w:line="240" w:lineRule="auto"/>
            </w:pPr>
            <w:r>
              <w:t>L, A, B</w:t>
            </w:r>
          </w:p>
        </w:tc>
      </w:tr>
      <w:tr w:rsidR="00E31F07" w14:paraId="20464426" w14:textId="77777777" w:rsidTr="002D0E02">
        <w:tc>
          <w:tcPr>
            <w:tcW w:w="3402" w:type="dxa"/>
            <w:vAlign w:val="center"/>
          </w:tcPr>
          <w:p w14:paraId="477EF7A9" w14:textId="3FB1AED0" w:rsidR="00E31F07" w:rsidRDefault="00E31F07" w:rsidP="00E31F07">
            <w:pPr>
              <w:spacing w:line="240" w:lineRule="auto"/>
            </w:pPr>
            <w:r>
              <w:t>Methylenchlorid</w:t>
            </w:r>
          </w:p>
        </w:tc>
        <w:tc>
          <w:tcPr>
            <w:tcW w:w="2154" w:type="dxa"/>
          </w:tcPr>
          <w:p w14:paraId="6CEFF3EC" w14:textId="250D5FEA" w:rsidR="00E31F07" w:rsidRDefault="00124AEC" w:rsidP="00E31F07">
            <w:pPr>
              <w:spacing w:line="240" w:lineRule="auto"/>
            </w:pPr>
            <w:r>
              <w:t>K, W, A, L</w:t>
            </w:r>
          </w:p>
        </w:tc>
        <w:tc>
          <w:tcPr>
            <w:tcW w:w="2154" w:type="dxa"/>
          </w:tcPr>
          <w:p w14:paraId="4C6D834B" w14:textId="3AB17B6B" w:rsidR="00E31F07" w:rsidRDefault="00124AEC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2052B714" w14:textId="11784CCD" w:rsidR="00E31F07" w:rsidRDefault="00124AEC" w:rsidP="00E31F07">
            <w:pPr>
              <w:spacing w:line="240" w:lineRule="auto"/>
            </w:pPr>
            <w:r>
              <w:t>L, A, B</w:t>
            </w:r>
          </w:p>
        </w:tc>
      </w:tr>
      <w:tr w:rsidR="00E31F07" w14:paraId="2C7FFAEE" w14:textId="77777777" w:rsidTr="002D0E02">
        <w:tc>
          <w:tcPr>
            <w:tcW w:w="3402" w:type="dxa"/>
            <w:vAlign w:val="center"/>
          </w:tcPr>
          <w:p w14:paraId="42B11D07" w14:textId="1E8C31E3" w:rsidR="00E31F07" w:rsidRDefault="00E31F07" w:rsidP="00E31F07">
            <w:pPr>
              <w:spacing w:line="240" w:lineRule="auto"/>
            </w:pPr>
            <w:r>
              <w:t>Methyl-</w:t>
            </w: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arabinofuranosid</w:t>
            </w:r>
            <w:proofErr w:type="spellEnd"/>
          </w:p>
        </w:tc>
        <w:tc>
          <w:tcPr>
            <w:tcW w:w="2154" w:type="dxa"/>
          </w:tcPr>
          <w:p w14:paraId="1FB36A5D" w14:textId="4122F7AA" w:rsidR="00E31F07" w:rsidRDefault="00A168AE" w:rsidP="00E31F07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41043CF0" w14:textId="73E7931C" w:rsidR="00E31F07" w:rsidRDefault="00A168AE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5AA2A425" w14:textId="2FAF583D" w:rsidR="00E31F07" w:rsidRDefault="00A168AE" w:rsidP="00E31F07">
            <w:pPr>
              <w:spacing w:line="240" w:lineRule="auto"/>
            </w:pPr>
            <w:r>
              <w:t>L, A</w:t>
            </w:r>
          </w:p>
        </w:tc>
      </w:tr>
      <w:tr w:rsidR="00E31F07" w14:paraId="63E5507F" w14:textId="77777777" w:rsidTr="002D0E02">
        <w:tc>
          <w:tcPr>
            <w:tcW w:w="3402" w:type="dxa"/>
            <w:vAlign w:val="center"/>
          </w:tcPr>
          <w:p w14:paraId="3D18461D" w14:textId="6F4E0574" w:rsidR="00E31F07" w:rsidRDefault="00E31F07" w:rsidP="00E31F07">
            <w:pPr>
              <w:spacing w:line="240" w:lineRule="auto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2154" w:type="dxa"/>
          </w:tcPr>
          <w:p w14:paraId="67469B94" w14:textId="6D3C1BDD" w:rsidR="00E31F07" w:rsidRDefault="0039411E" w:rsidP="00E31F07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1ACB5CD4" w14:textId="35B5B35E" w:rsidR="00E31F07" w:rsidRDefault="0039411E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06B4DF40" w14:textId="781012CE" w:rsidR="00E31F07" w:rsidRDefault="0039411E" w:rsidP="00E31F07">
            <w:pPr>
              <w:spacing w:line="240" w:lineRule="auto"/>
            </w:pPr>
            <w:r>
              <w:t>L, A, B</w:t>
            </w:r>
          </w:p>
        </w:tc>
      </w:tr>
      <w:tr w:rsidR="00E31F07" w14:paraId="5B72F133" w14:textId="77777777" w:rsidTr="002D0E02">
        <w:tc>
          <w:tcPr>
            <w:tcW w:w="3402" w:type="dxa"/>
            <w:vAlign w:val="center"/>
          </w:tcPr>
          <w:p w14:paraId="26992588" w14:textId="639C0991" w:rsidR="00E31F07" w:rsidRDefault="00E31F07" w:rsidP="00E31F07">
            <w:pPr>
              <w:spacing w:line="240" w:lineRule="auto"/>
            </w:pPr>
            <w:r>
              <w:t>Salzsäure, 1 M</w:t>
            </w:r>
          </w:p>
        </w:tc>
        <w:tc>
          <w:tcPr>
            <w:tcW w:w="2154" w:type="dxa"/>
          </w:tcPr>
          <w:p w14:paraId="5C41A08E" w14:textId="1C46FBA2" w:rsidR="00E31F07" w:rsidRDefault="00E1191C" w:rsidP="00E31F07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5CB952BB" w14:textId="3F08E565" w:rsidR="00E31F07" w:rsidRDefault="00E1191C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4CA7C665" w14:textId="53551DA5" w:rsidR="00E31F07" w:rsidRDefault="00E1191C" w:rsidP="00E31F07">
            <w:pPr>
              <w:spacing w:line="240" w:lineRule="auto"/>
            </w:pPr>
            <w:r>
              <w:t>L</w:t>
            </w:r>
          </w:p>
        </w:tc>
      </w:tr>
      <w:tr w:rsidR="00E31F07" w14:paraId="08162631" w14:textId="77777777" w:rsidTr="002D0E02">
        <w:tc>
          <w:tcPr>
            <w:tcW w:w="3402" w:type="dxa"/>
            <w:vAlign w:val="center"/>
          </w:tcPr>
          <w:p w14:paraId="69BFA729" w14:textId="54C3ED0F" w:rsidR="00E31F07" w:rsidRDefault="00E31F07" w:rsidP="00E31F07">
            <w:pPr>
              <w:spacing w:line="240" w:lineRule="auto"/>
            </w:pPr>
            <w:r>
              <w:t>Natriumcarbonat</w:t>
            </w:r>
          </w:p>
        </w:tc>
        <w:tc>
          <w:tcPr>
            <w:tcW w:w="2154" w:type="dxa"/>
          </w:tcPr>
          <w:p w14:paraId="787CD0EB" w14:textId="41B7368D" w:rsidR="00E31F07" w:rsidRDefault="00E1191C" w:rsidP="00E31F07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6767BF54" w14:textId="6C1E63E1" w:rsidR="00E31F07" w:rsidRDefault="00E1191C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223F261" w14:textId="64EA98D6" w:rsidR="00E31F07" w:rsidRDefault="00E1191C" w:rsidP="00E31F07">
            <w:pPr>
              <w:spacing w:line="240" w:lineRule="auto"/>
            </w:pPr>
            <w:r>
              <w:t>L</w:t>
            </w:r>
          </w:p>
        </w:tc>
      </w:tr>
      <w:tr w:rsidR="00E31F07" w14:paraId="5C63CBF8" w14:textId="77777777" w:rsidTr="002D0E02">
        <w:tc>
          <w:tcPr>
            <w:tcW w:w="3402" w:type="dxa"/>
            <w:vAlign w:val="center"/>
          </w:tcPr>
          <w:p w14:paraId="7739A8EC" w14:textId="7B94D61C" w:rsidR="00E31F07" w:rsidRDefault="00E31F07" w:rsidP="00E31F07">
            <w:pPr>
              <w:spacing w:line="240" w:lineRule="auto"/>
            </w:pPr>
            <w:r>
              <w:t>Magnesiumsulfat</w:t>
            </w:r>
          </w:p>
        </w:tc>
        <w:tc>
          <w:tcPr>
            <w:tcW w:w="2154" w:type="dxa"/>
          </w:tcPr>
          <w:p w14:paraId="7A12693B" w14:textId="6C2DCD79" w:rsidR="00E31F07" w:rsidRDefault="00E1191C" w:rsidP="00E31F07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2F5BF43F" w14:textId="2BC7CC32" w:rsidR="00E31F07" w:rsidRDefault="00E1191C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75B5D971" w14:textId="4D0335BD" w:rsidR="00E31F07" w:rsidRDefault="00E1191C" w:rsidP="00E31F07">
            <w:pPr>
              <w:spacing w:line="240" w:lineRule="auto"/>
            </w:pPr>
            <w:r>
              <w:t>L, A</w:t>
            </w:r>
          </w:p>
        </w:tc>
      </w:tr>
      <w:tr w:rsidR="00E31F07" w14:paraId="15F5FEAC" w14:textId="77777777" w:rsidTr="002D0E02">
        <w:tc>
          <w:tcPr>
            <w:tcW w:w="3402" w:type="dxa"/>
            <w:vAlign w:val="center"/>
          </w:tcPr>
          <w:p w14:paraId="1F8978B9" w14:textId="04F7854A" w:rsidR="00E31F07" w:rsidRDefault="00E31F07" w:rsidP="00E31F07">
            <w:pPr>
              <w:spacing w:line="240" w:lineRule="auto"/>
            </w:pPr>
            <w:r>
              <w:t>Ethanol</w:t>
            </w:r>
            <w:r w:rsidR="007201AC">
              <w:t>, vergällt</w:t>
            </w:r>
            <w:r>
              <w:t xml:space="preserve"> </w:t>
            </w:r>
          </w:p>
        </w:tc>
        <w:tc>
          <w:tcPr>
            <w:tcW w:w="2154" w:type="dxa"/>
          </w:tcPr>
          <w:p w14:paraId="77E917DC" w14:textId="7625090C" w:rsidR="00E31F07" w:rsidRDefault="009208DE" w:rsidP="00E31F07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44455E24" w14:textId="4F68872F" w:rsidR="00E31F07" w:rsidRDefault="009208DE" w:rsidP="00E31F07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34395170" w14:textId="33C2751E" w:rsidR="00E31F07" w:rsidRDefault="009208DE" w:rsidP="00E31F07">
            <w:pPr>
              <w:spacing w:line="240" w:lineRule="auto"/>
            </w:pPr>
            <w:r>
              <w:t>L, A</w:t>
            </w:r>
          </w:p>
        </w:tc>
      </w:tr>
      <w:tr w:rsidR="00E31F07" w:rsidRPr="002D0E02" w14:paraId="34595391" w14:textId="77777777" w:rsidTr="002D0E02">
        <w:tc>
          <w:tcPr>
            <w:tcW w:w="3402" w:type="dxa"/>
            <w:vAlign w:val="center"/>
          </w:tcPr>
          <w:p w14:paraId="355E59AD" w14:textId="61E7C242" w:rsidR="00E31F07" w:rsidRPr="002D0E02" w:rsidRDefault="00E31F07" w:rsidP="00E31F07">
            <w:pPr>
              <w:spacing w:line="240" w:lineRule="auto"/>
              <w:rPr>
                <w:lang w:val="en-GB"/>
              </w:rPr>
            </w:pPr>
            <w:r w:rsidRPr="009F6D64">
              <w:rPr>
                <w:lang w:val="en-GB"/>
              </w:rPr>
              <w:t>Methyl-2,3,5-tri-</w:t>
            </w:r>
            <w:r w:rsidRPr="002D0E02">
              <w:rPr>
                <w:i/>
                <w:iCs/>
                <w:lang w:val="en-GB"/>
              </w:rPr>
              <w:t>O</w:t>
            </w:r>
            <w:r w:rsidRPr="009F6D64">
              <w:rPr>
                <w:lang w:val="en-GB"/>
              </w:rPr>
              <w:t>-benzoyl-</w:t>
            </w:r>
            <w:r>
              <w:rPr>
                <w:rFonts w:cstheme="minorHAnsi"/>
              </w:rPr>
              <w:t>α</w:t>
            </w:r>
            <w:r w:rsidRPr="009F6D64">
              <w:rPr>
                <w:lang w:val="en-GB"/>
              </w:rPr>
              <w:t>-</w:t>
            </w:r>
            <w:r w:rsidRPr="002D0E02">
              <w:rPr>
                <w:i/>
                <w:iCs/>
                <w:lang w:val="en-GB"/>
              </w:rPr>
              <w:t>D</w:t>
            </w:r>
            <w:r w:rsidRPr="009F6D64">
              <w:rPr>
                <w:lang w:val="en-GB"/>
              </w:rPr>
              <w:t>-</w:t>
            </w:r>
            <w:proofErr w:type="spellStart"/>
            <w:r w:rsidRPr="009F6D64">
              <w:rPr>
                <w:lang w:val="en-GB"/>
              </w:rPr>
              <w:t>a</w:t>
            </w:r>
            <w:r>
              <w:rPr>
                <w:lang w:val="en-GB"/>
              </w:rPr>
              <w:t>rabinofuranosid</w:t>
            </w:r>
            <w:proofErr w:type="spellEnd"/>
          </w:p>
        </w:tc>
        <w:tc>
          <w:tcPr>
            <w:tcW w:w="2154" w:type="dxa"/>
          </w:tcPr>
          <w:p w14:paraId="7FA320C7" w14:textId="7ED79A32" w:rsidR="00E31F07" w:rsidRPr="002D0E02" w:rsidRDefault="009208DE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K, W, A</w:t>
            </w:r>
          </w:p>
        </w:tc>
        <w:tc>
          <w:tcPr>
            <w:tcW w:w="2154" w:type="dxa"/>
          </w:tcPr>
          <w:p w14:paraId="302D77D1" w14:textId="09575110" w:rsidR="00E31F07" w:rsidRPr="002D0E02" w:rsidRDefault="009208DE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W, A</w:t>
            </w:r>
          </w:p>
        </w:tc>
        <w:tc>
          <w:tcPr>
            <w:tcW w:w="2154" w:type="dxa"/>
          </w:tcPr>
          <w:p w14:paraId="5B5A5AC6" w14:textId="6A2D7373" w:rsidR="00E31F07" w:rsidRPr="002D0E02" w:rsidRDefault="009208DE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L, A</w:t>
            </w:r>
          </w:p>
        </w:tc>
      </w:tr>
      <w:tr w:rsidR="001B336A" w:rsidRPr="002D0E02" w14:paraId="51B901F9" w14:textId="77777777" w:rsidTr="002D0E02">
        <w:tc>
          <w:tcPr>
            <w:tcW w:w="3402" w:type="dxa"/>
            <w:vAlign w:val="center"/>
          </w:tcPr>
          <w:p w14:paraId="665D63C8" w14:textId="0D89E564" w:rsidR="001B336A" w:rsidRPr="009F6D64" w:rsidRDefault="001B336A" w:rsidP="00E31F07">
            <w:pPr>
              <w:spacing w:line="240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Deuteriertes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Dimethylsolfoxid</w:t>
            </w:r>
            <w:proofErr w:type="spellEnd"/>
            <w:r>
              <w:rPr>
                <w:lang w:val="en-GB"/>
              </w:rPr>
              <w:t xml:space="preserve"> (DMSO-d6)</w:t>
            </w:r>
          </w:p>
        </w:tc>
        <w:tc>
          <w:tcPr>
            <w:tcW w:w="2154" w:type="dxa"/>
          </w:tcPr>
          <w:p w14:paraId="27C9EC90" w14:textId="0FFBC19C" w:rsidR="001B336A" w:rsidRDefault="001B336A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K, W</w:t>
            </w:r>
          </w:p>
        </w:tc>
        <w:tc>
          <w:tcPr>
            <w:tcW w:w="2154" w:type="dxa"/>
          </w:tcPr>
          <w:p w14:paraId="0885224A" w14:textId="483F37AB" w:rsidR="001B336A" w:rsidRDefault="001B336A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W</w:t>
            </w:r>
          </w:p>
        </w:tc>
        <w:tc>
          <w:tcPr>
            <w:tcW w:w="2154" w:type="dxa"/>
          </w:tcPr>
          <w:p w14:paraId="7681196B" w14:textId="3C47653A" w:rsidR="001B336A" w:rsidRDefault="001B336A" w:rsidP="00E31F07">
            <w:pP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L</w:t>
            </w:r>
          </w:p>
        </w:tc>
      </w:tr>
    </w:tbl>
    <w:p w14:paraId="44CA4DFC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201E8800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E543E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10ED4C9A" w14:textId="77777777" w:rsidR="00CA2222" w:rsidRPr="003F1177" w:rsidRDefault="00CA2222" w:rsidP="000D4427">
      <w:pPr>
        <w:rPr>
          <w:sz w:val="20"/>
        </w:rPr>
      </w:pPr>
    </w:p>
    <w:p w14:paraId="750D63AC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1BE2A90E" w14:textId="77777777" w:rsidTr="002D0E02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DB5B4B3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E1EA34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2D0E02" w14:paraId="0A3B4B8B" w14:textId="77777777" w:rsidTr="002D0E0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C4198" w14:textId="448D26EA" w:rsidR="002D0E02" w:rsidRDefault="002D0E02" w:rsidP="002D0E02">
            <w:pPr>
              <w:spacing w:line="240" w:lineRule="auto"/>
              <w:jc w:val="left"/>
            </w:pPr>
            <w:proofErr w:type="gramStart"/>
            <w:r>
              <w:t>Absoluter Methanol</w:t>
            </w:r>
            <w:proofErr w:type="gramEnd"/>
            <w:r>
              <w:t xml:space="preserve"> (2.9)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ED574E" w14:textId="16A9621C" w:rsidR="002D0E02" w:rsidRDefault="00E31F07" w:rsidP="002D0E0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2D0E02" w14:paraId="055DEF31" w14:textId="77777777" w:rsidTr="002D0E0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DBEE2" w14:textId="761ACA87" w:rsidR="002D0E02" w:rsidRDefault="002D0E02" w:rsidP="002D0E02">
            <w:pPr>
              <w:spacing w:line="240" w:lineRule="auto"/>
              <w:jc w:val="left"/>
            </w:pPr>
            <w:r>
              <w:t>Acetylchlorid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209E19" w14:textId="5D8A08C3" w:rsidR="002D0E02" w:rsidRDefault="00150C58" w:rsidP="002D0E0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2D0E02" w14:paraId="5815CBB4" w14:textId="77777777" w:rsidTr="002D0E0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DD090" w14:textId="7CD88FFB" w:rsidR="002D0E02" w:rsidRDefault="002D0E02" w:rsidP="002D0E02">
            <w:pPr>
              <w:spacing w:line="240" w:lineRule="auto"/>
              <w:jc w:val="left"/>
            </w:pP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Arabinose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271322" w14:textId="4D857F8E" w:rsidR="002D0E02" w:rsidRDefault="00CC061E" w:rsidP="002D0E02">
            <w:pPr>
              <w:spacing w:line="240" w:lineRule="auto"/>
              <w:jc w:val="left"/>
            </w:pPr>
            <w:r>
              <w:t>W</w:t>
            </w:r>
          </w:p>
        </w:tc>
      </w:tr>
      <w:tr w:rsidR="002D0E02" w14:paraId="1E035D10" w14:textId="77777777" w:rsidTr="002D0E0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495C0" w14:textId="1B18829A" w:rsidR="002D0E02" w:rsidRDefault="002D0E02" w:rsidP="002D0E02">
            <w:pPr>
              <w:spacing w:line="240" w:lineRule="auto"/>
              <w:jc w:val="left"/>
            </w:pPr>
            <w:r>
              <w:t>Pyridin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61CD08" w14:textId="2F2FF374" w:rsidR="002D0E02" w:rsidRDefault="00124AEC" w:rsidP="002D0E0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2D0E02" w14:paraId="5E4AF23B" w14:textId="77777777" w:rsidTr="002D0E02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5E849" w14:textId="16570F83" w:rsidR="002D0E02" w:rsidRDefault="002D0E02" w:rsidP="002D0E02">
            <w:pPr>
              <w:spacing w:line="240" w:lineRule="auto"/>
              <w:jc w:val="left"/>
            </w:pPr>
            <w:r>
              <w:lastRenderedPageBreak/>
              <w:t>Methylenchlorid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D7CF836" w14:textId="676D0E59" w:rsidR="002D0E02" w:rsidRDefault="00A168AE" w:rsidP="002D0E0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2D0E02" w14:paraId="547EB09C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7C3B9E44" w14:textId="24FAC598" w:rsidR="002D0E02" w:rsidRDefault="002D0E02" w:rsidP="002D0E02">
            <w:pPr>
              <w:spacing w:line="240" w:lineRule="auto"/>
              <w:jc w:val="left"/>
            </w:pPr>
            <w:r>
              <w:t>Methyl-</w:t>
            </w:r>
            <w:r w:rsidRPr="002D0E02">
              <w:rPr>
                <w:i/>
                <w:iCs/>
              </w:rPr>
              <w:t>D</w:t>
            </w:r>
            <w:r>
              <w:t>-</w:t>
            </w:r>
            <w:proofErr w:type="spellStart"/>
            <w:r>
              <w:t>arabinofuranosid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63398EE" w14:textId="3E08A85F" w:rsidR="002D0E02" w:rsidRDefault="00A168AE" w:rsidP="002D0E02">
            <w:pPr>
              <w:spacing w:line="240" w:lineRule="auto"/>
              <w:jc w:val="left"/>
            </w:pPr>
            <w:r>
              <w:t>T</w:t>
            </w:r>
          </w:p>
        </w:tc>
      </w:tr>
      <w:tr w:rsidR="002D0E02" w14:paraId="3BD308D5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08D153E" w14:textId="2A069CE3" w:rsidR="002D0E02" w:rsidRDefault="002D0E02" w:rsidP="002D0E02">
            <w:pPr>
              <w:spacing w:line="240" w:lineRule="auto"/>
              <w:jc w:val="lef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F74B865" w14:textId="67619988" w:rsidR="002D0E02" w:rsidRDefault="0039411E" w:rsidP="002D0E02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2D0E02" w14:paraId="79BA7851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75CE117D" w14:textId="01A6B0FE" w:rsidR="002D0E02" w:rsidRDefault="002D0E02" w:rsidP="002D0E02">
            <w:pPr>
              <w:spacing w:line="240" w:lineRule="auto"/>
              <w:jc w:val="left"/>
            </w:pPr>
            <w:r>
              <w:t>Salzsäure, 1 M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D81DAF9" w14:textId="17B1E5ED" w:rsidR="002D0E02" w:rsidRDefault="00E1191C" w:rsidP="002D0E02">
            <w:pPr>
              <w:spacing w:line="240" w:lineRule="auto"/>
              <w:jc w:val="left"/>
            </w:pPr>
            <w:r>
              <w:t>W</w:t>
            </w:r>
          </w:p>
        </w:tc>
      </w:tr>
      <w:tr w:rsidR="002D0E02" w14:paraId="733352DF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6CA9A661" w14:textId="12FF172C" w:rsidR="002D0E02" w:rsidRDefault="002D0E02" w:rsidP="002D0E02">
            <w:pPr>
              <w:spacing w:line="240" w:lineRule="auto"/>
              <w:jc w:val="left"/>
            </w:pPr>
            <w:r>
              <w:t>Natriumcarbonat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360CA07" w14:textId="7CEACF59" w:rsidR="002D0E02" w:rsidRDefault="00E1191C" w:rsidP="002D0E02">
            <w:pPr>
              <w:spacing w:line="240" w:lineRule="auto"/>
              <w:jc w:val="left"/>
            </w:pPr>
            <w:r>
              <w:t>T</w:t>
            </w:r>
          </w:p>
        </w:tc>
      </w:tr>
      <w:tr w:rsidR="002D0E02" w14:paraId="26297E2E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9147026" w14:textId="20DA727F" w:rsidR="002D0E02" w:rsidRDefault="002D0E02" w:rsidP="002D0E02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01F2709" w14:textId="0F3175BF" w:rsidR="002D0E02" w:rsidRDefault="00E1191C" w:rsidP="002D0E02">
            <w:pPr>
              <w:spacing w:line="240" w:lineRule="auto"/>
              <w:jc w:val="left"/>
            </w:pPr>
            <w:r>
              <w:t>T</w:t>
            </w:r>
          </w:p>
        </w:tc>
      </w:tr>
      <w:tr w:rsidR="002D0E02" w14:paraId="7D913B3C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735F797C" w14:textId="479A6488" w:rsidR="002D0E02" w:rsidRDefault="002D0E02" w:rsidP="002D0E02">
            <w:pPr>
              <w:spacing w:line="240" w:lineRule="auto"/>
              <w:jc w:val="left"/>
            </w:pPr>
            <w:r>
              <w:t xml:space="preserve">Ethanol 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30C480E2" w14:textId="4613DCE2" w:rsidR="002D0E02" w:rsidRDefault="009208DE" w:rsidP="002D0E02">
            <w:pPr>
              <w:spacing w:line="240" w:lineRule="auto"/>
              <w:jc w:val="left"/>
            </w:pPr>
            <w:r>
              <w:t>W</w:t>
            </w:r>
          </w:p>
        </w:tc>
      </w:tr>
      <w:tr w:rsidR="002D0E02" w:rsidRPr="002D0E02" w14:paraId="3D7D0451" w14:textId="77777777" w:rsidTr="001B336A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6C979" w14:textId="001B61AF" w:rsidR="002D0E02" w:rsidRPr="002D0E02" w:rsidRDefault="002D0E02" w:rsidP="002D0E02">
            <w:pPr>
              <w:spacing w:line="240" w:lineRule="auto"/>
              <w:jc w:val="left"/>
              <w:rPr>
                <w:lang w:val="en-GB"/>
              </w:rPr>
            </w:pPr>
            <w:r w:rsidRPr="009F6D64">
              <w:rPr>
                <w:lang w:val="en-GB"/>
              </w:rPr>
              <w:t>Methyl-2,3,5-tri-</w:t>
            </w:r>
            <w:r w:rsidRPr="002D0E02">
              <w:rPr>
                <w:i/>
                <w:iCs/>
                <w:lang w:val="en-GB"/>
              </w:rPr>
              <w:t>O</w:t>
            </w:r>
            <w:r w:rsidRPr="009F6D64">
              <w:rPr>
                <w:lang w:val="en-GB"/>
              </w:rPr>
              <w:t>-benzoyl-</w:t>
            </w:r>
            <w:r>
              <w:rPr>
                <w:rFonts w:cstheme="minorHAnsi"/>
              </w:rPr>
              <w:t>α</w:t>
            </w:r>
            <w:r w:rsidRPr="009F6D64">
              <w:rPr>
                <w:lang w:val="en-GB"/>
              </w:rPr>
              <w:t>-</w:t>
            </w:r>
            <w:r w:rsidRPr="002D0E02">
              <w:rPr>
                <w:i/>
                <w:iCs/>
                <w:lang w:val="en-GB"/>
              </w:rPr>
              <w:t>D</w:t>
            </w:r>
            <w:r w:rsidRPr="009F6D64">
              <w:rPr>
                <w:lang w:val="en-GB"/>
              </w:rPr>
              <w:t>-</w:t>
            </w:r>
            <w:proofErr w:type="spellStart"/>
            <w:r w:rsidRPr="009F6D64">
              <w:rPr>
                <w:lang w:val="en-GB"/>
              </w:rPr>
              <w:t>a</w:t>
            </w:r>
            <w:r>
              <w:rPr>
                <w:lang w:val="en-GB"/>
              </w:rPr>
              <w:t>rabinofuranosid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0DBDB67" w14:textId="2230480C" w:rsidR="002D0E02" w:rsidRPr="002D0E02" w:rsidRDefault="009208DE" w:rsidP="002D0E02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T</w:t>
            </w:r>
          </w:p>
        </w:tc>
      </w:tr>
      <w:tr w:rsidR="001B336A" w:rsidRPr="002D0E02" w14:paraId="74CEDC42" w14:textId="77777777" w:rsidTr="002D0E02">
        <w:tc>
          <w:tcPr>
            <w:tcW w:w="3402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1CFDEFB6" w14:textId="571D8A40" w:rsidR="001B336A" w:rsidRPr="009F6D64" w:rsidRDefault="001B336A" w:rsidP="002D0E02">
            <w:pPr>
              <w:spacing w:line="240" w:lineRule="auto"/>
              <w:jc w:val="left"/>
              <w:rPr>
                <w:lang w:val="en-GB"/>
              </w:rPr>
            </w:pPr>
            <w:proofErr w:type="spellStart"/>
            <w:r>
              <w:rPr>
                <w:lang w:val="en-GB"/>
              </w:rPr>
              <w:t>Deuteriertes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Dimethylsolfoxid</w:t>
            </w:r>
            <w:proofErr w:type="spellEnd"/>
            <w:r>
              <w:rPr>
                <w:lang w:val="en-GB"/>
              </w:rPr>
              <w:t xml:space="preserve"> (DMSO-d6)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54E1C852" w14:textId="253E84B3" w:rsidR="001B336A" w:rsidRDefault="001B336A" w:rsidP="002D0E02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T</w:t>
            </w:r>
          </w:p>
        </w:tc>
      </w:tr>
    </w:tbl>
    <w:p w14:paraId="1B4A3BD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68536CD0" w14:textId="77777777" w:rsidR="001B336A" w:rsidRDefault="001B336A" w:rsidP="001B336A">
      <w:pPr>
        <w:spacing w:after="120" w:line="240" w:lineRule="auto"/>
        <w:rPr>
          <w:b/>
        </w:rPr>
      </w:pPr>
    </w:p>
    <w:p w14:paraId="77ABC6FF" w14:textId="66766D7E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13FE0EE3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52850484" w14:textId="77777777" w:rsidR="004A5BD3" w:rsidRDefault="004A5BD3" w:rsidP="000D4427"/>
    <w:p w14:paraId="540B0F3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153D1D" w14:paraId="12BBBDF6" w14:textId="77777777" w:rsidTr="002D0E02">
        <w:tc>
          <w:tcPr>
            <w:tcW w:w="3398" w:type="dxa"/>
            <w:vMerge w:val="restart"/>
            <w:shd w:val="clear" w:color="auto" w:fill="F2F2F2"/>
            <w:vAlign w:val="center"/>
          </w:tcPr>
          <w:p w14:paraId="4752E9CC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14:paraId="52E021E2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shd w:val="clear" w:color="auto" w:fill="F2F2F2"/>
            <w:vAlign w:val="center"/>
          </w:tcPr>
          <w:p w14:paraId="7B80AEB8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3726968A" w14:textId="77777777" w:rsidTr="002D0E02">
        <w:tc>
          <w:tcPr>
            <w:tcW w:w="3398" w:type="dxa"/>
            <w:vMerge/>
            <w:shd w:val="clear" w:color="auto" w:fill="F2F2F2"/>
          </w:tcPr>
          <w:p w14:paraId="47733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567" w:type="dxa"/>
            <w:shd w:val="clear" w:color="auto" w:fill="F2F2F2"/>
            <w:vAlign w:val="center"/>
          </w:tcPr>
          <w:p w14:paraId="29F4EB5A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F594B8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6F571315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4762" w:type="dxa"/>
            <w:vMerge/>
            <w:shd w:val="clear" w:color="auto" w:fill="F2F2F2"/>
          </w:tcPr>
          <w:p w14:paraId="7A840E54" w14:textId="77777777" w:rsidR="00153D1D" w:rsidRDefault="00153D1D" w:rsidP="003F1177">
            <w:pPr>
              <w:spacing w:line="240" w:lineRule="auto"/>
            </w:pPr>
          </w:p>
        </w:tc>
      </w:tr>
      <w:tr w:rsidR="002D0E02" w14:paraId="4EEF7B67" w14:textId="77777777" w:rsidTr="002D0E02">
        <w:tc>
          <w:tcPr>
            <w:tcW w:w="3398" w:type="dxa"/>
            <w:vAlign w:val="center"/>
          </w:tcPr>
          <w:p w14:paraId="5E6A06DF" w14:textId="28AAFDA7" w:rsidR="002D0E02" w:rsidRDefault="002D0E02" w:rsidP="002D0E02">
            <w:pPr>
              <w:spacing w:line="240" w:lineRule="auto"/>
              <w:jc w:val="left"/>
            </w:pPr>
            <w:proofErr w:type="gramStart"/>
            <w:r>
              <w:t>Absoluter Methanol</w:t>
            </w:r>
            <w:proofErr w:type="gramEnd"/>
            <w:r>
              <w:t xml:space="preserve"> (2.9)</w:t>
            </w:r>
          </w:p>
        </w:tc>
        <w:tc>
          <w:tcPr>
            <w:tcW w:w="567" w:type="dxa"/>
            <w:vAlign w:val="center"/>
          </w:tcPr>
          <w:p w14:paraId="24967194" w14:textId="6C96CE95" w:rsidR="002D0E02" w:rsidRDefault="00E31F07" w:rsidP="002D0E0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3A900911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2B8A3E6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40747669" w14:textId="77777777" w:rsidR="002D0E02" w:rsidRDefault="002D0E02" w:rsidP="002D0E02">
            <w:pPr>
              <w:spacing w:line="240" w:lineRule="auto"/>
              <w:jc w:val="left"/>
            </w:pPr>
          </w:p>
        </w:tc>
      </w:tr>
      <w:tr w:rsidR="002D0E02" w14:paraId="1A646B26" w14:textId="77777777" w:rsidTr="002D0E02">
        <w:tc>
          <w:tcPr>
            <w:tcW w:w="3398" w:type="dxa"/>
            <w:vAlign w:val="center"/>
          </w:tcPr>
          <w:p w14:paraId="545DEF6A" w14:textId="42D1ABB0" w:rsidR="002D0E02" w:rsidRDefault="002D0E02" w:rsidP="002D0E02">
            <w:pPr>
              <w:spacing w:line="240" w:lineRule="auto"/>
              <w:jc w:val="left"/>
            </w:pPr>
            <w:r>
              <w:t>Acetylchlorid</w:t>
            </w:r>
          </w:p>
        </w:tc>
        <w:tc>
          <w:tcPr>
            <w:tcW w:w="567" w:type="dxa"/>
            <w:vAlign w:val="center"/>
          </w:tcPr>
          <w:p w14:paraId="32B69CE9" w14:textId="1BB6B8A9" w:rsidR="002D0E02" w:rsidRDefault="00150C58" w:rsidP="002D0E0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22AE6399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72FACF7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1B0B450B" w14:textId="2D7279C8" w:rsidR="002D0E02" w:rsidRDefault="00150C58" w:rsidP="002D0E02">
            <w:pPr>
              <w:spacing w:line="240" w:lineRule="auto"/>
              <w:jc w:val="left"/>
            </w:pPr>
            <w:r>
              <w:t>In Methanol tropfen, ggf. mit NaOH neutralisieren</w:t>
            </w:r>
          </w:p>
        </w:tc>
      </w:tr>
      <w:tr w:rsidR="002D0E02" w14:paraId="7F5F2649" w14:textId="77777777" w:rsidTr="002D0E02">
        <w:tc>
          <w:tcPr>
            <w:tcW w:w="3398" w:type="dxa"/>
            <w:vAlign w:val="center"/>
          </w:tcPr>
          <w:p w14:paraId="421554A4" w14:textId="1ED61D76" w:rsidR="002D0E02" w:rsidRDefault="002D0E02" w:rsidP="002D0E02">
            <w:pPr>
              <w:spacing w:line="240" w:lineRule="auto"/>
              <w:jc w:val="left"/>
            </w:pPr>
            <w:r>
              <w:t>Pyridin</w:t>
            </w:r>
          </w:p>
        </w:tc>
        <w:tc>
          <w:tcPr>
            <w:tcW w:w="567" w:type="dxa"/>
            <w:vAlign w:val="center"/>
          </w:tcPr>
          <w:p w14:paraId="475CE6B4" w14:textId="5D9B75F1" w:rsidR="002D0E02" w:rsidRDefault="00124AEC" w:rsidP="002D0E0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520B5A09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889F286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F29BDB1" w14:textId="77777777" w:rsidR="002D0E02" w:rsidRDefault="002D0E02" w:rsidP="002D0E02">
            <w:pPr>
              <w:spacing w:line="240" w:lineRule="auto"/>
              <w:jc w:val="left"/>
            </w:pPr>
          </w:p>
        </w:tc>
      </w:tr>
      <w:tr w:rsidR="002D0E02" w14:paraId="69A388CA" w14:textId="77777777" w:rsidTr="002D0E02">
        <w:tc>
          <w:tcPr>
            <w:tcW w:w="3398" w:type="dxa"/>
            <w:vAlign w:val="center"/>
          </w:tcPr>
          <w:p w14:paraId="004CA972" w14:textId="17350A71" w:rsidR="002D0E02" w:rsidRDefault="002D0E02" w:rsidP="002D0E02">
            <w:pPr>
              <w:spacing w:line="240" w:lineRule="auto"/>
              <w:jc w:val="left"/>
            </w:pPr>
            <w:r>
              <w:t>Methylenchlorid</w:t>
            </w:r>
          </w:p>
        </w:tc>
        <w:tc>
          <w:tcPr>
            <w:tcW w:w="567" w:type="dxa"/>
            <w:vAlign w:val="center"/>
          </w:tcPr>
          <w:p w14:paraId="180D35AF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DD1480D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0C5FBE2" w14:textId="5DCC4F89" w:rsidR="002D0E02" w:rsidRDefault="00A168AE" w:rsidP="002D0E0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4762" w:type="dxa"/>
            <w:vAlign w:val="center"/>
          </w:tcPr>
          <w:p w14:paraId="765D055C" w14:textId="77777777" w:rsidR="002D0E02" w:rsidRDefault="002D0E02" w:rsidP="002D0E02">
            <w:pPr>
              <w:spacing w:line="240" w:lineRule="auto"/>
              <w:jc w:val="left"/>
            </w:pPr>
          </w:p>
        </w:tc>
      </w:tr>
      <w:tr w:rsidR="002D0E02" w14:paraId="76260B5B" w14:textId="77777777" w:rsidTr="002D0E02">
        <w:tc>
          <w:tcPr>
            <w:tcW w:w="3398" w:type="dxa"/>
            <w:vAlign w:val="center"/>
          </w:tcPr>
          <w:p w14:paraId="51F1C2BD" w14:textId="2C8EA629" w:rsidR="002D0E02" w:rsidRDefault="002D0E02" w:rsidP="002D0E02">
            <w:pPr>
              <w:spacing w:line="240" w:lineRule="auto"/>
              <w:jc w:val="left"/>
            </w:pPr>
            <w:proofErr w:type="spellStart"/>
            <w:r>
              <w:t>Benzoylchlorid</w:t>
            </w:r>
            <w:proofErr w:type="spellEnd"/>
          </w:p>
        </w:tc>
        <w:tc>
          <w:tcPr>
            <w:tcW w:w="567" w:type="dxa"/>
            <w:vAlign w:val="center"/>
          </w:tcPr>
          <w:p w14:paraId="42C89B1D" w14:textId="665FF4E6" w:rsidR="002D0E02" w:rsidRDefault="0039411E" w:rsidP="002D0E02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24F378D6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B6F604B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6ACDD9B6" w14:textId="046B4D5A" w:rsidR="002D0E02" w:rsidRDefault="0039411E" w:rsidP="002D0E02">
            <w:pPr>
              <w:spacing w:line="240" w:lineRule="auto"/>
              <w:jc w:val="left"/>
            </w:pPr>
            <w:r>
              <w:t>In Methanol tropfen, ggf. mit NaOH neutralisieren</w:t>
            </w:r>
          </w:p>
        </w:tc>
      </w:tr>
      <w:tr w:rsidR="002D0E02" w14:paraId="1DE9FC0B" w14:textId="77777777" w:rsidTr="002D0E02">
        <w:tc>
          <w:tcPr>
            <w:tcW w:w="3398" w:type="dxa"/>
            <w:vAlign w:val="center"/>
          </w:tcPr>
          <w:p w14:paraId="699C3C34" w14:textId="3476F342" w:rsidR="002D0E02" w:rsidRDefault="002D0E02" w:rsidP="002D0E02">
            <w:pPr>
              <w:spacing w:line="240" w:lineRule="auto"/>
              <w:jc w:val="left"/>
            </w:pPr>
            <w:r>
              <w:t>Salzsäure, 1 M</w:t>
            </w:r>
          </w:p>
        </w:tc>
        <w:tc>
          <w:tcPr>
            <w:tcW w:w="567" w:type="dxa"/>
            <w:vAlign w:val="center"/>
          </w:tcPr>
          <w:p w14:paraId="29BE98AB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FF3A2AE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0B4966D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AFB8353" w14:textId="17FE73EC" w:rsidR="002D0E02" w:rsidRDefault="00E1191C" w:rsidP="002D0E02">
            <w:pPr>
              <w:spacing w:line="240" w:lineRule="auto"/>
              <w:jc w:val="left"/>
            </w:pPr>
            <w:r>
              <w:t>Stark verdünnt in Kanalisation</w:t>
            </w:r>
          </w:p>
        </w:tc>
      </w:tr>
      <w:tr w:rsidR="002D0E02" w14:paraId="6D289374" w14:textId="77777777" w:rsidTr="002D0E02">
        <w:tc>
          <w:tcPr>
            <w:tcW w:w="3398" w:type="dxa"/>
            <w:vAlign w:val="center"/>
          </w:tcPr>
          <w:p w14:paraId="00ABBD5B" w14:textId="48ADB736" w:rsidR="002D0E02" w:rsidRDefault="002D0E02" w:rsidP="002D0E02">
            <w:pPr>
              <w:spacing w:line="240" w:lineRule="auto"/>
              <w:jc w:val="left"/>
            </w:pPr>
            <w:r>
              <w:t>Natriumcarbonat</w:t>
            </w:r>
          </w:p>
        </w:tc>
        <w:tc>
          <w:tcPr>
            <w:tcW w:w="567" w:type="dxa"/>
            <w:vAlign w:val="center"/>
          </w:tcPr>
          <w:p w14:paraId="578C0B39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2976845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7587E6D8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9AFED1E" w14:textId="6F2F12D1" w:rsidR="002D0E02" w:rsidRDefault="00E1191C" w:rsidP="002D0E02">
            <w:pPr>
              <w:spacing w:line="240" w:lineRule="auto"/>
              <w:jc w:val="left"/>
            </w:pPr>
            <w:r>
              <w:t>Gelöst in Kanalisation</w:t>
            </w:r>
          </w:p>
        </w:tc>
      </w:tr>
      <w:tr w:rsidR="002D0E02" w14:paraId="76E4EF4B" w14:textId="77777777" w:rsidTr="002D0E02">
        <w:tc>
          <w:tcPr>
            <w:tcW w:w="3398" w:type="dxa"/>
            <w:vAlign w:val="center"/>
          </w:tcPr>
          <w:p w14:paraId="21E3CF5F" w14:textId="47BD0DFA" w:rsidR="002D0E02" w:rsidRDefault="002D0E02" w:rsidP="002D0E02">
            <w:pPr>
              <w:spacing w:line="240" w:lineRule="auto"/>
              <w:jc w:val="left"/>
            </w:pPr>
            <w:r>
              <w:t>Magnesiumsulfat</w:t>
            </w:r>
          </w:p>
        </w:tc>
        <w:tc>
          <w:tcPr>
            <w:tcW w:w="567" w:type="dxa"/>
            <w:vAlign w:val="center"/>
          </w:tcPr>
          <w:p w14:paraId="3B972263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00F169E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DE37F64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2B9B10EC" w14:textId="5D39E131" w:rsidR="002D0E02" w:rsidRDefault="00E1191C" w:rsidP="002D0E02">
            <w:pPr>
              <w:spacing w:line="240" w:lineRule="auto"/>
              <w:jc w:val="left"/>
            </w:pPr>
            <w:r>
              <w:t>Feststoffentsorgung</w:t>
            </w:r>
          </w:p>
        </w:tc>
      </w:tr>
      <w:tr w:rsidR="002D0E02" w14:paraId="78A53EB7" w14:textId="77777777" w:rsidTr="002D0E02">
        <w:tc>
          <w:tcPr>
            <w:tcW w:w="3398" w:type="dxa"/>
            <w:vAlign w:val="center"/>
          </w:tcPr>
          <w:p w14:paraId="2D85D445" w14:textId="37E464E2" w:rsidR="002D0E02" w:rsidRDefault="002D0E02" w:rsidP="002D0E02">
            <w:pPr>
              <w:spacing w:line="240" w:lineRule="auto"/>
              <w:jc w:val="left"/>
            </w:pPr>
            <w:r>
              <w:t>Ethanol</w:t>
            </w:r>
            <w:r w:rsidR="007201AC">
              <w:t>, vergällt</w:t>
            </w:r>
            <w:r>
              <w:t xml:space="preserve"> </w:t>
            </w:r>
          </w:p>
        </w:tc>
        <w:tc>
          <w:tcPr>
            <w:tcW w:w="567" w:type="dxa"/>
            <w:vAlign w:val="center"/>
          </w:tcPr>
          <w:p w14:paraId="022D1990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173A4929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21564F1" w14:textId="77777777" w:rsidR="002D0E02" w:rsidRDefault="002D0E02" w:rsidP="002D0E02">
            <w:pPr>
              <w:spacing w:line="240" w:lineRule="auto"/>
              <w:jc w:val="center"/>
            </w:pPr>
          </w:p>
        </w:tc>
        <w:tc>
          <w:tcPr>
            <w:tcW w:w="4762" w:type="dxa"/>
            <w:vAlign w:val="center"/>
          </w:tcPr>
          <w:p w14:paraId="79CE411F" w14:textId="18B2D4B2" w:rsidR="002D0E02" w:rsidRDefault="009208DE" w:rsidP="002D0E02">
            <w:pPr>
              <w:spacing w:line="240" w:lineRule="auto"/>
              <w:jc w:val="left"/>
            </w:pPr>
            <w:r>
              <w:t>Kanalisation</w:t>
            </w:r>
          </w:p>
        </w:tc>
      </w:tr>
    </w:tbl>
    <w:p w14:paraId="2EB80C17" w14:textId="77777777" w:rsidR="004A5BD3" w:rsidRPr="002D0E02" w:rsidRDefault="004A5BD3" w:rsidP="000D4427">
      <w:pPr>
        <w:rPr>
          <w:lang w:val="en-GB"/>
        </w:rPr>
      </w:pPr>
    </w:p>
    <w:p w14:paraId="65B4A173" w14:textId="77777777" w:rsidR="00B36B3B" w:rsidRPr="002D0E02" w:rsidRDefault="00B36B3B" w:rsidP="000D4427">
      <w:pPr>
        <w:rPr>
          <w:lang w:val="en-GB"/>
        </w:rPr>
      </w:pPr>
    </w:p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494BF211" w14:textId="77777777" w:rsidTr="00F71046">
        <w:tc>
          <w:tcPr>
            <w:tcW w:w="9855" w:type="dxa"/>
          </w:tcPr>
          <w:p w14:paraId="5DA2A379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43664BF9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467D625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5332064F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4128DDB7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7CE873A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Datum:                                                    Unterschrift Student*in:</w:t>
            </w:r>
          </w:p>
          <w:p w14:paraId="29269C6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0192424F" w14:textId="77777777" w:rsidR="004F7C1B" w:rsidRDefault="004F7C1B" w:rsidP="000D4427"/>
    <w:p w14:paraId="096EA207" w14:textId="77777777" w:rsidR="000E33EE" w:rsidRDefault="000E33EE" w:rsidP="00E41A0B"/>
    <w:p w14:paraId="744AA208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default" r:id="rId12"/>
      <w:footerReference w:type="default" r:id="rId13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28EC3" w14:textId="77777777" w:rsidR="003778C9" w:rsidRDefault="003778C9" w:rsidP="000D4427">
      <w:r>
        <w:separator/>
      </w:r>
    </w:p>
  </w:endnote>
  <w:endnote w:type="continuationSeparator" w:id="0">
    <w:p w14:paraId="2411884D" w14:textId="77777777" w:rsidR="003778C9" w:rsidRDefault="003778C9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GUVMeta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A14ABF" w14:textId="29FFCF65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9F6D64">
              <w:t>6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A648" w14:textId="77777777" w:rsidR="003778C9" w:rsidRDefault="003778C9" w:rsidP="000D4427">
      <w:r>
        <w:separator/>
      </w:r>
    </w:p>
  </w:footnote>
  <w:footnote w:type="continuationSeparator" w:id="0">
    <w:p w14:paraId="10DFA8F8" w14:textId="77777777" w:rsidR="003778C9" w:rsidRDefault="003778C9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CAC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5DA14308" w14:textId="4F93F861" w:rsidR="00E41A0B" w:rsidRPr="000D4427" w:rsidRDefault="00E41A0B" w:rsidP="00E41A0B">
    <w:pPr>
      <w:spacing w:before="120"/>
    </w:pPr>
    <w:r w:rsidRPr="000D4427">
      <w:t>Name</w:t>
    </w:r>
    <w:r>
      <w:t xml:space="preserve"> </w:t>
    </w:r>
    <w:r w:rsidR="00CD65A0">
      <w:t>Lena-Marie Aßmann</w:t>
    </w:r>
    <w:r w:rsidR="000E33EE">
      <w:tab/>
    </w:r>
    <w:r w:rsidR="000E33EE">
      <w:tab/>
      <w:t xml:space="preserve">Kurs: </w:t>
    </w:r>
    <w:r w:rsidR="00CD65A0">
      <w:t>1</w:t>
    </w:r>
    <w:r w:rsidR="000E33EE">
      <w:tab/>
    </w:r>
    <w:r w:rsidR="000E33EE">
      <w:tab/>
      <w:t>Praktikumslabor:</w:t>
    </w:r>
    <w:r w:rsidR="00CD65A0">
      <w:t xml:space="preserve"> Saal 5 </w:t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  <w:t>(26.42.00.24)</w:t>
    </w:r>
  </w:p>
  <w:p w14:paraId="15A4769A" w14:textId="0EC7834A" w:rsidR="00E41A0B" w:rsidRDefault="00B943A8" w:rsidP="00E41A0B">
    <w:r>
      <w:t>Versuchsnummer</w:t>
    </w:r>
    <w:r w:rsidR="00E41A0B" w:rsidRPr="000D4427">
      <w:t xml:space="preserve">: </w:t>
    </w:r>
    <w:r>
      <w:t>2.</w:t>
    </w:r>
    <w:r w:rsidR="004B74B3">
      <w:t>6</w:t>
    </w:r>
    <w:r w:rsidR="00150C58">
      <w:t xml:space="preserve"> Darstellung eines </w:t>
    </w:r>
    <w:proofErr w:type="spellStart"/>
    <w:r w:rsidR="00150C58">
      <w:t>Furanosid</w:t>
    </w:r>
    <w:proofErr w:type="spellEnd"/>
    <w:r w:rsidR="00150C58">
      <w:t xml:space="preserve">-Derivates der </w:t>
    </w:r>
    <w:r w:rsidR="00150C58" w:rsidRPr="002D0E02">
      <w:rPr>
        <w:i/>
        <w:iCs/>
      </w:rPr>
      <w:t>D</w:t>
    </w:r>
    <w:r w:rsidR="00150C58">
      <w:t>-</w:t>
    </w:r>
    <w:proofErr w:type="spellStart"/>
    <w:r w:rsidR="00150C58">
      <w:t>Arabinose</w:t>
    </w:r>
    <w:proofErr w:type="spellEnd"/>
  </w:p>
  <w:p w14:paraId="6166B814" w14:textId="77777777" w:rsidR="000E33EE" w:rsidRDefault="000E33EE" w:rsidP="00E41A0B"/>
  <w:p w14:paraId="3CB0B1B4" w14:textId="48CD1BF9" w:rsidR="000E33EE" w:rsidRPr="00CC061E" w:rsidRDefault="000E33EE" w:rsidP="00E41A0B">
    <w:pPr>
      <w:rPr>
        <w:lang w:val="en-GB"/>
      </w:rPr>
    </w:pPr>
    <w:proofErr w:type="spellStart"/>
    <w:r w:rsidRPr="00CC061E">
      <w:rPr>
        <w:lang w:val="en-GB"/>
      </w:rPr>
      <w:t>Literatur</w:t>
    </w:r>
    <w:proofErr w:type="spellEnd"/>
    <w:r w:rsidRPr="00CC061E">
      <w:rPr>
        <w:lang w:val="en-GB"/>
      </w:rPr>
      <w:t>:</w:t>
    </w:r>
    <w:r w:rsidR="004B74B3" w:rsidRPr="00CC061E">
      <w:rPr>
        <w:lang w:val="en-GB"/>
      </w:rPr>
      <w:t xml:space="preserve"> </w:t>
    </w:r>
    <w:r w:rsidR="00150C58" w:rsidRPr="00CC061E">
      <w:rPr>
        <w:lang w:val="en-GB"/>
      </w:rPr>
      <w:t>GESTIS-</w:t>
    </w:r>
    <w:proofErr w:type="spellStart"/>
    <w:r w:rsidR="00150C58" w:rsidRPr="00CC061E">
      <w:rPr>
        <w:lang w:val="en-GB"/>
      </w:rPr>
      <w:t>Stoffdatenbank</w:t>
    </w:r>
    <w:proofErr w:type="spellEnd"/>
    <w:r w:rsidR="00150C58" w:rsidRPr="00CC061E">
      <w:rPr>
        <w:lang w:val="en-GB"/>
      </w:rPr>
      <w:t xml:space="preserve">, </w:t>
    </w:r>
    <w:proofErr w:type="spellStart"/>
    <w:r w:rsidR="00150C58" w:rsidRPr="00CC061E">
      <w:rPr>
        <w:lang w:val="en-GB"/>
      </w:rPr>
      <w:t>DaMaRIS</w:t>
    </w:r>
    <w:proofErr w:type="spellEnd"/>
    <w:r w:rsidR="00CC061E" w:rsidRPr="00CC061E">
      <w:rPr>
        <w:lang w:val="en-GB"/>
      </w:rPr>
      <w:t>, Carl-Roth-S</w:t>
    </w:r>
    <w:r w:rsidR="00CC061E">
      <w:rPr>
        <w:lang w:val="en-GB"/>
      </w:rPr>
      <w:t>DB</w:t>
    </w:r>
    <w:r w:rsidR="00A168AE">
      <w:rPr>
        <w:lang w:val="en-GB"/>
      </w:rPr>
      <w:t xml:space="preserve">, </w:t>
    </w:r>
    <w:proofErr w:type="spellStart"/>
    <w:r w:rsidR="00A168AE">
      <w:rPr>
        <w:lang w:val="en-GB"/>
      </w:rPr>
      <w:t>Biosynth</w:t>
    </w:r>
    <w:proofErr w:type="spellEnd"/>
    <w:r w:rsidR="00A168AE">
      <w:rPr>
        <w:lang w:val="en-GB"/>
      </w:rPr>
      <w:t>-SDB</w:t>
    </w:r>
    <w:r w:rsidR="001B336A">
      <w:rPr>
        <w:lang w:val="en-GB"/>
      </w:rPr>
      <w:t>, Sigma-Aldrich-SDB</w:t>
    </w:r>
  </w:p>
  <w:p w14:paraId="619E2972" w14:textId="77777777" w:rsidR="000E33EE" w:rsidRPr="00CC061E" w:rsidRDefault="000E33EE" w:rsidP="00E41A0B">
    <w:pPr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0"/>
    <w:rsid w:val="0001442B"/>
    <w:rsid w:val="00024D89"/>
    <w:rsid w:val="000962DD"/>
    <w:rsid w:val="000B3149"/>
    <w:rsid w:val="000D2D48"/>
    <w:rsid w:val="000D2F54"/>
    <w:rsid w:val="000D4427"/>
    <w:rsid w:val="000E33EE"/>
    <w:rsid w:val="000F1EED"/>
    <w:rsid w:val="000F4817"/>
    <w:rsid w:val="00100CC6"/>
    <w:rsid w:val="00103BA0"/>
    <w:rsid w:val="00124AEC"/>
    <w:rsid w:val="001372B9"/>
    <w:rsid w:val="00145A07"/>
    <w:rsid w:val="00150C58"/>
    <w:rsid w:val="001517CA"/>
    <w:rsid w:val="00153D1D"/>
    <w:rsid w:val="00164DA1"/>
    <w:rsid w:val="00165FF3"/>
    <w:rsid w:val="00167DE3"/>
    <w:rsid w:val="001878D1"/>
    <w:rsid w:val="001B336A"/>
    <w:rsid w:val="001E6448"/>
    <w:rsid w:val="001F6CEF"/>
    <w:rsid w:val="0023507B"/>
    <w:rsid w:val="0024626E"/>
    <w:rsid w:val="0026350B"/>
    <w:rsid w:val="002A4D8D"/>
    <w:rsid w:val="002B6683"/>
    <w:rsid w:val="002D0E02"/>
    <w:rsid w:val="002D30A0"/>
    <w:rsid w:val="002D45E9"/>
    <w:rsid w:val="002F05E7"/>
    <w:rsid w:val="002F0769"/>
    <w:rsid w:val="003249CC"/>
    <w:rsid w:val="003778C9"/>
    <w:rsid w:val="0038395D"/>
    <w:rsid w:val="00385351"/>
    <w:rsid w:val="0039411E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B74B3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C39CC"/>
    <w:rsid w:val="005D294B"/>
    <w:rsid w:val="005F057C"/>
    <w:rsid w:val="00607B95"/>
    <w:rsid w:val="006249F1"/>
    <w:rsid w:val="00644DCF"/>
    <w:rsid w:val="00660C99"/>
    <w:rsid w:val="00672CD4"/>
    <w:rsid w:val="00687DA6"/>
    <w:rsid w:val="006C2DC9"/>
    <w:rsid w:val="006C549D"/>
    <w:rsid w:val="006C62D3"/>
    <w:rsid w:val="006D3C90"/>
    <w:rsid w:val="006E0D23"/>
    <w:rsid w:val="006F1B9E"/>
    <w:rsid w:val="00702014"/>
    <w:rsid w:val="00705E48"/>
    <w:rsid w:val="007201AC"/>
    <w:rsid w:val="007227B7"/>
    <w:rsid w:val="00737C3E"/>
    <w:rsid w:val="00745AD7"/>
    <w:rsid w:val="00767BA3"/>
    <w:rsid w:val="00772902"/>
    <w:rsid w:val="007740E8"/>
    <w:rsid w:val="007770BD"/>
    <w:rsid w:val="007C46F6"/>
    <w:rsid w:val="007D13FA"/>
    <w:rsid w:val="0082641D"/>
    <w:rsid w:val="00841463"/>
    <w:rsid w:val="00885AC0"/>
    <w:rsid w:val="008871F9"/>
    <w:rsid w:val="00887EAD"/>
    <w:rsid w:val="008A52B0"/>
    <w:rsid w:val="008C7D3D"/>
    <w:rsid w:val="008E5620"/>
    <w:rsid w:val="008E5EB3"/>
    <w:rsid w:val="008F06B6"/>
    <w:rsid w:val="009208DE"/>
    <w:rsid w:val="00927CF2"/>
    <w:rsid w:val="00933768"/>
    <w:rsid w:val="00946C30"/>
    <w:rsid w:val="0096635D"/>
    <w:rsid w:val="009726C6"/>
    <w:rsid w:val="00981B9D"/>
    <w:rsid w:val="009A3A5A"/>
    <w:rsid w:val="009B24AF"/>
    <w:rsid w:val="009C25E7"/>
    <w:rsid w:val="009C4400"/>
    <w:rsid w:val="009C6204"/>
    <w:rsid w:val="009E324A"/>
    <w:rsid w:val="009F6D64"/>
    <w:rsid w:val="00A001F0"/>
    <w:rsid w:val="00A137B8"/>
    <w:rsid w:val="00A13CD9"/>
    <w:rsid w:val="00A168AE"/>
    <w:rsid w:val="00A218C3"/>
    <w:rsid w:val="00A249C5"/>
    <w:rsid w:val="00A25703"/>
    <w:rsid w:val="00A4281D"/>
    <w:rsid w:val="00A4369D"/>
    <w:rsid w:val="00A77D45"/>
    <w:rsid w:val="00AA5F2E"/>
    <w:rsid w:val="00AC3565"/>
    <w:rsid w:val="00AD35A0"/>
    <w:rsid w:val="00AF609D"/>
    <w:rsid w:val="00B238ED"/>
    <w:rsid w:val="00B23F26"/>
    <w:rsid w:val="00B36B3B"/>
    <w:rsid w:val="00B60CBA"/>
    <w:rsid w:val="00B84075"/>
    <w:rsid w:val="00B943A8"/>
    <w:rsid w:val="00B959D9"/>
    <w:rsid w:val="00BD647F"/>
    <w:rsid w:val="00BF4255"/>
    <w:rsid w:val="00BF4A62"/>
    <w:rsid w:val="00C0390F"/>
    <w:rsid w:val="00C13CFE"/>
    <w:rsid w:val="00C3131B"/>
    <w:rsid w:val="00C606D7"/>
    <w:rsid w:val="00C64E14"/>
    <w:rsid w:val="00CA2222"/>
    <w:rsid w:val="00CC061E"/>
    <w:rsid w:val="00CC1B15"/>
    <w:rsid w:val="00CD65A0"/>
    <w:rsid w:val="00CF10DD"/>
    <w:rsid w:val="00D53D2A"/>
    <w:rsid w:val="00D7228E"/>
    <w:rsid w:val="00D85881"/>
    <w:rsid w:val="00D91093"/>
    <w:rsid w:val="00DC2ED8"/>
    <w:rsid w:val="00DC7F35"/>
    <w:rsid w:val="00DD4413"/>
    <w:rsid w:val="00DF6065"/>
    <w:rsid w:val="00E00FA1"/>
    <w:rsid w:val="00E0466D"/>
    <w:rsid w:val="00E1191C"/>
    <w:rsid w:val="00E31F07"/>
    <w:rsid w:val="00E41008"/>
    <w:rsid w:val="00E41A0B"/>
    <w:rsid w:val="00E431E0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15E2F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137102"/>
  <w15:docId w15:val="{90BEC2F3-2491-418B-90AF-8353FB8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oPoS-P\VP+Skript\MoPoS26-Vor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MoPoS26-Vorprotokoll.dotx</Template>
  <TotalTime>0</TotalTime>
  <Pages>4</Pages>
  <Words>824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Lena-Marie Aßmann</dc:creator>
  <cp:lastModifiedBy>Lena-Marie Aßmann</cp:lastModifiedBy>
  <cp:revision>8</cp:revision>
  <cp:lastPrinted>2011-10-18T16:17:00Z</cp:lastPrinted>
  <dcterms:created xsi:type="dcterms:W3CDTF">2026-04-22T14:26:00Z</dcterms:created>
  <dcterms:modified xsi:type="dcterms:W3CDTF">2026-04-22T17:58:00Z</dcterms:modified>
</cp:coreProperties>
</file>