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095C" w14:textId="398837BD" w:rsidR="00C606D7" w:rsidRPr="000D4427" w:rsidRDefault="006A6673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6A6A1A0" wp14:editId="66E54A88">
                <wp:simplePos x="0" y="0"/>
                <wp:positionH relativeFrom="column">
                  <wp:posOffset>3230245</wp:posOffset>
                </wp:positionH>
                <wp:positionV relativeFrom="paragraph">
                  <wp:posOffset>1111885</wp:posOffset>
                </wp:positionV>
                <wp:extent cx="385700" cy="303700"/>
                <wp:effectExtent l="38100" t="38100" r="0" b="39370"/>
                <wp:wrapNone/>
                <wp:docPr id="243569502" name="Freihand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5700" cy="30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03DD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61" o:spid="_x0000_s1026" type="#_x0000_t75" style="position:absolute;margin-left:254pt;margin-top:87.2pt;width:31.05pt;height:24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">
                <v:imagedata r:id="rId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65E40D5" wp14:editId="0FCA37E3">
                <wp:simplePos x="0" y="0"/>
                <wp:positionH relativeFrom="column">
                  <wp:posOffset>4175760</wp:posOffset>
                </wp:positionH>
                <wp:positionV relativeFrom="paragraph">
                  <wp:posOffset>893445</wp:posOffset>
                </wp:positionV>
                <wp:extent cx="640080" cy="484150"/>
                <wp:effectExtent l="38100" t="38100" r="7620" b="49530"/>
                <wp:wrapNone/>
                <wp:docPr id="1902706776" name="Freihand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40080" cy="4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0930C" id="Freihand 47" o:spid="_x0000_s1026" type="#_x0000_t75" style="position:absolute;margin-left:328.45pt;margin-top:70pt;width:51.1pt;height:3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">
                <v:imagedata r:id="rId10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FEBC01D" wp14:editId="24C54A1A">
                <wp:simplePos x="0" y="0"/>
                <wp:positionH relativeFrom="column">
                  <wp:posOffset>3290570</wp:posOffset>
                </wp:positionH>
                <wp:positionV relativeFrom="paragraph">
                  <wp:posOffset>960120</wp:posOffset>
                </wp:positionV>
                <wp:extent cx="391935" cy="84240"/>
                <wp:effectExtent l="38100" t="38100" r="46355" b="49530"/>
                <wp:wrapNone/>
                <wp:docPr id="1885655422" name="Freihand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1935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31DE1" id="Freihand 31" o:spid="_x0000_s1026" type="#_x0000_t75" style="position:absolute;margin-left:258.75pt;margin-top:75.25pt;width:31.55pt;height: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">
                <v:imagedata r:id="rId1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F55E884" wp14:editId="3FB89153">
                <wp:simplePos x="0" y="0"/>
                <wp:positionH relativeFrom="column">
                  <wp:posOffset>1963420</wp:posOffset>
                </wp:positionH>
                <wp:positionV relativeFrom="paragraph">
                  <wp:posOffset>940435</wp:posOffset>
                </wp:positionV>
                <wp:extent cx="1054695" cy="184150"/>
                <wp:effectExtent l="38100" t="38100" r="31750" b="44450"/>
                <wp:wrapNone/>
                <wp:docPr id="1189806685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469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78130" id="Freihand 32" o:spid="_x0000_s1026" type="#_x0000_t75" style="position:absolute;margin-left:154.25pt;margin-top:73.7pt;width:83.8pt;height:15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">
                <v:imagedata r:id="rId1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5B41749" wp14:editId="35BC0203">
                <wp:simplePos x="0" y="0"/>
                <wp:positionH relativeFrom="column">
                  <wp:posOffset>1731765</wp:posOffset>
                </wp:positionH>
                <wp:positionV relativeFrom="paragraph">
                  <wp:posOffset>957013</wp:posOffset>
                </wp:positionV>
                <wp:extent cx="48600" cy="95400"/>
                <wp:effectExtent l="38100" t="38100" r="27940" b="38100"/>
                <wp:wrapNone/>
                <wp:docPr id="373291694" name="Freihand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6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56693" id="Freihand 11" o:spid="_x0000_s1026" type="#_x0000_t75" style="position:absolute;margin-left:136pt;margin-top:75pt;width:4.55pt;height: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">
                <v:imagedata r:id="rId1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26B7BDB" wp14:editId="699151C4">
                <wp:simplePos x="0" y="0"/>
                <wp:positionH relativeFrom="column">
                  <wp:posOffset>865605</wp:posOffset>
                </wp:positionH>
                <wp:positionV relativeFrom="paragraph">
                  <wp:posOffset>1346893</wp:posOffset>
                </wp:positionV>
                <wp:extent cx="68040" cy="102240"/>
                <wp:effectExtent l="38100" t="38100" r="46355" b="31115"/>
                <wp:wrapNone/>
                <wp:docPr id="480233635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0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DDC1B" id="Freihand 10" o:spid="_x0000_s1026" type="#_x0000_t75" style="position:absolute;margin-left:67.8pt;margin-top:105.7pt;width:6.05pt;height: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">
                <v:imagedata r:id="rId1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51E1A6" wp14:editId="2DA275A2">
                <wp:simplePos x="0" y="0"/>
                <wp:positionH relativeFrom="column">
                  <wp:posOffset>434975</wp:posOffset>
                </wp:positionH>
                <wp:positionV relativeFrom="paragraph">
                  <wp:posOffset>692150</wp:posOffset>
                </wp:positionV>
                <wp:extent cx="942340" cy="457835"/>
                <wp:effectExtent l="38100" t="38100" r="0" b="37465"/>
                <wp:wrapNone/>
                <wp:docPr id="552155064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4234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D511A" id="Freihand 9" o:spid="_x0000_s1026" type="#_x0000_t75" style="position:absolute;margin-left:33.4pt;margin-top:54.15pt;width:75.9pt;height:3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">
                <v:imagedata r:id="rId20" o:title=""/>
              </v:shape>
            </w:pict>
          </mc:Fallback>
        </mc:AlternateContent>
      </w:r>
      <w:r w:rsidR="00C606D7" w:rsidRPr="000D4427">
        <w:rPr>
          <w:b/>
        </w:rPr>
        <w:t>Reaktionsgleichung:</w:t>
      </w:r>
    </w:p>
    <w:p w14:paraId="74F7CBB6" w14:textId="77777777" w:rsidR="000E33EE" w:rsidRPr="000E33EE" w:rsidRDefault="000E33EE" w:rsidP="000E33EE">
      <w:pPr>
        <w:framePr w:w="9701" w:h="2268" w:hRule="exact" w:hSpace="72" w:vSpace="72" w:wrap="notBeside" w:vAnchor="text" w:hAnchor="margin" w:x="82" w:y="1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14EF548" w14:textId="77777777" w:rsidR="00C606D7" w:rsidRPr="00B36B3B" w:rsidRDefault="00C606D7" w:rsidP="000D4427"/>
    <w:p w14:paraId="2D24C837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78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134"/>
        <w:gridCol w:w="850"/>
        <w:gridCol w:w="850"/>
        <w:gridCol w:w="1183"/>
        <w:gridCol w:w="26"/>
        <w:gridCol w:w="1157"/>
        <w:gridCol w:w="13"/>
        <w:gridCol w:w="1170"/>
      </w:tblGrid>
      <w:tr w:rsidR="009A3A5A" w14:paraId="08C7986D" w14:textId="77777777" w:rsidTr="00C258B5">
        <w:tc>
          <w:tcPr>
            <w:tcW w:w="3401" w:type="dxa"/>
            <w:vMerge w:val="restart"/>
            <w:shd w:val="clear" w:color="auto" w:fill="F2F2F2"/>
            <w:vAlign w:val="center"/>
          </w:tcPr>
          <w:p w14:paraId="77219F86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5FF1C4B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5913EBF4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6C4FE32D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FCB38FF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549" w:type="dxa"/>
            <w:gridSpan w:val="5"/>
            <w:shd w:val="clear" w:color="auto" w:fill="F2F2F2"/>
            <w:vAlign w:val="center"/>
          </w:tcPr>
          <w:p w14:paraId="42566E05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580C409B" w14:textId="77777777" w:rsidTr="00C258B5">
        <w:tc>
          <w:tcPr>
            <w:tcW w:w="3401" w:type="dxa"/>
            <w:vMerge/>
            <w:vAlign w:val="center"/>
          </w:tcPr>
          <w:p w14:paraId="6C2F4292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134" w:type="dxa"/>
            <w:vMerge/>
            <w:vAlign w:val="center"/>
          </w:tcPr>
          <w:p w14:paraId="6C19C4FC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33A6F1C2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26955CD8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09" w:type="dxa"/>
            <w:gridSpan w:val="2"/>
            <w:shd w:val="clear" w:color="auto" w:fill="F2F2F2"/>
            <w:vAlign w:val="center"/>
          </w:tcPr>
          <w:p w14:paraId="4B179B3E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170" w:type="dxa"/>
            <w:gridSpan w:val="2"/>
            <w:shd w:val="clear" w:color="auto" w:fill="F2F2F2"/>
            <w:vAlign w:val="center"/>
          </w:tcPr>
          <w:p w14:paraId="63AB6C05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1170" w:type="dxa"/>
            <w:shd w:val="clear" w:color="auto" w:fill="F2F2F2"/>
            <w:vAlign w:val="center"/>
          </w:tcPr>
          <w:p w14:paraId="425BD522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841463" w14:paraId="7506D060" w14:textId="77777777" w:rsidTr="00C258B5">
        <w:tc>
          <w:tcPr>
            <w:tcW w:w="3401" w:type="dxa"/>
            <w:vAlign w:val="center"/>
          </w:tcPr>
          <w:p w14:paraId="6917708B" w14:textId="03C46A36" w:rsidR="00841463" w:rsidRDefault="005F3942" w:rsidP="003F1177">
            <w:pPr>
              <w:spacing w:line="240" w:lineRule="auto"/>
              <w:jc w:val="left"/>
            </w:pPr>
            <w:r>
              <w:t>Acetylaceton (1)</w:t>
            </w:r>
          </w:p>
        </w:tc>
        <w:tc>
          <w:tcPr>
            <w:tcW w:w="1134" w:type="dxa"/>
            <w:vAlign w:val="center"/>
          </w:tcPr>
          <w:p w14:paraId="43457676" w14:textId="34E81E39" w:rsidR="00841463" w:rsidRDefault="00F00BFA" w:rsidP="001B3D2F">
            <w:pPr>
              <w:spacing w:line="240" w:lineRule="auto"/>
              <w:jc w:val="center"/>
            </w:pPr>
            <w:r w:rsidRPr="00F00BFA">
              <w:t>C</w:t>
            </w:r>
            <w:r w:rsidRPr="00F00BFA">
              <w:rPr>
                <w:vertAlign w:val="subscript"/>
              </w:rPr>
              <w:t>5</w:t>
            </w:r>
            <w:r w:rsidRPr="00F00BFA">
              <w:t>H</w:t>
            </w:r>
            <w:r w:rsidRPr="00F00BFA">
              <w:rPr>
                <w:vertAlign w:val="subscript"/>
              </w:rPr>
              <w:t>8</w:t>
            </w:r>
            <w:r w:rsidRPr="00F00BFA">
              <w:t>O</w:t>
            </w:r>
            <w:r w:rsidRPr="00F00BFA">
              <w:rPr>
                <w:vertAlign w:val="subscript"/>
              </w:rPr>
              <w:t>2</w:t>
            </w:r>
          </w:p>
        </w:tc>
        <w:tc>
          <w:tcPr>
            <w:tcW w:w="850" w:type="dxa"/>
            <w:vAlign w:val="center"/>
          </w:tcPr>
          <w:p w14:paraId="5ADE7145" w14:textId="48C039B0" w:rsidR="00841463" w:rsidRDefault="005F3942" w:rsidP="001B3D2F">
            <w:pPr>
              <w:spacing w:line="240" w:lineRule="auto"/>
              <w:jc w:val="center"/>
            </w:pPr>
            <w:r>
              <w:t>100,12</w:t>
            </w:r>
          </w:p>
        </w:tc>
        <w:tc>
          <w:tcPr>
            <w:tcW w:w="850" w:type="dxa"/>
            <w:vAlign w:val="center"/>
          </w:tcPr>
          <w:p w14:paraId="22AC4D31" w14:textId="4B93E1E1" w:rsidR="00841463" w:rsidRDefault="00F00BFA" w:rsidP="001B3D2F">
            <w:pPr>
              <w:spacing w:line="240" w:lineRule="auto"/>
              <w:jc w:val="center"/>
            </w:pPr>
            <w:r>
              <w:t>0,975</w:t>
            </w:r>
          </w:p>
        </w:tc>
        <w:tc>
          <w:tcPr>
            <w:tcW w:w="1209" w:type="dxa"/>
            <w:gridSpan w:val="2"/>
            <w:vAlign w:val="center"/>
          </w:tcPr>
          <w:p w14:paraId="471A2492" w14:textId="7EFD52A8" w:rsidR="00841463" w:rsidRDefault="00F00BFA" w:rsidP="001B3D2F">
            <w:pPr>
              <w:spacing w:line="240" w:lineRule="auto"/>
              <w:jc w:val="center"/>
            </w:pPr>
            <w:r>
              <w:t>200</w:t>
            </w:r>
          </w:p>
        </w:tc>
        <w:tc>
          <w:tcPr>
            <w:tcW w:w="1170" w:type="dxa"/>
            <w:gridSpan w:val="2"/>
            <w:vAlign w:val="center"/>
          </w:tcPr>
          <w:p w14:paraId="50F9D1BA" w14:textId="1FF10C54" w:rsidR="00841463" w:rsidRDefault="00F00BFA" w:rsidP="001B3D2F">
            <w:pPr>
              <w:spacing w:line="240" w:lineRule="auto"/>
              <w:jc w:val="center"/>
            </w:pPr>
            <w:r>
              <w:t>20,0</w:t>
            </w:r>
          </w:p>
        </w:tc>
        <w:tc>
          <w:tcPr>
            <w:tcW w:w="1170" w:type="dxa"/>
            <w:vAlign w:val="center"/>
          </w:tcPr>
          <w:p w14:paraId="1AEF9A80" w14:textId="28A3689D" w:rsidR="00841463" w:rsidRDefault="00F00BFA" w:rsidP="001B3D2F">
            <w:pPr>
              <w:spacing w:line="240" w:lineRule="auto"/>
              <w:jc w:val="center"/>
            </w:pPr>
            <w:r>
              <w:t>20,5</w:t>
            </w:r>
          </w:p>
        </w:tc>
      </w:tr>
      <w:tr w:rsidR="00841463" w14:paraId="26D96ED1" w14:textId="77777777" w:rsidTr="006A6673">
        <w:tc>
          <w:tcPr>
            <w:tcW w:w="3401" w:type="dxa"/>
            <w:vAlign w:val="center"/>
          </w:tcPr>
          <w:p w14:paraId="2174F5B4" w14:textId="3A22C57D" w:rsidR="00841463" w:rsidRDefault="005F3942" w:rsidP="003F1177">
            <w:pPr>
              <w:spacing w:line="240" w:lineRule="auto"/>
              <w:jc w:val="left"/>
            </w:pPr>
            <w:r w:rsidRPr="005F3942">
              <w:t>Hydroxylamin-</w:t>
            </w:r>
            <w:proofErr w:type="spellStart"/>
            <w:r w:rsidRPr="005F3942">
              <w:t>hydrochlorid</w:t>
            </w:r>
            <w:proofErr w:type="spellEnd"/>
            <w:r>
              <w:t xml:space="preserve"> (2)</w:t>
            </w:r>
          </w:p>
        </w:tc>
        <w:tc>
          <w:tcPr>
            <w:tcW w:w="1134" w:type="dxa"/>
            <w:vAlign w:val="center"/>
          </w:tcPr>
          <w:p w14:paraId="1F02B390" w14:textId="433E429F" w:rsidR="00841463" w:rsidRDefault="00C258B5" w:rsidP="001B3D2F">
            <w:pPr>
              <w:spacing w:line="240" w:lineRule="auto"/>
              <w:jc w:val="center"/>
            </w:pPr>
            <w:r w:rsidRPr="00C258B5">
              <w:t>ClH</w:t>
            </w:r>
            <w:r w:rsidRPr="00C258B5">
              <w:rPr>
                <w:vertAlign w:val="subscript"/>
              </w:rPr>
              <w:t>4</w:t>
            </w:r>
            <w:r w:rsidRPr="00C258B5">
              <w:t>NO</w:t>
            </w:r>
          </w:p>
        </w:tc>
        <w:tc>
          <w:tcPr>
            <w:tcW w:w="850" w:type="dxa"/>
            <w:vAlign w:val="center"/>
          </w:tcPr>
          <w:p w14:paraId="45AF657E" w14:textId="5A6BA5C6" w:rsidR="00841463" w:rsidRDefault="005F3942" w:rsidP="001B3D2F">
            <w:pPr>
              <w:spacing w:line="240" w:lineRule="auto"/>
              <w:jc w:val="center"/>
            </w:pPr>
            <w:r>
              <w:t>69,</w:t>
            </w:r>
            <w:r w:rsidR="00C258B5">
              <w:t>49</w:t>
            </w:r>
          </w:p>
        </w:tc>
        <w:tc>
          <w:tcPr>
            <w:tcW w:w="850" w:type="dxa"/>
            <w:vAlign w:val="center"/>
          </w:tcPr>
          <w:p w14:paraId="74D565DE" w14:textId="63440797" w:rsidR="00841463" w:rsidRDefault="00C258B5" w:rsidP="001B3D2F">
            <w:pPr>
              <w:spacing w:line="240" w:lineRule="auto"/>
              <w:jc w:val="center"/>
            </w:pPr>
            <w:r w:rsidRPr="00C258B5">
              <w:t>1,67</w:t>
            </w:r>
          </w:p>
        </w:tc>
        <w:tc>
          <w:tcPr>
            <w:tcW w:w="1209" w:type="dxa"/>
            <w:gridSpan w:val="2"/>
            <w:vAlign w:val="center"/>
          </w:tcPr>
          <w:p w14:paraId="39B1E059" w14:textId="7A28FDE3" w:rsidR="00841463" w:rsidRDefault="00F00BFA" w:rsidP="001B3D2F">
            <w:pPr>
              <w:spacing w:line="240" w:lineRule="auto"/>
              <w:jc w:val="center"/>
            </w:pPr>
            <w:r>
              <w:t>215</w:t>
            </w:r>
          </w:p>
        </w:tc>
        <w:tc>
          <w:tcPr>
            <w:tcW w:w="1170" w:type="dxa"/>
            <w:gridSpan w:val="2"/>
            <w:vAlign w:val="center"/>
          </w:tcPr>
          <w:p w14:paraId="77F882FB" w14:textId="4973EBC3" w:rsidR="00841463" w:rsidRDefault="00C258B5" w:rsidP="001B3D2F">
            <w:pPr>
              <w:spacing w:line="240" w:lineRule="auto"/>
              <w:jc w:val="center"/>
            </w:pPr>
            <w:r>
              <w:t>14,9</w:t>
            </w:r>
          </w:p>
        </w:tc>
        <w:tc>
          <w:tcPr>
            <w:tcW w:w="1170" w:type="dxa"/>
            <w:shd w:val="clear" w:color="auto" w:fill="BFBFBF" w:themeFill="background1" w:themeFillShade="BF"/>
            <w:vAlign w:val="center"/>
          </w:tcPr>
          <w:p w14:paraId="13C5D06C" w14:textId="77777777" w:rsidR="00841463" w:rsidRDefault="00841463" w:rsidP="001B3D2F">
            <w:pPr>
              <w:spacing w:line="240" w:lineRule="auto"/>
              <w:jc w:val="center"/>
            </w:pPr>
          </w:p>
        </w:tc>
      </w:tr>
      <w:tr w:rsidR="00841463" w14:paraId="1668CE0C" w14:textId="77777777" w:rsidTr="006A6673">
        <w:tc>
          <w:tcPr>
            <w:tcW w:w="3401" w:type="dxa"/>
            <w:vAlign w:val="center"/>
          </w:tcPr>
          <w:p w14:paraId="7E7D0883" w14:textId="73E5CE99" w:rsidR="00841463" w:rsidRDefault="005F3942" w:rsidP="003F1177">
            <w:pPr>
              <w:spacing w:line="240" w:lineRule="auto"/>
              <w:jc w:val="left"/>
            </w:pPr>
            <w:r>
              <w:t>Ethanol</w:t>
            </w:r>
          </w:p>
        </w:tc>
        <w:tc>
          <w:tcPr>
            <w:tcW w:w="1134" w:type="dxa"/>
            <w:vAlign w:val="center"/>
          </w:tcPr>
          <w:p w14:paraId="1DBC7976" w14:textId="4AEB8F99" w:rsidR="00841463" w:rsidRDefault="00821B3E" w:rsidP="001B3D2F">
            <w:pPr>
              <w:spacing w:line="240" w:lineRule="auto"/>
              <w:jc w:val="center"/>
            </w:pPr>
            <w:r w:rsidRPr="00821B3E">
              <w:t>C</w:t>
            </w:r>
            <w:r w:rsidRPr="00821B3E">
              <w:rPr>
                <w:vertAlign w:val="subscript"/>
              </w:rPr>
              <w:t>2</w:t>
            </w:r>
            <w:r w:rsidRPr="00821B3E">
              <w:t>H</w:t>
            </w:r>
            <w:r w:rsidRPr="00821B3E">
              <w:rPr>
                <w:vertAlign w:val="subscript"/>
              </w:rPr>
              <w:t>6</w:t>
            </w:r>
            <w:r w:rsidRPr="00821B3E">
              <w:t>O</w:t>
            </w:r>
          </w:p>
        </w:tc>
        <w:tc>
          <w:tcPr>
            <w:tcW w:w="850" w:type="dxa"/>
            <w:vAlign w:val="center"/>
          </w:tcPr>
          <w:p w14:paraId="628C5EAF" w14:textId="3BF99470" w:rsidR="00841463" w:rsidRDefault="00821B3E" w:rsidP="001B3D2F">
            <w:pPr>
              <w:spacing w:line="240" w:lineRule="auto"/>
              <w:jc w:val="center"/>
            </w:pPr>
            <w:r w:rsidRPr="00821B3E">
              <w:t>46,07</w:t>
            </w:r>
          </w:p>
        </w:tc>
        <w:tc>
          <w:tcPr>
            <w:tcW w:w="850" w:type="dxa"/>
            <w:vAlign w:val="center"/>
          </w:tcPr>
          <w:p w14:paraId="3E194FF8" w14:textId="2D5CF2BE" w:rsidR="00841463" w:rsidRDefault="00821B3E" w:rsidP="001B3D2F">
            <w:pPr>
              <w:spacing w:line="240" w:lineRule="auto"/>
              <w:jc w:val="center"/>
            </w:pPr>
            <w:r>
              <w:t>0,79</w:t>
            </w:r>
          </w:p>
        </w:tc>
        <w:tc>
          <w:tcPr>
            <w:tcW w:w="1209" w:type="dxa"/>
            <w:gridSpan w:val="2"/>
            <w:shd w:val="clear" w:color="auto" w:fill="BFBFBF" w:themeFill="background1" w:themeFillShade="BF"/>
            <w:vAlign w:val="center"/>
          </w:tcPr>
          <w:p w14:paraId="6C1DA240" w14:textId="77777777" w:rsidR="00841463" w:rsidRDefault="00841463" w:rsidP="001B3D2F">
            <w:pPr>
              <w:spacing w:line="240" w:lineRule="auto"/>
              <w:jc w:val="center"/>
            </w:pPr>
          </w:p>
        </w:tc>
        <w:tc>
          <w:tcPr>
            <w:tcW w:w="1170" w:type="dxa"/>
            <w:gridSpan w:val="2"/>
            <w:shd w:val="clear" w:color="auto" w:fill="BFBFBF" w:themeFill="background1" w:themeFillShade="BF"/>
            <w:vAlign w:val="center"/>
          </w:tcPr>
          <w:p w14:paraId="47E66431" w14:textId="77777777" w:rsidR="00841463" w:rsidRDefault="00841463" w:rsidP="001B3D2F">
            <w:pPr>
              <w:spacing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6C9E77DA" w14:textId="0A8790C1" w:rsidR="00841463" w:rsidRDefault="00F00BFA" w:rsidP="001B3D2F">
            <w:pPr>
              <w:spacing w:line="240" w:lineRule="auto"/>
              <w:jc w:val="center"/>
            </w:pPr>
            <w:r>
              <w:t>20</w:t>
            </w:r>
          </w:p>
        </w:tc>
      </w:tr>
      <w:tr w:rsidR="00F34778" w14:paraId="240F5820" w14:textId="77777777" w:rsidTr="002D6C07">
        <w:tc>
          <w:tcPr>
            <w:tcW w:w="3401" w:type="dxa"/>
            <w:vAlign w:val="center"/>
          </w:tcPr>
          <w:p w14:paraId="4DB572E8" w14:textId="3182E822" w:rsidR="00F34778" w:rsidRDefault="00F34778" w:rsidP="003F1177">
            <w:pPr>
              <w:spacing w:line="240" w:lineRule="auto"/>
              <w:jc w:val="left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1134" w:type="dxa"/>
            <w:vAlign w:val="center"/>
          </w:tcPr>
          <w:p w14:paraId="4506123C" w14:textId="2B2C66A9" w:rsidR="00F34778" w:rsidRPr="00AF4A63" w:rsidRDefault="00F34778" w:rsidP="001B3D2F">
            <w:pPr>
              <w:spacing w:line="240" w:lineRule="auto"/>
              <w:jc w:val="center"/>
              <w:rPr>
                <w:vertAlign w:val="subscript"/>
              </w:rPr>
            </w:pPr>
            <w:r>
              <w:t>FeCl</w:t>
            </w:r>
            <w:r>
              <w:rPr>
                <w:vertAlign w:val="subscript"/>
              </w:rPr>
              <w:t>3</w:t>
            </w:r>
          </w:p>
        </w:tc>
        <w:tc>
          <w:tcPr>
            <w:tcW w:w="850" w:type="dxa"/>
            <w:vAlign w:val="center"/>
          </w:tcPr>
          <w:p w14:paraId="14F66D7A" w14:textId="3A617327" w:rsidR="00F34778" w:rsidRDefault="00F34778" w:rsidP="001B3D2F">
            <w:pPr>
              <w:spacing w:line="240" w:lineRule="auto"/>
              <w:jc w:val="center"/>
            </w:pPr>
            <w:r>
              <w:t>162,21</w:t>
            </w:r>
          </w:p>
        </w:tc>
        <w:tc>
          <w:tcPr>
            <w:tcW w:w="850" w:type="dxa"/>
            <w:vAlign w:val="center"/>
          </w:tcPr>
          <w:p w14:paraId="4CD2A774" w14:textId="60C2D605" w:rsidR="00F34778" w:rsidRDefault="00F34778" w:rsidP="001B3D2F">
            <w:pPr>
              <w:spacing w:line="240" w:lineRule="auto"/>
              <w:jc w:val="center"/>
            </w:pPr>
            <w:r>
              <w:t>2,90</w:t>
            </w:r>
          </w:p>
        </w:tc>
        <w:tc>
          <w:tcPr>
            <w:tcW w:w="3549" w:type="dxa"/>
            <w:gridSpan w:val="5"/>
            <w:vAlign w:val="center"/>
          </w:tcPr>
          <w:p w14:paraId="43E78613" w14:textId="0D16CE9B" w:rsidR="00F34778" w:rsidRDefault="00F34778" w:rsidP="00F34778">
            <w:pPr>
              <w:spacing w:line="240" w:lineRule="auto"/>
              <w:jc w:val="center"/>
            </w:pPr>
            <w:r>
              <w:t>1-2 Tropfen</w:t>
            </w:r>
          </w:p>
        </w:tc>
      </w:tr>
      <w:tr w:rsidR="00841463" w14:paraId="587636FA" w14:textId="77777777" w:rsidTr="006A6673">
        <w:tc>
          <w:tcPr>
            <w:tcW w:w="3401" w:type="dxa"/>
            <w:vAlign w:val="center"/>
          </w:tcPr>
          <w:p w14:paraId="7BB49990" w14:textId="42B19023" w:rsidR="00841463" w:rsidRDefault="005F3942" w:rsidP="003F1177">
            <w:pPr>
              <w:spacing w:line="240" w:lineRule="auto"/>
              <w:jc w:val="left"/>
            </w:pPr>
            <w:r w:rsidRPr="005F3942">
              <w:t>Methyl-</w:t>
            </w:r>
            <w:proofErr w:type="spellStart"/>
            <w:r w:rsidRPr="005F3942">
              <w:t>tertbutylether</w:t>
            </w:r>
            <w:proofErr w:type="spellEnd"/>
            <w:r>
              <w:t xml:space="preserve"> (MTBE)</w:t>
            </w:r>
          </w:p>
        </w:tc>
        <w:tc>
          <w:tcPr>
            <w:tcW w:w="1134" w:type="dxa"/>
            <w:vAlign w:val="center"/>
          </w:tcPr>
          <w:p w14:paraId="5A7436A0" w14:textId="30C5F44E" w:rsidR="00841463" w:rsidRDefault="001B3D2F" w:rsidP="001B3D2F">
            <w:pPr>
              <w:spacing w:line="240" w:lineRule="auto"/>
              <w:jc w:val="center"/>
            </w:pPr>
            <w:r w:rsidRPr="001B3D2F">
              <w:t>C</w:t>
            </w:r>
            <w:r w:rsidRPr="001B3D2F">
              <w:rPr>
                <w:vertAlign w:val="subscript"/>
              </w:rPr>
              <w:t>5</w:t>
            </w:r>
            <w:r w:rsidRPr="001B3D2F">
              <w:t>H</w:t>
            </w:r>
            <w:r w:rsidRPr="001B3D2F">
              <w:rPr>
                <w:vertAlign w:val="subscript"/>
              </w:rPr>
              <w:t>12</w:t>
            </w:r>
            <w:r w:rsidRPr="001B3D2F">
              <w:t>O</w:t>
            </w:r>
          </w:p>
        </w:tc>
        <w:tc>
          <w:tcPr>
            <w:tcW w:w="850" w:type="dxa"/>
            <w:vAlign w:val="center"/>
          </w:tcPr>
          <w:p w14:paraId="37608825" w14:textId="3D2467FA" w:rsidR="00841463" w:rsidRDefault="001B3D2F" w:rsidP="001B3D2F">
            <w:pPr>
              <w:spacing w:line="240" w:lineRule="auto"/>
              <w:jc w:val="center"/>
            </w:pPr>
            <w:r w:rsidRPr="001B3D2F">
              <w:t>88,15</w:t>
            </w:r>
          </w:p>
        </w:tc>
        <w:tc>
          <w:tcPr>
            <w:tcW w:w="850" w:type="dxa"/>
            <w:vAlign w:val="center"/>
          </w:tcPr>
          <w:p w14:paraId="0D53BC20" w14:textId="3D64FE06" w:rsidR="00841463" w:rsidRDefault="001B3D2F" w:rsidP="001B3D2F">
            <w:pPr>
              <w:spacing w:line="240" w:lineRule="auto"/>
              <w:jc w:val="center"/>
            </w:pPr>
            <w:r w:rsidRPr="001B3D2F">
              <w:t>0,74</w:t>
            </w:r>
          </w:p>
        </w:tc>
        <w:tc>
          <w:tcPr>
            <w:tcW w:w="1209" w:type="dxa"/>
            <w:gridSpan w:val="2"/>
            <w:shd w:val="clear" w:color="auto" w:fill="BFBFBF" w:themeFill="background1" w:themeFillShade="BF"/>
            <w:vAlign w:val="center"/>
          </w:tcPr>
          <w:p w14:paraId="6064D271" w14:textId="77777777" w:rsidR="00841463" w:rsidRDefault="00841463" w:rsidP="001B3D2F">
            <w:pPr>
              <w:spacing w:line="240" w:lineRule="auto"/>
              <w:jc w:val="center"/>
            </w:pPr>
          </w:p>
        </w:tc>
        <w:tc>
          <w:tcPr>
            <w:tcW w:w="1170" w:type="dxa"/>
            <w:gridSpan w:val="2"/>
            <w:shd w:val="clear" w:color="auto" w:fill="BFBFBF" w:themeFill="background1" w:themeFillShade="BF"/>
            <w:vAlign w:val="center"/>
          </w:tcPr>
          <w:p w14:paraId="16EA2972" w14:textId="77777777" w:rsidR="00841463" w:rsidRDefault="00841463" w:rsidP="001B3D2F">
            <w:pPr>
              <w:spacing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3044BF93" w14:textId="106406A7" w:rsidR="00841463" w:rsidRPr="008E5620" w:rsidRDefault="005F3942" w:rsidP="001B3D2F">
            <w:pPr>
              <w:spacing w:line="240" w:lineRule="auto"/>
              <w:jc w:val="center"/>
            </w:pPr>
            <w:r>
              <w:t>4 x 50</w:t>
            </w:r>
          </w:p>
        </w:tc>
      </w:tr>
      <w:tr w:rsidR="005F3942" w14:paraId="43F3F492" w14:textId="77777777" w:rsidTr="00C258B5">
        <w:tc>
          <w:tcPr>
            <w:tcW w:w="3401" w:type="dxa"/>
            <w:vAlign w:val="center"/>
          </w:tcPr>
          <w:p w14:paraId="4A280716" w14:textId="13F01ED7" w:rsidR="005F3942" w:rsidRPr="00981B9D" w:rsidRDefault="005F3942" w:rsidP="003F1177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1134" w:type="dxa"/>
            <w:vAlign w:val="center"/>
          </w:tcPr>
          <w:p w14:paraId="7CA4B0E7" w14:textId="7A5B74C0" w:rsidR="005F3942" w:rsidRDefault="001B3D2F" w:rsidP="001B3D2F">
            <w:pPr>
              <w:spacing w:line="240" w:lineRule="auto"/>
              <w:jc w:val="center"/>
            </w:pPr>
            <w:r w:rsidRPr="001B3D2F">
              <w:t>Mg</w:t>
            </w:r>
            <w:r>
              <w:t>S</w:t>
            </w:r>
            <w:r w:rsidRPr="001B3D2F">
              <w:t>O</w:t>
            </w:r>
            <w:r w:rsidRPr="001B3D2F">
              <w:rPr>
                <w:vertAlign w:val="subscript"/>
              </w:rPr>
              <w:t>4</w:t>
            </w:r>
          </w:p>
        </w:tc>
        <w:tc>
          <w:tcPr>
            <w:tcW w:w="850" w:type="dxa"/>
            <w:vAlign w:val="center"/>
          </w:tcPr>
          <w:p w14:paraId="55238CEC" w14:textId="4992D2DB" w:rsidR="005F3942" w:rsidRDefault="001B3D2F" w:rsidP="001B3D2F">
            <w:pPr>
              <w:spacing w:line="240" w:lineRule="auto"/>
              <w:jc w:val="center"/>
            </w:pPr>
            <w:r>
              <w:t>120,36</w:t>
            </w:r>
          </w:p>
        </w:tc>
        <w:tc>
          <w:tcPr>
            <w:tcW w:w="850" w:type="dxa"/>
            <w:vAlign w:val="center"/>
          </w:tcPr>
          <w:p w14:paraId="4FE20F14" w14:textId="1809A808" w:rsidR="005F3942" w:rsidRDefault="001B3D2F" w:rsidP="001B3D2F">
            <w:pPr>
              <w:spacing w:line="240" w:lineRule="auto"/>
              <w:jc w:val="center"/>
            </w:pPr>
            <w:r>
              <w:t>2,66</w:t>
            </w:r>
          </w:p>
        </w:tc>
        <w:tc>
          <w:tcPr>
            <w:tcW w:w="3549" w:type="dxa"/>
            <w:gridSpan w:val="5"/>
            <w:vAlign w:val="center"/>
          </w:tcPr>
          <w:p w14:paraId="4528A94E" w14:textId="183E2975" w:rsidR="005F3942" w:rsidRPr="008E5620" w:rsidRDefault="006A6673" w:rsidP="001B3D2F">
            <w:pPr>
              <w:spacing w:line="240" w:lineRule="auto"/>
              <w:jc w:val="center"/>
            </w:pPr>
            <w:r>
              <w:t>Zum Trocknen</w:t>
            </w:r>
          </w:p>
        </w:tc>
      </w:tr>
      <w:tr w:rsidR="006A6673" w14:paraId="57342056" w14:textId="77777777" w:rsidTr="006A6673">
        <w:tc>
          <w:tcPr>
            <w:tcW w:w="3401" w:type="dxa"/>
            <w:vAlign w:val="center"/>
          </w:tcPr>
          <w:p w14:paraId="1C947D94" w14:textId="2C7B5C1B" w:rsidR="006A6673" w:rsidRPr="00981B9D" w:rsidRDefault="006A6673" w:rsidP="003F1177">
            <w:pPr>
              <w:spacing w:line="240" w:lineRule="auto"/>
              <w:jc w:val="left"/>
            </w:pPr>
            <w:r w:rsidRPr="005F3942">
              <w:t>3,5-Dimethylisoxazol</w:t>
            </w:r>
            <w:r>
              <w:t xml:space="preserve"> (4)</w:t>
            </w:r>
          </w:p>
        </w:tc>
        <w:tc>
          <w:tcPr>
            <w:tcW w:w="1134" w:type="dxa"/>
            <w:vAlign w:val="center"/>
          </w:tcPr>
          <w:p w14:paraId="07A255B6" w14:textId="0E605D86" w:rsidR="006A6673" w:rsidRDefault="006A6673" w:rsidP="001B3D2F">
            <w:pPr>
              <w:spacing w:line="240" w:lineRule="auto"/>
              <w:jc w:val="center"/>
            </w:pPr>
            <w:r w:rsidRPr="00F34778">
              <w:t>C</w:t>
            </w:r>
            <w:r w:rsidRPr="00F34778">
              <w:rPr>
                <w:vertAlign w:val="subscript"/>
              </w:rPr>
              <w:t>5</w:t>
            </w:r>
            <w:r w:rsidRPr="00F34778">
              <w:t>H</w:t>
            </w:r>
            <w:r w:rsidRPr="00F34778">
              <w:rPr>
                <w:vertAlign w:val="subscript"/>
              </w:rPr>
              <w:t>7</w:t>
            </w:r>
            <w:r w:rsidRPr="00F34778">
              <w:t>NO</w:t>
            </w:r>
          </w:p>
        </w:tc>
        <w:tc>
          <w:tcPr>
            <w:tcW w:w="850" w:type="dxa"/>
            <w:vAlign w:val="center"/>
          </w:tcPr>
          <w:p w14:paraId="79BECA68" w14:textId="2C599774" w:rsidR="006A6673" w:rsidRDefault="006A6673" w:rsidP="001B3D2F">
            <w:pPr>
              <w:spacing w:line="240" w:lineRule="auto"/>
              <w:jc w:val="center"/>
            </w:pPr>
            <w:r>
              <w:t>97,12</w:t>
            </w:r>
          </w:p>
        </w:tc>
        <w:tc>
          <w:tcPr>
            <w:tcW w:w="850" w:type="dxa"/>
            <w:vAlign w:val="center"/>
          </w:tcPr>
          <w:p w14:paraId="2767E6D4" w14:textId="1CC2940E" w:rsidR="006A6673" w:rsidRDefault="006A6673" w:rsidP="001B3D2F">
            <w:pPr>
              <w:spacing w:line="240" w:lineRule="auto"/>
              <w:jc w:val="center"/>
            </w:pPr>
            <w:r>
              <w:t>0,99</w:t>
            </w:r>
          </w:p>
        </w:tc>
        <w:tc>
          <w:tcPr>
            <w:tcW w:w="1183" w:type="dxa"/>
            <w:shd w:val="clear" w:color="auto" w:fill="BFBFBF" w:themeFill="background1" w:themeFillShade="BF"/>
            <w:vAlign w:val="center"/>
          </w:tcPr>
          <w:p w14:paraId="3DD681A7" w14:textId="178544AE" w:rsidR="006A6673" w:rsidRPr="008E5620" w:rsidRDefault="006A6673" w:rsidP="006A6673">
            <w:pPr>
              <w:spacing w:line="240" w:lineRule="auto"/>
            </w:pPr>
          </w:p>
        </w:tc>
        <w:tc>
          <w:tcPr>
            <w:tcW w:w="1183" w:type="dxa"/>
            <w:gridSpan w:val="2"/>
            <w:shd w:val="clear" w:color="auto" w:fill="BFBFBF" w:themeFill="background1" w:themeFillShade="BF"/>
            <w:vAlign w:val="center"/>
          </w:tcPr>
          <w:p w14:paraId="6938AA79" w14:textId="77777777" w:rsidR="006A6673" w:rsidRPr="008E5620" w:rsidRDefault="006A6673" w:rsidP="001B3D2F">
            <w:pPr>
              <w:spacing w:line="240" w:lineRule="auto"/>
              <w:jc w:val="center"/>
            </w:pPr>
          </w:p>
        </w:tc>
        <w:tc>
          <w:tcPr>
            <w:tcW w:w="1183" w:type="dxa"/>
            <w:gridSpan w:val="2"/>
            <w:shd w:val="clear" w:color="auto" w:fill="BFBFBF" w:themeFill="background1" w:themeFillShade="BF"/>
            <w:vAlign w:val="center"/>
          </w:tcPr>
          <w:p w14:paraId="72EF08DE" w14:textId="63EAB2B4" w:rsidR="006A6673" w:rsidRPr="008E5620" w:rsidRDefault="006A6673" w:rsidP="001B3D2F">
            <w:pPr>
              <w:spacing w:line="240" w:lineRule="auto"/>
              <w:jc w:val="center"/>
            </w:pPr>
          </w:p>
        </w:tc>
      </w:tr>
    </w:tbl>
    <w:p w14:paraId="00FA59B6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1F505856" w14:textId="77777777" w:rsidR="000D4427" w:rsidRDefault="000D4427" w:rsidP="000D4427"/>
    <w:p w14:paraId="68599E14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C6AECE9" w14:textId="77777777" w:rsidTr="00B943A8">
        <w:tc>
          <w:tcPr>
            <w:tcW w:w="3402" w:type="dxa"/>
            <w:shd w:val="clear" w:color="auto" w:fill="F2F2F2"/>
          </w:tcPr>
          <w:p w14:paraId="51124B81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45E77B1D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5F3942" w14:paraId="2ABCA269" w14:textId="77777777" w:rsidTr="00B943A8">
        <w:tc>
          <w:tcPr>
            <w:tcW w:w="3402" w:type="dxa"/>
            <w:vAlign w:val="center"/>
          </w:tcPr>
          <w:p w14:paraId="6D057CE5" w14:textId="1607AE89" w:rsidR="005F3942" w:rsidRDefault="005F3942" w:rsidP="005F3942">
            <w:pPr>
              <w:spacing w:line="240" w:lineRule="auto"/>
              <w:jc w:val="left"/>
            </w:pPr>
            <w:r>
              <w:t>Acetylaceton</w:t>
            </w:r>
          </w:p>
        </w:tc>
        <w:tc>
          <w:tcPr>
            <w:tcW w:w="6350" w:type="dxa"/>
            <w:vAlign w:val="center"/>
          </w:tcPr>
          <w:p w14:paraId="06955A7A" w14:textId="1F820C61" w:rsidR="005F3942" w:rsidRDefault="00F00BFA" w:rsidP="005F3942">
            <w:pPr>
              <w:spacing w:line="240" w:lineRule="auto"/>
              <w:jc w:val="left"/>
            </w:pPr>
            <w:r w:rsidRPr="00F00BFA">
              <w:t>S01-3-003</w:t>
            </w:r>
          </w:p>
        </w:tc>
      </w:tr>
      <w:tr w:rsidR="005F3942" w14:paraId="6D7861C3" w14:textId="77777777" w:rsidTr="00B943A8">
        <w:tc>
          <w:tcPr>
            <w:tcW w:w="3402" w:type="dxa"/>
            <w:vAlign w:val="center"/>
          </w:tcPr>
          <w:p w14:paraId="21AF5071" w14:textId="3FBF858D" w:rsidR="005F3942" w:rsidRDefault="005F3942" w:rsidP="005F3942">
            <w:pPr>
              <w:spacing w:line="240" w:lineRule="auto"/>
              <w:jc w:val="left"/>
            </w:pPr>
            <w:r w:rsidRPr="005F3942">
              <w:t>Hydroxylamin-</w:t>
            </w:r>
            <w:proofErr w:type="spellStart"/>
            <w:r w:rsidRPr="005F3942">
              <w:t>hydrochlorid</w:t>
            </w:r>
            <w:proofErr w:type="spellEnd"/>
          </w:p>
        </w:tc>
        <w:tc>
          <w:tcPr>
            <w:tcW w:w="6350" w:type="dxa"/>
            <w:vAlign w:val="center"/>
          </w:tcPr>
          <w:p w14:paraId="5DADBEAA" w14:textId="1921F1A1" w:rsidR="005F3942" w:rsidRDefault="00C258B5" w:rsidP="005F3942">
            <w:pPr>
              <w:spacing w:line="240" w:lineRule="auto"/>
              <w:jc w:val="left"/>
            </w:pPr>
            <w:r w:rsidRPr="00C258B5">
              <w:t>S01-1-K05-001</w:t>
            </w:r>
          </w:p>
        </w:tc>
      </w:tr>
      <w:tr w:rsidR="005F3942" w14:paraId="6C22898F" w14:textId="77777777" w:rsidTr="00B943A8">
        <w:tc>
          <w:tcPr>
            <w:tcW w:w="3402" w:type="dxa"/>
            <w:vAlign w:val="center"/>
          </w:tcPr>
          <w:p w14:paraId="3E4B6628" w14:textId="31734C83" w:rsidR="005F3942" w:rsidRDefault="005F3942" w:rsidP="005F3942">
            <w:pPr>
              <w:spacing w:line="240" w:lineRule="auto"/>
              <w:jc w:val="left"/>
            </w:pPr>
            <w:r>
              <w:t>Ethanol</w:t>
            </w:r>
          </w:p>
        </w:tc>
        <w:tc>
          <w:tcPr>
            <w:tcW w:w="6350" w:type="dxa"/>
            <w:vAlign w:val="center"/>
          </w:tcPr>
          <w:p w14:paraId="6D9AF128" w14:textId="72E0172F" w:rsidR="005F3942" w:rsidRDefault="00821B3E" w:rsidP="005F3942">
            <w:pPr>
              <w:spacing w:line="240" w:lineRule="auto"/>
              <w:jc w:val="left"/>
            </w:pPr>
            <w:r w:rsidRPr="00821B3E">
              <w:t>S03-006</w:t>
            </w:r>
          </w:p>
        </w:tc>
      </w:tr>
      <w:tr w:rsidR="005F3942" w14:paraId="68E3740B" w14:textId="77777777" w:rsidTr="00B943A8">
        <w:tc>
          <w:tcPr>
            <w:tcW w:w="3402" w:type="dxa"/>
            <w:vAlign w:val="center"/>
          </w:tcPr>
          <w:p w14:paraId="040420DF" w14:textId="2F4B12B6" w:rsidR="005F3942" w:rsidRPr="00A41CC3" w:rsidRDefault="005F3942" w:rsidP="005F3942">
            <w:pPr>
              <w:spacing w:line="240" w:lineRule="auto"/>
              <w:jc w:val="left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6350" w:type="dxa"/>
            <w:vAlign w:val="center"/>
          </w:tcPr>
          <w:p w14:paraId="2D6DD079" w14:textId="40D036F3" w:rsidR="005F3942" w:rsidRDefault="00AF4A63" w:rsidP="005F3942">
            <w:pPr>
              <w:spacing w:line="240" w:lineRule="auto"/>
              <w:jc w:val="left"/>
            </w:pPr>
            <w:r w:rsidRPr="00AF4A63">
              <w:t>S01-2-K04-003</w:t>
            </w:r>
          </w:p>
        </w:tc>
      </w:tr>
      <w:tr w:rsidR="005F3942" w14:paraId="5B7B064E" w14:textId="77777777" w:rsidTr="00B943A8">
        <w:tc>
          <w:tcPr>
            <w:tcW w:w="3402" w:type="dxa"/>
            <w:vAlign w:val="center"/>
          </w:tcPr>
          <w:p w14:paraId="78E7ABC6" w14:textId="6E1990C7" w:rsidR="005F3942" w:rsidRDefault="005F3942" w:rsidP="005F3942">
            <w:pPr>
              <w:spacing w:line="240" w:lineRule="auto"/>
              <w:jc w:val="left"/>
            </w:pPr>
            <w:r>
              <w:t>MTBE</w:t>
            </w:r>
          </w:p>
        </w:tc>
        <w:tc>
          <w:tcPr>
            <w:tcW w:w="6350" w:type="dxa"/>
            <w:vAlign w:val="center"/>
          </w:tcPr>
          <w:p w14:paraId="6AB5CCB4" w14:textId="6E0D17E5" w:rsidR="005F3942" w:rsidRDefault="001B3D2F" w:rsidP="005F3942">
            <w:pPr>
              <w:spacing w:line="240" w:lineRule="auto"/>
              <w:jc w:val="left"/>
            </w:pPr>
            <w:r w:rsidRPr="001B3D2F">
              <w:t>S04-003</w:t>
            </w:r>
          </w:p>
        </w:tc>
      </w:tr>
      <w:tr w:rsidR="005F3942" w14:paraId="5DD508A9" w14:textId="77777777" w:rsidTr="00B943A8">
        <w:tc>
          <w:tcPr>
            <w:tcW w:w="3402" w:type="dxa"/>
            <w:vAlign w:val="center"/>
          </w:tcPr>
          <w:p w14:paraId="464070FF" w14:textId="50BA2C03" w:rsidR="005F3942" w:rsidRDefault="005F3942" w:rsidP="005F3942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6350" w:type="dxa"/>
            <w:vAlign w:val="center"/>
          </w:tcPr>
          <w:p w14:paraId="313BCA84" w14:textId="2B28B313" w:rsidR="005F3942" w:rsidRDefault="001B3D2F" w:rsidP="005F3942">
            <w:pPr>
              <w:spacing w:line="240" w:lineRule="auto"/>
              <w:jc w:val="left"/>
            </w:pPr>
            <w:r w:rsidRPr="001B3D2F">
              <w:t>RG01-2-009</w:t>
            </w:r>
          </w:p>
        </w:tc>
      </w:tr>
    </w:tbl>
    <w:p w14:paraId="19ADD447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3CB55786" w14:textId="77777777" w:rsidR="00C0390F" w:rsidRDefault="00C0390F" w:rsidP="000D4427"/>
    <w:p w14:paraId="0C23143E" w14:textId="77777777" w:rsidR="00C102F5" w:rsidRDefault="00C102F5" w:rsidP="000D4427"/>
    <w:p w14:paraId="13EB7E35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418"/>
        <w:gridCol w:w="1418"/>
        <w:gridCol w:w="1386"/>
        <w:gridCol w:w="2016"/>
      </w:tblGrid>
      <w:tr w:rsidR="00607B95" w14:paraId="526B2EE9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4C557884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5FD41D0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FD28494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A350E90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07C7A43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5F3942" w:rsidRPr="00F34778" w14:paraId="7F59E3C0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380ED" w14:textId="7F5BB426" w:rsidR="005F3942" w:rsidRDefault="005F3942" w:rsidP="005F3942">
            <w:pPr>
              <w:spacing w:line="240" w:lineRule="auto"/>
              <w:jc w:val="left"/>
            </w:pPr>
            <w:r>
              <w:t>Acetylaceton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5ED99" w14:textId="334FB966" w:rsidR="005F3942" w:rsidRDefault="00F00BFA" w:rsidP="00F00BFA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418F1F" wp14:editId="743537DE">
                  <wp:extent cx="342900" cy="342900"/>
                  <wp:effectExtent l="0" t="0" r="0" b="0"/>
                  <wp:docPr id="438960886" name="Picture 1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E919BB" wp14:editId="5C39DFE8">
                  <wp:extent cx="342900" cy="342900"/>
                  <wp:effectExtent l="0" t="0" r="0" b="0"/>
                  <wp:docPr id="1303675797" name="Picture 2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8D6D5" w14:textId="7F9BFDDB" w:rsidR="005F3942" w:rsidRDefault="00F00BFA" w:rsidP="00F00BFA">
            <w:pPr>
              <w:spacing w:line="240" w:lineRule="auto"/>
              <w:jc w:val="center"/>
            </w:pPr>
            <w:r>
              <w:t>Achtung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67176" w14:textId="3252828F" w:rsidR="005F3942" w:rsidRDefault="00F00BFA" w:rsidP="00F00BFA">
            <w:pPr>
              <w:spacing w:line="240" w:lineRule="auto"/>
              <w:jc w:val="center"/>
            </w:pPr>
            <w:r>
              <w:t>H226, H302, H311+H331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B8BAA" w14:textId="514E4FED" w:rsidR="005F3942" w:rsidRPr="006A6673" w:rsidRDefault="00F00BFA" w:rsidP="00F00BFA">
            <w:pPr>
              <w:spacing w:line="240" w:lineRule="auto"/>
              <w:jc w:val="center"/>
            </w:pPr>
            <w:r w:rsidRPr="006A6673">
              <w:t>P210, P233, P280, P301+P312, P303+P361+P353, P304+P340+P331</w:t>
            </w:r>
          </w:p>
        </w:tc>
      </w:tr>
      <w:tr w:rsidR="005F3942" w:rsidRPr="00F34778" w14:paraId="0C62A3EE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34BA4" w14:textId="7C1B1C39" w:rsidR="005F3942" w:rsidRPr="00C258B5" w:rsidRDefault="005F3942" w:rsidP="005F3942">
            <w:pPr>
              <w:spacing w:line="240" w:lineRule="auto"/>
              <w:jc w:val="left"/>
              <w:rPr>
                <w:u w:val="single"/>
              </w:rPr>
            </w:pPr>
            <w:r w:rsidRPr="00C258B5">
              <w:rPr>
                <w:u w:val="single"/>
              </w:rPr>
              <w:lastRenderedPageBreak/>
              <w:t>Hydroxylamin-</w:t>
            </w:r>
            <w:proofErr w:type="spellStart"/>
            <w:r w:rsidRPr="00C258B5">
              <w:rPr>
                <w:u w:val="single"/>
              </w:rPr>
              <w:t>hydrochlorid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9950A" w14:textId="46A2A639" w:rsidR="005F3942" w:rsidRDefault="00C258B5" w:rsidP="00F00BFA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0836C8" wp14:editId="6D2A4CC1">
                  <wp:extent cx="342900" cy="342900"/>
                  <wp:effectExtent l="0" t="0" r="0" b="0"/>
                  <wp:docPr id="3" name="Picture 1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D8DFBF" wp14:editId="580C99D2">
                  <wp:extent cx="342900" cy="342900"/>
                  <wp:effectExtent l="0" t="0" r="0" b="0"/>
                  <wp:docPr id="4" name="Picture 2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8D81F5" wp14:editId="69BF7EED">
                  <wp:extent cx="342900" cy="342900"/>
                  <wp:effectExtent l="0" t="0" r="0" b="0"/>
                  <wp:docPr id="5" name="Picture 3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CFA522" wp14:editId="00FEEDAF">
                  <wp:extent cx="342900" cy="342900"/>
                  <wp:effectExtent l="0" t="0" r="0" b="0"/>
                  <wp:docPr id="6" name="Picture 4" descr="GHS 09 (umwelt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HS 09 (umwelt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77EE5" w14:textId="73DCB153" w:rsidR="005F3942" w:rsidRDefault="00C258B5" w:rsidP="00F00BFA">
            <w:pPr>
              <w:spacing w:line="240" w:lineRule="auto"/>
              <w:jc w:val="center"/>
            </w:pPr>
            <w:r>
              <w:t>Achtung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BDE00" w14:textId="1C877EB8" w:rsidR="005F3942" w:rsidRDefault="00C258B5" w:rsidP="00F00BFA">
            <w:pPr>
              <w:spacing w:line="240" w:lineRule="auto"/>
              <w:jc w:val="center"/>
            </w:pPr>
            <w:r>
              <w:t>H290, H302+H312, H315, H317, H319, H351, H373, H401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0726C" w14:textId="19B42D33" w:rsidR="005F3942" w:rsidRPr="006A6673" w:rsidRDefault="00821B3E" w:rsidP="00F00BFA">
            <w:pPr>
              <w:spacing w:line="240" w:lineRule="auto"/>
              <w:jc w:val="center"/>
            </w:pPr>
            <w:r w:rsidRPr="006A6673">
              <w:t>P273, P280, P301+P312, P302+P352+P312, P305+P351+P312, P308+P313</w:t>
            </w:r>
          </w:p>
        </w:tc>
      </w:tr>
      <w:tr w:rsidR="005F3942" w:rsidRPr="00D53D2A" w14:paraId="0D0E5CCB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79D54" w14:textId="3716B1D1" w:rsidR="005F3942" w:rsidRDefault="005F3942" w:rsidP="005F3942">
            <w:pPr>
              <w:spacing w:line="240" w:lineRule="auto"/>
              <w:jc w:val="left"/>
            </w:pPr>
            <w:r>
              <w:t>Ethanol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B7E60" w14:textId="0387E42B" w:rsidR="005F3942" w:rsidRDefault="00821B3E" w:rsidP="00F00BFA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ADA291" wp14:editId="60D4FF83">
                  <wp:extent cx="342900" cy="342900"/>
                  <wp:effectExtent l="0" t="0" r="0" b="0"/>
                  <wp:docPr id="977912501" name="Picture 3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268FF2" wp14:editId="504B0AAF">
                  <wp:extent cx="342900" cy="342900"/>
                  <wp:effectExtent l="0" t="0" r="0" b="0"/>
                  <wp:docPr id="1104618593" name="Picture 4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C0112" w14:textId="01E32ED2" w:rsidR="005F3942" w:rsidRDefault="00821B3E" w:rsidP="00F00BFA">
            <w:pPr>
              <w:spacing w:line="240" w:lineRule="auto"/>
              <w:jc w:val="center"/>
            </w:pPr>
            <w:r>
              <w:t>Gefahr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1BAFF" w14:textId="68FD0EA2" w:rsidR="005F3942" w:rsidRDefault="00821B3E" w:rsidP="00F00BFA">
            <w:pPr>
              <w:spacing w:line="240" w:lineRule="auto"/>
              <w:jc w:val="center"/>
            </w:pPr>
            <w:r>
              <w:t>H225, H319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FAFF7" w14:textId="3FBB82CB" w:rsidR="005F3942" w:rsidRPr="00C13CFE" w:rsidRDefault="00821B3E" w:rsidP="00F00BFA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P210, P233, P240, P241, P242, P305+351+P338</w:t>
            </w:r>
          </w:p>
        </w:tc>
      </w:tr>
      <w:tr w:rsidR="00AF4A63" w:rsidRPr="00F34778" w14:paraId="1772CDEF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A84DA" w14:textId="7CB0632F" w:rsidR="00AF4A63" w:rsidRDefault="00AF4A63" w:rsidP="00AF4A63">
            <w:pPr>
              <w:spacing w:line="240" w:lineRule="auto"/>
              <w:jc w:val="left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7865F" w14:textId="72F26409" w:rsidR="00AF4A63" w:rsidRDefault="00AF4A63" w:rsidP="00AF4A63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1398F6" wp14:editId="56DFF965">
                  <wp:extent cx="342900" cy="342900"/>
                  <wp:effectExtent l="0" t="0" r="0" b="0"/>
                  <wp:docPr id="269675829" name="Picture 1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79D72D5" wp14:editId="2E4B1B70">
                  <wp:extent cx="342900" cy="342900"/>
                  <wp:effectExtent l="0" t="0" r="0" b="0"/>
                  <wp:docPr id="1182367683" name="Picture 2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AC900" w14:textId="289CD787" w:rsidR="00AF4A63" w:rsidRDefault="00AF4A63" w:rsidP="00AF4A63">
            <w:pPr>
              <w:spacing w:line="240" w:lineRule="auto"/>
              <w:jc w:val="center"/>
            </w:pPr>
            <w:r>
              <w:t>Gefahr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DBA59" w14:textId="25EF4BEE" w:rsidR="00AF4A63" w:rsidRDefault="00AF4A63" w:rsidP="00AF4A63">
            <w:pPr>
              <w:spacing w:line="240" w:lineRule="auto"/>
              <w:jc w:val="center"/>
            </w:pPr>
            <w:r>
              <w:t>H302, H315, H318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2CEC2" w14:textId="73E9FF41" w:rsidR="00AF4A63" w:rsidRPr="006A6673" w:rsidRDefault="00AF4A63" w:rsidP="00AF4A63">
            <w:pPr>
              <w:spacing w:line="240" w:lineRule="auto"/>
              <w:jc w:val="center"/>
            </w:pPr>
            <w:r w:rsidRPr="006A6673">
              <w:t>P264, P270 P280, P301+P312, P302+P352, P305+P351+P338</w:t>
            </w:r>
          </w:p>
        </w:tc>
      </w:tr>
      <w:tr w:rsidR="001B3D2F" w:rsidRPr="00B36B3B" w14:paraId="398F2A2C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2FB0E" w14:textId="15D9EE20" w:rsidR="001B3D2F" w:rsidRDefault="001B3D2F" w:rsidP="001B3D2F">
            <w:pPr>
              <w:spacing w:line="240" w:lineRule="auto"/>
              <w:jc w:val="left"/>
            </w:pPr>
            <w:r>
              <w:t>MTBE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60886" w14:textId="78039C98" w:rsidR="001B3D2F" w:rsidRDefault="001B3D2F" w:rsidP="001B3D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9B58BF" wp14:editId="0BA87606">
                  <wp:extent cx="342900" cy="342900"/>
                  <wp:effectExtent l="0" t="0" r="0" b="0"/>
                  <wp:docPr id="2038951440" name="Picture 3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8C48777" wp14:editId="068DBE6B">
                  <wp:extent cx="342900" cy="342900"/>
                  <wp:effectExtent l="0" t="0" r="0" b="0"/>
                  <wp:docPr id="1155212841" name="Picture 4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1DE9C" w14:textId="0C892C80" w:rsidR="001B3D2F" w:rsidRDefault="001B3D2F" w:rsidP="001B3D2F">
            <w:pPr>
              <w:spacing w:line="240" w:lineRule="auto"/>
              <w:jc w:val="center"/>
            </w:pPr>
            <w:r>
              <w:t>Gefahr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5F004" w14:textId="3F1EEBDC" w:rsidR="001B3D2F" w:rsidRDefault="001B3D2F" w:rsidP="001B3D2F">
            <w:pPr>
              <w:spacing w:line="240" w:lineRule="auto"/>
              <w:jc w:val="center"/>
            </w:pPr>
            <w:r>
              <w:t>H225, H315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5D87E" w14:textId="31FCDF64" w:rsidR="001B3D2F" w:rsidRPr="00451A31" w:rsidRDefault="001B3D2F" w:rsidP="001B3D2F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P210, P233, P240, P241, P242, P303+361+P353</w:t>
            </w:r>
          </w:p>
        </w:tc>
      </w:tr>
      <w:tr w:rsidR="001B3D2F" w14:paraId="7D190F1D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1B001" w14:textId="6490F267" w:rsidR="001B3D2F" w:rsidRPr="00451A31" w:rsidRDefault="001B3D2F" w:rsidP="001B3D2F">
            <w:pPr>
              <w:spacing w:line="240" w:lineRule="auto"/>
              <w:jc w:val="left"/>
              <w:rPr>
                <w:lang w:val="en-US"/>
              </w:rPr>
            </w:pPr>
            <w:r>
              <w:t>Magnesiumsulfat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9DDEC" w14:textId="040A328C" w:rsidR="001B3D2F" w:rsidRDefault="001B3D2F" w:rsidP="001B3D2F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36C1F" w14:textId="1641E66D" w:rsidR="001B3D2F" w:rsidRDefault="001B3D2F" w:rsidP="001B3D2F">
            <w:pPr>
              <w:spacing w:line="240" w:lineRule="auto"/>
              <w:jc w:val="center"/>
            </w:pPr>
            <w:r>
              <w:t>-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79C61" w14:textId="79319499" w:rsidR="001B3D2F" w:rsidRDefault="001B3D2F" w:rsidP="001B3D2F">
            <w:pPr>
              <w:spacing w:line="240" w:lineRule="auto"/>
              <w:jc w:val="center"/>
            </w:pPr>
            <w:r>
              <w:t>-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71B25" w14:textId="7E1EA9D7" w:rsidR="001B3D2F" w:rsidRDefault="001B3D2F" w:rsidP="001B3D2F">
            <w:pPr>
              <w:spacing w:line="240" w:lineRule="auto"/>
              <w:jc w:val="center"/>
            </w:pPr>
            <w:r>
              <w:t>-</w:t>
            </w:r>
          </w:p>
        </w:tc>
      </w:tr>
      <w:tr w:rsidR="001B3D2F" w14:paraId="58C5D92F" w14:textId="77777777" w:rsidTr="00F00BFA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5BFF9" w14:textId="27B03CC6" w:rsidR="001B3D2F" w:rsidRPr="00475C6F" w:rsidRDefault="001B3D2F" w:rsidP="001B3D2F">
            <w:pPr>
              <w:spacing w:line="240" w:lineRule="auto"/>
              <w:jc w:val="left"/>
            </w:pPr>
            <w:r w:rsidRPr="005F3942">
              <w:t>3,5-Dimethylisoxazol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297C9" w14:textId="087000EF" w:rsidR="001B3D2F" w:rsidRDefault="001E5E46" w:rsidP="001B3D2F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E096F5" wp14:editId="020C0F72">
                  <wp:extent cx="342900" cy="342900"/>
                  <wp:effectExtent l="0" t="0" r="0" b="0"/>
                  <wp:docPr id="883768000" name="Picture 1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5DC2E" w14:textId="6FE99F0A" w:rsidR="001B3D2F" w:rsidRDefault="001E5E46" w:rsidP="001B3D2F">
            <w:pPr>
              <w:spacing w:line="240" w:lineRule="auto"/>
              <w:jc w:val="center"/>
            </w:pPr>
            <w:r>
              <w:t>Achtung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C8263" w14:textId="532CA882" w:rsidR="001B3D2F" w:rsidRDefault="001E5E46" w:rsidP="001B3D2F">
            <w:pPr>
              <w:spacing w:line="240" w:lineRule="auto"/>
              <w:jc w:val="center"/>
            </w:pPr>
            <w:r>
              <w:t>H226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2FA37" w14:textId="73497065" w:rsidR="001B3D2F" w:rsidRDefault="001E5E46" w:rsidP="001B3D2F">
            <w:pPr>
              <w:spacing w:line="240" w:lineRule="auto"/>
              <w:jc w:val="center"/>
            </w:pPr>
            <w:r>
              <w:t>-</w:t>
            </w:r>
          </w:p>
        </w:tc>
      </w:tr>
    </w:tbl>
    <w:p w14:paraId="3929CBAC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13775908" w14:textId="77777777" w:rsidR="004A5BD3" w:rsidRDefault="004A5BD3" w:rsidP="000D4427"/>
    <w:p w14:paraId="649F4FB0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AF4A63" w14:paraId="23A42D08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929C5" w14:textId="76E3FD00" w:rsidR="00AF4A63" w:rsidRPr="00F00BFA" w:rsidRDefault="00AF4A63" w:rsidP="003F1177">
            <w:pPr>
              <w:spacing w:line="240" w:lineRule="auto"/>
              <w:jc w:val="left"/>
            </w:pPr>
            <w:r w:rsidRPr="00AF4A63">
              <w:t>H225</w:t>
            </w:r>
            <w:r>
              <w:t>:</w:t>
            </w:r>
            <w:r w:rsidRPr="00AF4A63">
              <w:t xml:space="preserve"> Flüssigkeit und Dampf leicht entzündbar</w:t>
            </w:r>
            <w:r>
              <w:t>.</w:t>
            </w:r>
          </w:p>
        </w:tc>
      </w:tr>
      <w:tr w:rsidR="00CF10DD" w14:paraId="5A599F30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0ED3A" w14:textId="055406C9" w:rsidR="00CF10DD" w:rsidRDefault="00F00BFA" w:rsidP="003F1177">
            <w:pPr>
              <w:spacing w:line="240" w:lineRule="auto"/>
              <w:jc w:val="left"/>
            </w:pPr>
            <w:r w:rsidRPr="00F00BFA">
              <w:t>H226</w:t>
            </w:r>
            <w:r>
              <w:t>:</w:t>
            </w:r>
            <w:r w:rsidRPr="00F00BFA">
              <w:t xml:space="preserve"> Flüssigkeit und Dampf entzündbar.</w:t>
            </w:r>
          </w:p>
        </w:tc>
      </w:tr>
      <w:tr w:rsidR="00C258B5" w14:paraId="3418C52E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31AD2" w14:textId="1F7C6B02" w:rsidR="00C258B5" w:rsidRPr="00F00BFA" w:rsidRDefault="00C258B5" w:rsidP="003F1177">
            <w:pPr>
              <w:spacing w:line="240" w:lineRule="auto"/>
              <w:jc w:val="left"/>
            </w:pPr>
            <w:r w:rsidRPr="00C258B5">
              <w:t>H290</w:t>
            </w:r>
            <w:r>
              <w:t>:</w:t>
            </w:r>
            <w:r w:rsidRPr="00C258B5">
              <w:t xml:space="preserve"> Kann gegenüber Metallen korrosiv sein.</w:t>
            </w:r>
          </w:p>
        </w:tc>
      </w:tr>
      <w:tr w:rsidR="00CC1B15" w14:paraId="28BC34B5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CDB77" w14:textId="49FC541C" w:rsidR="00CC1B15" w:rsidRDefault="00F00BFA" w:rsidP="003F1177">
            <w:pPr>
              <w:spacing w:line="240" w:lineRule="auto"/>
              <w:jc w:val="left"/>
            </w:pPr>
            <w:r w:rsidRPr="00F00BFA">
              <w:t>H302</w:t>
            </w:r>
            <w:r>
              <w:t>:</w:t>
            </w:r>
            <w:r w:rsidRPr="00F00BFA">
              <w:t xml:space="preserve"> Gesundheitsschädlich bei Verschlucken.</w:t>
            </w:r>
          </w:p>
        </w:tc>
      </w:tr>
      <w:tr w:rsidR="00C258B5" w14:paraId="59FAAA11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9FBB8" w14:textId="22472C55" w:rsidR="00C258B5" w:rsidRPr="00F00BFA" w:rsidRDefault="00C258B5" w:rsidP="003F1177">
            <w:pPr>
              <w:spacing w:line="240" w:lineRule="auto"/>
              <w:jc w:val="left"/>
            </w:pPr>
            <w:r w:rsidRPr="00C258B5">
              <w:t>H302 + H312</w:t>
            </w:r>
            <w:r>
              <w:t>:</w:t>
            </w:r>
            <w:r w:rsidRPr="00C258B5">
              <w:t xml:space="preserve"> Gesundheitsschädlich bei Verschlucken oder Hautkontakt.</w:t>
            </w:r>
          </w:p>
        </w:tc>
      </w:tr>
      <w:tr w:rsidR="00D53D2A" w14:paraId="1C80DEAD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EBA60" w14:textId="11305492" w:rsidR="00D53D2A" w:rsidRDefault="00F00BFA" w:rsidP="003F1177">
            <w:pPr>
              <w:spacing w:line="240" w:lineRule="auto"/>
              <w:jc w:val="left"/>
            </w:pPr>
            <w:r w:rsidRPr="00F00BFA">
              <w:t>H311+H331</w:t>
            </w:r>
            <w:r>
              <w:t>:</w:t>
            </w:r>
            <w:r w:rsidRPr="00F00BFA">
              <w:t xml:space="preserve"> Giftig bei Hautkontakt oder Einatmen.</w:t>
            </w:r>
          </w:p>
        </w:tc>
      </w:tr>
      <w:tr w:rsidR="00CF10DD" w14:paraId="5DB31044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B589C" w14:textId="7BE23F3B" w:rsidR="00CF10DD" w:rsidRDefault="00C258B5" w:rsidP="003F1177">
            <w:pPr>
              <w:spacing w:line="240" w:lineRule="auto"/>
              <w:jc w:val="left"/>
            </w:pPr>
            <w:r w:rsidRPr="00C258B5">
              <w:t>H315</w:t>
            </w:r>
            <w:r>
              <w:t>:</w:t>
            </w:r>
            <w:r w:rsidRPr="00C258B5">
              <w:t xml:space="preserve"> Verursacht Hautreizungen. </w:t>
            </w:r>
          </w:p>
        </w:tc>
      </w:tr>
      <w:tr w:rsidR="00C13CFE" w14:paraId="16DBE4B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3F85D" w14:textId="31A0C61A" w:rsidR="00C13CFE" w:rsidRDefault="00C258B5" w:rsidP="003F1177">
            <w:pPr>
              <w:spacing w:line="240" w:lineRule="auto"/>
              <w:jc w:val="left"/>
            </w:pPr>
            <w:r w:rsidRPr="00C258B5">
              <w:t>H317</w:t>
            </w:r>
            <w:r>
              <w:t>:</w:t>
            </w:r>
            <w:r w:rsidRPr="00C258B5">
              <w:t xml:space="preserve"> Kann allergische Hautreaktionen verursachen.</w:t>
            </w:r>
          </w:p>
        </w:tc>
      </w:tr>
      <w:tr w:rsidR="00AF4A63" w14:paraId="16884274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4B674" w14:textId="4A3DE214" w:rsidR="00AF4A63" w:rsidRPr="00C258B5" w:rsidRDefault="00AF4A63" w:rsidP="003F1177">
            <w:pPr>
              <w:spacing w:line="240" w:lineRule="auto"/>
              <w:jc w:val="left"/>
            </w:pPr>
            <w:r w:rsidRPr="00AF4A63">
              <w:t>H318</w:t>
            </w:r>
            <w:r>
              <w:t>:</w:t>
            </w:r>
            <w:r w:rsidRPr="00AF4A63">
              <w:t xml:space="preserve"> Verursacht schwere Augenschäden.</w:t>
            </w:r>
          </w:p>
        </w:tc>
      </w:tr>
      <w:tr w:rsidR="00C258B5" w14:paraId="64BEECBA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0CC6C" w14:textId="7FDC9D19" w:rsidR="00C258B5" w:rsidRPr="00C258B5" w:rsidRDefault="00C258B5" w:rsidP="003F1177">
            <w:pPr>
              <w:spacing w:line="240" w:lineRule="auto"/>
              <w:jc w:val="left"/>
            </w:pPr>
            <w:r w:rsidRPr="00C258B5">
              <w:t>H319</w:t>
            </w:r>
            <w:r>
              <w:t>:</w:t>
            </w:r>
            <w:r w:rsidRPr="00C258B5">
              <w:t xml:space="preserve"> Verursacht schwere Augenreizung.</w:t>
            </w:r>
          </w:p>
        </w:tc>
      </w:tr>
      <w:tr w:rsidR="00737C3E" w14:paraId="3DB2C904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1637F" w14:textId="4D83B720" w:rsidR="00737C3E" w:rsidRDefault="00C258B5" w:rsidP="003F1177">
            <w:pPr>
              <w:spacing w:line="240" w:lineRule="auto"/>
              <w:jc w:val="left"/>
            </w:pPr>
            <w:r w:rsidRPr="00C258B5">
              <w:t>H351</w:t>
            </w:r>
            <w:r>
              <w:t>:</w:t>
            </w:r>
            <w:r w:rsidRPr="00C258B5">
              <w:t xml:space="preserve"> Kann vermutlich Krebs erzeugen.</w:t>
            </w:r>
          </w:p>
        </w:tc>
      </w:tr>
      <w:tr w:rsidR="00C258B5" w14:paraId="72788225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0EBF3" w14:textId="2532676B" w:rsidR="00C258B5" w:rsidRPr="00C258B5" w:rsidRDefault="00C258B5" w:rsidP="003F1177">
            <w:pPr>
              <w:spacing w:line="240" w:lineRule="auto"/>
              <w:jc w:val="left"/>
            </w:pPr>
            <w:r w:rsidRPr="00C258B5">
              <w:t>H373</w:t>
            </w:r>
            <w:r>
              <w:t>:</w:t>
            </w:r>
            <w:r w:rsidRPr="00C258B5">
              <w:t xml:space="preserve"> Kann die Organe (Milz) schädigen bei längerer oder wiederholter Exposition durch Verschlucken.</w:t>
            </w:r>
          </w:p>
        </w:tc>
      </w:tr>
      <w:tr w:rsidR="00C258B5" w14:paraId="0D87F75A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8FC67" w14:textId="15350E95" w:rsidR="00C258B5" w:rsidRPr="00C258B5" w:rsidRDefault="00C258B5" w:rsidP="003F1177">
            <w:pPr>
              <w:spacing w:line="240" w:lineRule="auto"/>
              <w:jc w:val="left"/>
            </w:pPr>
            <w:r w:rsidRPr="00C258B5">
              <w:t>H410</w:t>
            </w:r>
            <w:r>
              <w:t>:</w:t>
            </w:r>
            <w:r w:rsidRPr="00C258B5">
              <w:t xml:space="preserve"> Sehr giftig für Wasserorganismen, mit langfristiger Wirkung.</w:t>
            </w:r>
          </w:p>
        </w:tc>
      </w:tr>
    </w:tbl>
    <w:p w14:paraId="0ED67C0B" w14:textId="77777777" w:rsidR="003F1177" w:rsidRDefault="003F1177" w:rsidP="000D4427"/>
    <w:p w14:paraId="55616073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7D10D733" w14:textId="77777777" w:rsidTr="003F11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0D4C" w14:textId="78921069" w:rsidR="00607B95" w:rsidRDefault="006A6673" w:rsidP="003F1177">
            <w:pPr>
              <w:spacing w:line="240" w:lineRule="auto"/>
              <w:jc w:val="left"/>
            </w:pPr>
            <w:r>
              <w:t>-</w:t>
            </w:r>
          </w:p>
        </w:tc>
      </w:tr>
    </w:tbl>
    <w:p w14:paraId="0A1CC162" w14:textId="77777777" w:rsidR="00103BA0" w:rsidRDefault="00103BA0" w:rsidP="000D4427">
      <w:bookmarkStart w:id="0" w:name="OLE_LINK1"/>
    </w:p>
    <w:p w14:paraId="0C3377D7" w14:textId="77777777" w:rsidR="00CA2222" w:rsidRDefault="00CA2222" w:rsidP="000D4427"/>
    <w:p w14:paraId="2D891F2A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624B6070" w14:textId="77777777" w:rsidTr="005F3942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007D609C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64EFE5AF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4A9265D1" w14:textId="77777777" w:rsidTr="005F3942">
        <w:tc>
          <w:tcPr>
            <w:tcW w:w="3402" w:type="dxa"/>
            <w:vMerge/>
            <w:shd w:val="clear" w:color="auto" w:fill="F2F2F2"/>
          </w:tcPr>
          <w:p w14:paraId="00BF8348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4E1C056C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2408D6C8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2246DBC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5F3942" w14:paraId="29F5A51F" w14:textId="77777777" w:rsidTr="005F3942">
        <w:tc>
          <w:tcPr>
            <w:tcW w:w="3402" w:type="dxa"/>
            <w:vAlign w:val="center"/>
          </w:tcPr>
          <w:p w14:paraId="6D58D652" w14:textId="52434C8E" w:rsidR="005F3942" w:rsidRDefault="005F3942" w:rsidP="005F3942">
            <w:pPr>
              <w:spacing w:line="240" w:lineRule="auto"/>
            </w:pPr>
            <w:r>
              <w:t>Acetylaceton</w:t>
            </w:r>
          </w:p>
        </w:tc>
        <w:tc>
          <w:tcPr>
            <w:tcW w:w="2154" w:type="dxa"/>
          </w:tcPr>
          <w:p w14:paraId="0422FF01" w14:textId="0AEFB1A4" w:rsidR="005F3942" w:rsidRDefault="00F00BFA" w:rsidP="00F00BFA">
            <w:pPr>
              <w:spacing w:line="240" w:lineRule="auto"/>
              <w:jc w:val="left"/>
            </w:pPr>
            <w:r>
              <w:t>K, W, A</w:t>
            </w:r>
          </w:p>
        </w:tc>
        <w:tc>
          <w:tcPr>
            <w:tcW w:w="2154" w:type="dxa"/>
          </w:tcPr>
          <w:p w14:paraId="4D9D7C8A" w14:textId="2C31F844" w:rsidR="005F3942" w:rsidRDefault="00F00BFA" w:rsidP="00F00BFA">
            <w:pPr>
              <w:spacing w:line="240" w:lineRule="auto"/>
              <w:jc w:val="left"/>
            </w:pPr>
            <w:r>
              <w:t>W</w:t>
            </w:r>
          </w:p>
        </w:tc>
        <w:tc>
          <w:tcPr>
            <w:tcW w:w="2154" w:type="dxa"/>
          </w:tcPr>
          <w:p w14:paraId="2DBF964C" w14:textId="4C9F9C49" w:rsidR="005F3942" w:rsidRDefault="00F00BFA" w:rsidP="00F00BFA">
            <w:pPr>
              <w:spacing w:line="240" w:lineRule="auto"/>
              <w:jc w:val="left"/>
            </w:pPr>
            <w:r>
              <w:t>L, A, B</w:t>
            </w:r>
          </w:p>
        </w:tc>
      </w:tr>
      <w:tr w:rsidR="005F3942" w14:paraId="7FA8D017" w14:textId="77777777" w:rsidTr="005F3942">
        <w:tc>
          <w:tcPr>
            <w:tcW w:w="3402" w:type="dxa"/>
            <w:vAlign w:val="center"/>
          </w:tcPr>
          <w:p w14:paraId="4FCC62FD" w14:textId="7ADCD5EC" w:rsidR="005F3942" w:rsidRDefault="005F3942" w:rsidP="005F3942">
            <w:pPr>
              <w:spacing w:line="240" w:lineRule="auto"/>
            </w:pPr>
            <w:r w:rsidRPr="005F3942">
              <w:t>Hydroxylamin-</w:t>
            </w:r>
            <w:proofErr w:type="spellStart"/>
            <w:r w:rsidRPr="005F3942">
              <w:t>hydrochlorid</w:t>
            </w:r>
            <w:proofErr w:type="spellEnd"/>
          </w:p>
        </w:tc>
        <w:tc>
          <w:tcPr>
            <w:tcW w:w="2154" w:type="dxa"/>
          </w:tcPr>
          <w:p w14:paraId="6EFE5DBF" w14:textId="3F17EC01" w:rsidR="005F3942" w:rsidRDefault="00821B3E" w:rsidP="00F00BFA">
            <w:pPr>
              <w:spacing w:line="240" w:lineRule="auto"/>
              <w:jc w:val="left"/>
            </w:pPr>
            <w:r>
              <w:t>K, W, A</w:t>
            </w:r>
          </w:p>
        </w:tc>
        <w:tc>
          <w:tcPr>
            <w:tcW w:w="2154" w:type="dxa"/>
          </w:tcPr>
          <w:p w14:paraId="2F5F606C" w14:textId="66C0FB99" w:rsidR="005F3942" w:rsidRDefault="00821B3E" w:rsidP="00F00BFA">
            <w:pPr>
              <w:spacing w:line="240" w:lineRule="auto"/>
              <w:jc w:val="left"/>
            </w:pPr>
            <w:r>
              <w:t>W, A</w:t>
            </w:r>
          </w:p>
        </w:tc>
        <w:tc>
          <w:tcPr>
            <w:tcW w:w="2154" w:type="dxa"/>
          </w:tcPr>
          <w:p w14:paraId="7902E8C5" w14:textId="54A4B4BE" w:rsidR="005F3942" w:rsidRDefault="00821B3E" w:rsidP="00F00BFA">
            <w:pPr>
              <w:spacing w:line="240" w:lineRule="auto"/>
              <w:jc w:val="left"/>
            </w:pPr>
            <w:r>
              <w:t>F, A</w:t>
            </w:r>
          </w:p>
        </w:tc>
      </w:tr>
      <w:tr w:rsidR="005F3942" w14:paraId="399AF92B" w14:textId="77777777" w:rsidTr="005F3942">
        <w:tc>
          <w:tcPr>
            <w:tcW w:w="3402" w:type="dxa"/>
            <w:vAlign w:val="center"/>
          </w:tcPr>
          <w:p w14:paraId="0A43EC62" w14:textId="0507C5FC" w:rsidR="005F3942" w:rsidRDefault="005F3942" w:rsidP="005F3942">
            <w:pPr>
              <w:spacing w:line="240" w:lineRule="auto"/>
            </w:pPr>
            <w:r>
              <w:t>Ethanol</w:t>
            </w:r>
          </w:p>
        </w:tc>
        <w:tc>
          <w:tcPr>
            <w:tcW w:w="2154" w:type="dxa"/>
          </w:tcPr>
          <w:p w14:paraId="6AD01FF9" w14:textId="78C329DA" w:rsidR="005F3942" w:rsidRDefault="00AF4A63" w:rsidP="00F00BFA">
            <w:pPr>
              <w:spacing w:line="240" w:lineRule="auto"/>
              <w:jc w:val="left"/>
            </w:pPr>
            <w:r>
              <w:t>K, W, A</w:t>
            </w:r>
          </w:p>
        </w:tc>
        <w:tc>
          <w:tcPr>
            <w:tcW w:w="2154" w:type="dxa"/>
          </w:tcPr>
          <w:p w14:paraId="4D679263" w14:textId="63E2B990" w:rsidR="005F3942" w:rsidRDefault="00AF4A63" w:rsidP="00F00BFA">
            <w:pPr>
              <w:spacing w:line="240" w:lineRule="auto"/>
              <w:jc w:val="left"/>
            </w:pPr>
            <w:r>
              <w:t>W, A</w:t>
            </w:r>
          </w:p>
        </w:tc>
        <w:tc>
          <w:tcPr>
            <w:tcW w:w="2154" w:type="dxa"/>
          </w:tcPr>
          <w:p w14:paraId="1967AE6B" w14:textId="67399423" w:rsidR="005F3942" w:rsidRDefault="00AF4A63" w:rsidP="00F00BFA">
            <w:pPr>
              <w:spacing w:line="240" w:lineRule="auto"/>
              <w:jc w:val="left"/>
            </w:pPr>
            <w:r>
              <w:t>F, A</w:t>
            </w:r>
          </w:p>
        </w:tc>
      </w:tr>
      <w:tr w:rsidR="005F3942" w14:paraId="099F75E4" w14:textId="77777777" w:rsidTr="005F3942">
        <w:tc>
          <w:tcPr>
            <w:tcW w:w="3402" w:type="dxa"/>
            <w:vAlign w:val="center"/>
          </w:tcPr>
          <w:p w14:paraId="0955A63D" w14:textId="164302C8" w:rsidR="005F3942" w:rsidRDefault="005F3942" w:rsidP="005F3942">
            <w:pPr>
              <w:spacing w:line="240" w:lineRule="auto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2154" w:type="dxa"/>
          </w:tcPr>
          <w:p w14:paraId="35D72DCE" w14:textId="29ACA77E" w:rsidR="005F3942" w:rsidRDefault="00AF4A63" w:rsidP="00F00BFA">
            <w:pPr>
              <w:spacing w:line="240" w:lineRule="auto"/>
              <w:jc w:val="left"/>
            </w:pPr>
            <w:r>
              <w:t>K, W</w:t>
            </w:r>
          </w:p>
        </w:tc>
        <w:tc>
          <w:tcPr>
            <w:tcW w:w="2154" w:type="dxa"/>
          </w:tcPr>
          <w:p w14:paraId="1B0501CB" w14:textId="5DEE0373" w:rsidR="005F3942" w:rsidRDefault="00AF4A63" w:rsidP="00F00BFA">
            <w:pPr>
              <w:spacing w:line="240" w:lineRule="auto"/>
              <w:jc w:val="left"/>
            </w:pPr>
            <w:r>
              <w:t>W, A</w:t>
            </w:r>
          </w:p>
        </w:tc>
        <w:tc>
          <w:tcPr>
            <w:tcW w:w="2154" w:type="dxa"/>
          </w:tcPr>
          <w:p w14:paraId="2A2286F0" w14:textId="0F073AEE" w:rsidR="005F3942" w:rsidRDefault="00AF4A63" w:rsidP="00F00BFA">
            <w:pPr>
              <w:spacing w:line="240" w:lineRule="auto"/>
              <w:jc w:val="left"/>
            </w:pPr>
            <w:r>
              <w:t>F</w:t>
            </w:r>
          </w:p>
        </w:tc>
      </w:tr>
      <w:tr w:rsidR="005F3942" w14:paraId="0453DB68" w14:textId="77777777" w:rsidTr="005F3942">
        <w:tc>
          <w:tcPr>
            <w:tcW w:w="3402" w:type="dxa"/>
            <w:vAlign w:val="center"/>
          </w:tcPr>
          <w:p w14:paraId="457A50FE" w14:textId="23CE68E8" w:rsidR="005F3942" w:rsidRDefault="005F3942" w:rsidP="005F3942">
            <w:pPr>
              <w:spacing w:line="240" w:lineRule="auto"/>
            </w:pPr>
            <w:r>
              <w:t>MTBE</w:t>
            </w:r>
          </w:p>
        </w:tc>
        <w:tc>
          <w:tcPr>
            <w:tcW w:w="2154" w:type="dxa"/>
          </w:tcPr>
          <w:p w14:paraId="0081FDB7" w14:textId="20BA4C81" w:rsidR="005F3942" w:rsidRDefault="001B3D2F" w:rsidP="00F00BFA">
            <w:pPr>
              <w:spacing w:line="240" w:lineRule="auto"/>
              <w:jc w:val="left"/>
            </w:pPr>
            <w:r>
              <w:t>K, W, A</w:t>
            </w:r>
          </w:p>
        </w:tc>
        <w:tc>
          <w:tcPr>
            <w:tcW w:w="2154" w:type="dxa"/>
          </w:tcPr>
          <w:p w14:paraId="15EEF601" w14:textId="1AD1F17D" w:rsidR="005F3942" w:rsidRDefault="001B3D2F" w:rsidP="00F00BFA">
            <w:pPr>
              <w:spacing w:line="240" w:lineRule="auto"/>
              <w:jc w:val="left"/>
            </w:pPr>
            <w:r>
              <w:t>W, A</w:t>
            </w:r>
          </w:p>
        </w:tc>
        <w:tc>
          <w:tcPr>
            <w:tcW w:w="2154" w:type="dxa"/>
          </w:tcPr>
          <w:p w14:paraId="0B603166" w14:textId="23BA112C" w:rsidR="005F3942" w:rsidRDefault="001B3D2F" w:rsidP="00F00BFA">
            <w:pPr>
              <w:spacing w:line="240" w:lineRule="auto"/>
              <w:jc w:val="left"/>
            </w:pPr>
            <w:r>
              <w:t>L, A</w:t>
            </w:r>
          </w:p>
        </w:tc>
      </w:tr>
      <w:tr w:rsidR="005F3942" w14:paraId="5CA42D08" w14:textId="77777777" w:rsidTr="005F3942">
        <w:tc>
          <w:tcPr>
            <w:tcW w:w="3402" w:type="dxa"/>
            <w:vAlign w:val="center"/>
          </w:tcPr>
          <w:p w14:paraId="2014C93C" w14:textId="409B533D" w:rsidR="005F3942" w:rsidRDefault="005F3942" w:rsidP="005F3942">
            <w:pPr>
              <w:spacing w:line="240" w:lineRule="auto"/>
            </w:pPr>
            <w:r>
              <w:t>Magnesiumsulfat</w:t>
            </w:r>
          </w:p>
        </w:tc>
        <w:tc>
          <w:tcPr>
            <w:tcW w:w="2154" w:type="dxa"/>
          </w:tcPr>
          <w:p w14:paraId="5878D794" w14:textId="23772C80" w:rsidR="005F3942" w:rsidRDefault="001B3D2F" w:rsidP="00F00BFA">
            <w:pPr>
              <w:spacing w:line="240" w:lineRule="auto"/>
              <w:jc w:val="left"/>
            </w:pPr>
            <w:r>
              <w:t>K, W</w:t>
            </w:r>
          </w:p>
        </w:tc>
        <w:tc>
          <w:tcPr>
            <w:tcW w:w="2154" w:type="dxa"/>
          </w:tcPr>
          <w:p w14:paraId="2EF3239E" w14:textId="2DF2E326" w:rsidR="005F3942" w:rsidRDefault="001B3D2F" w:rsidP="00F00BFA">
            <w:pPr>
              <w:spacing w:line="240" w:lineRule="auto"/>
              <w:jc w:val="left"/>
            </w:pPr>
            <w:r>
              <w:t>W</w:t>
            </w:r>
          </w:p>
        </w:tc>
        <w:tc>
          <w:tcPr>
            <w:tcW w:w="2154" w:type="dxa"/>
          </w:tcPr>
          <w:p w14:paraId="40AA3446" w14:textId="5A00E891" w:rsidR="005F3942" w:rsidRDefault="001B3D2F" w:rsidP="00F00BFA">
            <w:pPr>
              <w:spacing w:line="240" w:lineRule="auto"/>
              <w:jc w:val="left"/>
            </w:pPr>
            <w:r>
              <w:t>L</w:t>
            </w:r>
          </w:p>
        </w:tc>
      </w:tr>
      <w:tr w:rsidR="005F3942" w14:paraId="13D95203" w14:textId="77777777" w:rsidTr="005F3942">
        <w:tc>
          <w:tcPr>
            <w:tcW w:w="3402" w:type="dxa"/>
            <w:vAlign w:val="center"/>
          </w:tcPr>
          <w:p w14:paraId="4FA06748" w14:textId="132BFD28" w:rsidR="005F3942" w:rsidRDefault="005F3942" w:rsidP="005F3942">
            <w:pPr>
              <w:spacing w:line="240" w:lineRule="auto"/>
            </w:pPr>
            <w:r w:rsidRPr="005F3942">
              <w:t>3,5-Dimethylisoxazol</w:t>
            </w:r>
          </w:p>
        </w:tc>
        <w:tc>
          <w:tcPr>
            <w:tcW w:w="2154" w:type="dxa"/>
          </w:tcPr>
          <w:p w14:paraId="57A70A59" w14:textId="34642DEE" w:rsidR="005F3942" w:rsidRDefault="001E5E46" w:rsidP="00F00BFA">
            <w:pPr>
              <w:spacing w:line="240" w:lineRule="auto"/>
              <w:jc w:val="left"/>
            </w:pPr>
            <w:r>
              <w:t>K, W</w:t>
            </w:r>
          </w:p>
        </w:tc>
        <w:tc>
          <w:tcPr>
            <w:tcW w:w="2154" w:type="dxa"/>
          </w:tcPr>
          <w:p w14:paraId="3E44E654" w14:textId="0242C75A" w:rsidR="005F3942" w:rsidRDefault="001E5E46" w:rsidP="00F00BFA">
            <w:pPr>
              <w:spacing w:line="240" w:lineRule="auto"/>
              <w:jc w:val="left"/>
            </w:pPr>
            <w:r>
              <w:t>W</w:t>
            </w:r>
          </w:p>
        </w:tc>
        <w:tc>
          <w:tcPr>
            <w:tcW w:w="2154" w:type="dxa"/>
          </w:tcPr>
          <w:p w14:paraId="7444F0DD" w14:textId="56E66A89" w:rsidR="005F3942" w:rsidRDefault="001E5E46" w:rsidP="00F00BFA">
            <w:pPr>
              <w:spacing w:line="240" w:lineRule="auto"/>
              <w:jc w:val="left"/>
            </w:pPr>
            <w:r>
              <w:t>L</w:t>
            </w:r>
          </w:p>
        </w:tc>
      </w:tr>
    </w:tbl>
    <w:p w14:paraId="21607050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0BC16FD4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16EBC56D" w14:textId="77777777" w:rsidR="00EE369D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2519F04F" w14:textId="77777777" w:rsidR="006A6673" w:rsidRPr="003F1177" w:rsidRDefault="006A6673" w:rsidP="003F1177">
      <w:pPr>
        <w:spacing w:line="240" w:lineRule="auto"/>
        <w:rPr>
          <w:sz w:val="20"/>
        </w:rPr>
      </w:pPr>
    </w:p>
    <w:p w14:paraId="157744A4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2D157B0A" w14:textId="77777777" w:rsidTr="005F3942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B90FDAE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2460B53C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5F3942" w14:paraId="7271CEB0" w14:textId="77777777" w:rsidTr="005F394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E09F9" w14:textId="288459C7" w:rsidR="005F3942" w:rsidRDefault="005F3942" w:rsidP="005F3942">
            <w:pPr>
              <w:spacing w:line="240" w:lineRule="auto"/>
              <w:jc w:val="left"/>
            </w:pPr>
            <w:r>
              <w:t>Acetylaceton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71590C" w14:textId="5C38D01D" w:rsidR="005F3942" w:rsidRDefault="00F00BFA" w:rsidP="005F394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5F3942" w14:paraId="669DE327" w14:textId="77777777" w:rsidTr="005F394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33206" w14:textId="7874FE5B" w:rsidR="005F3942" w:rsidRDefault="005F3942" w:rsidP="005F3942">
            <w:pPr>
              <w:spacing w:line="240" w:lineRule="auto"/>
              <w:jc w:val="left"/>
            </w:pPr>
            <w:r w:rsidRPr="005F3942">
              <w:t>Hydroxylamin-</w:t>
            </w:r>
            <w:proofErr w:type="spellStart"/>
            <w:r w:rsidRPr="005F3942">
              <w:t>hydrochlorid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72BBDC" w14:textId="4DB6BA02" w:rsidR="005F3942" w:rsidRDefault="00821B3E" w:rsidP="005F3942">
            <w:pPr>
              <w:spacing w:line="240" w:lineRule="auto"/>
              <w:jc w:val="left"/>
            </w:pPr>
            <w:r>
              <w:t>T</w:t>
            </w:r>
          </w:p>
        </w:tc>
      </w:tr>
      <w:tr w:rsidR="005F3942" w14:paraId="0467247C" w14:textId="77777777" w:rsidTr="005F394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02F26" w14:textId="3B4EEBCF" w:rsidR="005F3942" w:rsidRDefault="005F3942" w:rsidP="005F3942">
            <w:pPr>
              <w:spacing w:line="240" w:lineRule="auto"/>
              <w:jc w:val="left"/>
            </w:pPr>
            <w:r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7BDB8CB" w14:textId="4D2E71B8" w:rsidR="005F3942" w:rsidRDefault="00AF4A63" w:rsidP="005F3942">
            <w:pPr>
              <w:spacing w:line="240" w:lineRule="auto"/>
              <w:jc w:val="left"/>
            </w:pPr>
            <w:r>
              <w:t>CB</w:t>
            </w:r>
          </w:p>
        </w:tc>
      </w:tr>
      <w:tr w:rsidR="005F3942" w14:paraId="155CD230" w14:textId="77777777" w:rsidTr="005F394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F4945" w14:textId="5DB93CB0" w:rsidR="005F3942" w:rsidRDefault="005F3942" w:rsidP="005F3942">
            <w:pPr>
              <w:spacing w:line="240" w:lineRule="auto"/>
              <w:jc w:val="left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DA9397" w14:textId="236C825F" w:rsidR="005F3942" w:rsidRDefault="00AF4A63" w:rsidP="005F3942">
            <w:pPr>
              <w:spacing w:line="240" w:lineRule="auto"/>
              <w:jc w:val="left"/>
            </w:pPr>
            <w:r>
              <w:t>T</w:t>
            </w:r>
          </w:p>
        </w:tc>
      </w:tr>
      <w:tr w:rsidR="005F3942" w14:paraId="0451DA1C" w14:textId="77777777" w:rsidTr="005F394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8361C" w14:textId="265A19A2" w:rsidR="005F3942" w:rsidRDefault="005F3942" w:rsidP="005F3942">
            <w:pPr>
              <w:spacing w:line="240" w:lineRule="auto"/>
              <w:jc w:val="left"/>
            </w:pPr>
            <w:r>
              <w:t>MTBE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408C43" w14:textId="6C5990D5" w:rsidR="005F3942" w:rsidRDefault="001B3D2F" w:rsidP="005F394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5F3942" w14:paraId="4CF852A8" w14:textId="77777777" w:rsidTr="005F394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32909A3" w14:textId="699632B1" w:rsidR="005F3942" w:rsidRDefault="005F3942" w:rsidP="005F3942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8638529" w14:textId="18054E62" w:rsidR="005F3942" w:rsidRDefault="001B3D2F" w:rsidP="005F3942">
            <w:pPr>
              <w:spacing w:line="240" w:lineRule="auto"/>
              <w:jc w:val="left"/>
            </w:pPr>
            <w:r>
              <w:t>T</w:t>
            </w:r>
          </w:p>
        </w:tc>
      </w:tr>
      <w:tr w:rsidR="005F3942" w14:paraId="0C2D319D" w14:textId="77777777" w:rsidTr="005F394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90507F2" w14:textId="3CD5105A" w:rsidR="005F3942" w:rsidRDefault="005F3942" w:rsidP="005F3942">
            <w:pPr>
              <w:spacing w:line="240" w:lineRule="auto"/>
              <w:jc w:val="left"/>
            </w:pPr>
            <w:r w:rsidRPr="005F3942">
              <w:t>3,5-Dimethylisoxazol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10EB471" w14:textId="1E9CB389" w:rsidR="005F3942" w:rsidRDefault="001B3D2F" w:rsidP="005F3942">
            <w:pPr>
              <w:spacing w:line="240" w:lineRule="auto"/>
              <w:jc w:val="left"/>
            </w:pPr>
            <w:r>
              <w:t>T</w:t>
            </w:r>
          </w:p>
        </w:tc>
      </w:tr>
    </w:tbl>
    <w:p w14:paraId="6D87CBEC" w14:textId="77777777" w:rsidR="00933768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7C8C1F13" w14:textId="77777777" w:rsidR="006A6673" w:rsidRPr="003F1177" w:rsidRDefault="006A6673" w:rsidP="003F1177">
      <w:pPr>
        <w:spacing w:before="60" w:line="240" w:lineRule="auto"/>
        <w:rPr>
          <w:sz w:val="20"/>
        </w:rPr>
      </w:pPr>
    </w:p>
    <w:p w14:paraId="5722DA92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6F280766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3F47E9E2" w14:textId="77777777" w:rsidR="004A5BD3" w:rsidRDefault="004A5BD3" w:rsidP="000D4427"/>
    <w:p w14:paraId="44E46C1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153D1D" w14:paraId="29B316FE" w14:textId="77777777" w:rsidTr="005F3942">
        <w:tc>
          <w:tcPr>
            <w:tcW w:w="3398" w:type="dxa"/>
            <w:vMerge w:val="restart"/>
            <w:shd w:val="clear" w:color="auto" w:fill="F2F2F2"/>
            <w:vAlign w:val="center"/>
          </w:tcPr>
          <w:p w14:paraId="0A13011A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14:paraId="161E0103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shd w:val="clear" w:color="auto" w:fill="F2F2F2"/>
            <w:vAlign w:val="center"/>
          </w:tcPr>
          <w:p w14:paraId="18199D45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472267ED" w14:textId="77777777" w:rsidTr="005F3942">
        <w:tc>
          <w:tcPr>
            <w:tcW w:w="3398" w:type="dxa"/>
            <w:vMerge/>
            <w:shd w:val="clear" w:color="auto" w:fill="F2F2F2"/>
          </w:tcPr>
          <w:p w14:paraId="5685C738" w14:textId="77777777" w:rsidR="00153D1D" w:rsidRDefault="00153D1D" w:rsidP="003F1177">
            <w:pPr>
              <w:spacing w:line="240" w:lineRule="auto"/>
            </w:pPr>
          </w:p>
        </w:tc>
        <w:tc>
          <w:tcPr>
            <w:tcW w:w="567" w:type="dxa"/>
            <w:shd w:val="clear" w:color="auto" w:fill="F2F2F2"/>
            <w:vAlign w:val="center"/>
          </w:tcPr>
          <w:p w14:paraId="65388AFB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5389EA4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82AE327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4762" w:type="dxa"/>
            <w:vMerge/>
            <w:shd w:val="clear" w:color="auto" w:fill="F2F2F2"/>
          </w:tcPr>
          <w:p w14:paraId="10592663" w14:textId="77777777" w:rsidR="00153D1D" w:rsidRDefault="00153D1D" w:rsidP="003F1177">
            <w:pPr>
              <w:spacing w:line="240" w:lineRule="auto"/>
            </w:pPr>
          </w:p>
        </w:tc>
      </w:tr>
      <w:tr w:rsidR="005F3942" w14:paraId="1F56D011" w14:textId="77777777" w:rsidTr="005F3942">
        <w:tc>
          <w:tcPr>
            <w:tcW w:w="3398" w:type="dxa"/>
            <w:vAlign w:val="center"/>
          </w:tcPr>
          <w:p w14:paraId="50779578" w14:textId="02926DBA" w:rsidR="005F3942" w:rsidRDefault="005F3942" w:rsidP="005F3942">
            <w:pPr>
              <w:spacing w:line="240" w:lineRule="auto"/>
              <w:jc w:val="left"/>
            </w:pPr>
            <w:r>
              <w:t>Ethanol</w:t>
            </w:r>
          </w:p>
        </w:tc>
        <w:tc>
          <w:tcPr>
            <w:tcW w:w="567" w:type="dxa"/>
            <w:vAlign w:val="center"/>
          </w:tcPr>
          <w:p w14:paraId="16AE0C51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E1B2C3C" w14:textId="603D255C" w:rsidR="005F3942" w:rsidRDefault="00821B3E" w:rsidP="005F394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637CC519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44A23EFA" w14:textId="77777777" w:rsidR="005F3942" w:rsidRDefault="005F3942" w:rsidP="005F3942">
            <w:pPr>
              <w:spacing w:line="240" w:lineRule="auto"/>
              <w:jc w:val="left"/>
            </w:pPr>
          </w:p>
        </w:tc>
      </w:tr>
      <w:tr w:rsidR="005F3942" w14:paraId="2C624C9F" w14:textId="77777777" w:rsidTr="005F3942">
        <w:tc>
          <w:tcPr>
            <w:tcW w:w="3398" w:type="dxa"/>
            <w:vAlign w:val="center"/>
          </w:tcPr>
          <w:p w14:paraId="6078EE72" w14:textId="46882501" w:rsidR="005F3942" w:rsidRDefault="005F3942" w:rsidP="005F3942">
            <w:pPr>
              <w:spacing w:line="240" w:lineRule="auto"/>
              <w:jc w:val="left"/>
            </w:pPr>
            <w:r w:rsidRPr="005F3942">
              <w:t>Eisen(III)</w:t>
            </w:r>
            <w:proofErr w:type="spellStart"/>
            <w:r w:rsidRPr="005F3942">
              <w:t>chlorid</w:t>
            </w:r>
            <w:proofErr w:type="spellEnd"/>
          </w:p>
        </w:tc>
        <w:tc>
          <w:tcPr>
            <w:tcW w:w="567" w:type="dxa"/>
            <w:vAlign w:val="center"/>
          </w:tcPr>
          <w:p w14:paraId="1A607631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1A2E310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0ED8532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131BCBB3" w14:textId="6053B506" w:rsidR="005F3942" w:rsidRDefault="001B3D2F" w:rsidP="005F3942">
            <w:pPr>
              <w:spacing w:line="240" w:lineRule="auto"/>
              <w:jc w:val="left"/>
            </w:pPr>
            <w:r>
              <w:t>Stark verdünnt</w:t>
            </w:r>
            <w:r w:rsidR="006A6673">
              <w:t xml:space="preserve"> in Kanalisation</w:t>
            </w:r>
          </w:p>
        </w:tc>
      </w:tr>
      <w:tr w:rsidR="005F3942" w14:paraId="6E9CF084" w14:textId="77777777" w:rsidTr="005F3942">
        <w:tc>
          <w:tcPr>
            <w:tcW w:w="3398" w:type="dxa"/>
            <w:vAlign w:val="center"/>
          </w:tcPr>
          <w:p w14:paraId="52224B40" w14:textId="70006630" w:rsidR="005F3942" w:rsidRDefault="005F3942" w:rsidP="005F3942">
            <w:pPr>
              <w:spacing w:line="240" w:lineRule="auto"/>
              <w:jc w:val="left"/>
            </w:pPr>
            <w:r>
              <w:t>MTBE</w:t>
            </w:r>
          </w:p>
        </w:tc>
        <w:tc>
          <w:tcPr>
            <w:tcW w:w="567" w:type="dxa"/>
            <w:vAlign w:val="center"/>
          </w:tcPr>
          <w:p w14:paraId="08ADA7C7" w14:textId="43163BF5" w:rsidR="005F3942" w:rsidRDefault="001B3D2F" w:rsidP="005F394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090A2263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64D5E011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C01DD8A" w14:textId="77777777" w:rsidR="005F3942" w:rsidRDefault="005F3942" w:rsidP="005F3942">
            <w:pPr>
              <w:spacing w:line="240" w:lineRule="auto"/>
              <w:jc w:val="left"/>
            </w:pPr>
          </w:p>
        </w:tc>
      </w:tr>
      <w:tr w:rsidR="005F3942" w14:paraId="500B98F5" w14:textId="77777777" w:rsidTr="005F3942">
        <w:tc>
          <w:tcPr>
            <w:tcW w:w="3398" w:type="dxa"/>
            <w:vAlign w:val="center"/>
          </w:tcPr>
          <w:p w14:paraId="15C3DBB0" w14:textId="5A5D3393" w:rsidR="005F3942" w:rsidRDefault="005F3942" w:rsidP="005F3942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567" w:type="dxa"/>
            <w:vAlign w:val="center"/>
          </w:tcPr>
          <w:p w14:paraId="15CF996D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583D9DB3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ED7B138" w14:textId="77777777" w:rsidR="005F3942" w:rsidRDefault="005F3942" w:rsidP="005F394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43B69F57" w14:textId="6E9C6B58" w:rsidR="005F3942" w:rsidRDefault="001B3D2F" w:rsidP="005F3942">
            <w:pPr>
              <w:spacing w:line="240" w:lineRule="auto"/>
              <w:jc w:val="left"/>
            </w:pPr>
            <w:r>
              <w:t>Trocken</w:t>
            </w:r>
            <w:r w:rsidR="006A6673">
              <w:t xml:space="preserve"> in</w:t>
            </w:r>
            <w:r>
              <w:t xml:space="preserve"> Fest</w:t>
            </w:r>
            <w:r w:rsidR="006A6673">
              <w:t>st</w:t>
            </w:r>
            <w:r>
              <w:t>offabfall</w:t>
            </w:r>
          </w:p>
        </w:tc>
      </w:tr>
    </w:tbl>
    <w:p w14:paraId="67F7CC5D" w14:textId="77777777" w:rsidR="00933768" w:rsidRDefault="00933768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0F970AB9" w14:textId="77777777" w:rsidTr="006A6673">
        <w:tc>
          <w:tcPr>
            <w:tcW w:w="9835" w:type="dxa"/>
          </w:tcPr>
          <w:p w14:paraId="37F7A15A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31F5B963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3AD5CD9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373C6C9A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241F0E83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67C84C4" w14:textId="5F7580F0" w:rsidR="000E33EE" w:rsidRDefault="006A6673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516F262F" wp14:editId="7963C4D5">
                      <wp:simplePos x="0" y="0"/>
                      <wp:positionH relativeFrom="column">
                        <wp:posOffset>3604895</wp:posOffset>
                      </wp:positionH>
                      <wp:positionV relativeFrom="paragraph">
                        <wp:posOffset>-52070</wp:posOffset>
                      </wp:positionV>
                      <wp:extent cx="967480" cy="205200"/>
                      <wp:effectExtent l="38100" t="38100" r="42545" b="42545"/>
                      <wp:wrapNone/>
                      <wp:docPr id="1838077856" name="Freihand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7480" cy="20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08F12B" id="Freihand 77" o:spid="_x0000_s1026" type="#_x0000_t75" style="position:absolute;margin-left:283.5pt;margin-top:-4.45pt;width:76.9pt;height:16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">
                      <v:imagedata r:id="rId2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60CF8399" wp14:editId="30C64EDA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3175</wp:posOffset>
                      </wp:positionV>
                      <wp:extent cx="896095" cy="143805"/>
                      <wp:effectExtent l="38100" t="38100" r="37465" b="46990"/>
                      <wp:wrapNone/>
                      <wp:docPr id="243266274" name="Freihand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6095" cy="143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EA751E" id="Freihand 74" o:spid="_x0000_s1026" type="#_x0000_t75" style="position:absolute;margin-left:41.35pt;margin-top:-.1pt;width:71.25pt;height:1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">
                      <v:imagedata r:id="rId29" o:title=""/>
                    </v:shape>
                  </w:pict>
                </mc:Fallback>
              </mc:AlternateContent>
            </w:r>
            <w:r w:rsidR="000E33EE">
              <w:rPr>
                <w:b/>
                <w:bCs/>
              </w:rPr>
              <w:t>Datum:                                                    Unterschrift Student*in:</w:t>
            </w:r>
          </w:p>
          <w:p w14:paraId="01FE307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3083107C" w14:textId="77777777" w:rsidR="004F7C1B" w:rsidRDefault="004F7C1B" w:rsidP="000D4427"/>
    <w:p w14:paraId="080ABE52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default" r:id="rId30"/>
      <w:footerReference w:type="default" r:id="rId31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E5BF" w14:textId="77777777" w:rsidR="006806FB" w:rsidRDefault="006806FB" w:rsidP="000D4427">
      <w:r>
        <w:separator/>
      </w:r>
    </w:p>
  </w:endnote>
  <w:endnote w:type="continuationSeparator" w:id="0">
    <w:p w14:paraId="186E1B5C" w14:textId="77777777" w:rsidR="006806FB" w:rsidRDefault="006806FB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83CFCC" w14:textId="320023F3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6A6673">
              <w:t>3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7AE2" w14:textId="77777777" w:rsidR="006806FB" w:rsidRDefault="006806FB" w:rsidP="000D4427">
      <w:r>
        <w:separator/>
      </w:r>
    </w:p>
  </w:footnote>
  <w:footnote w:type="continuationSeparator" w:id="0">
    <w:p w14:paraId="33260FC9" w14:textId="77777777" w:rsidR="006806FB" w:rsidRDefault="006806FB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38FF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1D5F5213" w14:textId="4AD5DF8C" w:rsidR="00E41A0B" w:rsidRPr="000D4427" w:rsidRDefault="00E41A0B" w:rsidP="00E41A0B">
    <w:pPr>
      <w:spacing w:before="120"/>
    </w:pPr>
    <w:r w:rsidRPr="000D4427">
      <w:t>Name</w:t>
    </w:r>
    <w:r w:rsidR="00C258B5">
      <w:t xml:space="preserve">: </w:t>
    </w:r>
    <w:r w:rsidR="006A6673">
      <w:t>Lena-Marie Aßmann</w:t>
    </w:r>
    <w:r w:rsidR="000E33EE">
      <w:tab/>
    </w:r>
    <w:r w:rsidR="000E33EE">
      <w:tab/>
      <w:t xml:space="preserve">Kurs: </w:t>
    </w:r>
    <w:r w:rsidR="00C258B5">
      <w:t>1</w:t>
    </w:r>
    <w:r w:rsidR="000E33EE">
      <w:tab/>
    </w:r>
    <w:r w:rsidR="000E33EE">
      <w:tab/>
      <w:t>Praktikumslabor:</w:t>
    </w:r>
    <w:r w:rsidR="00C258B5">
      <w:t xml:space="preserve"> Saal 5</w:t>
    </w:r>
  </w:p>
  <w:p w14:paraId="6CDC68A8" w14:textId="77777777" w:rsidR="00E41A0B" w:rsidRPr="000D4427" w:rsidRDefault="00E41A0B" w:rsidP="00E41A0B"/>
  <w:p w14:paraId="5EA7F95A" w14:textId="0CDF1B47" w:rsidR="00E41A0B" w:rsidRDefault="00B943A8" w:rsidP="006A6673">
    <w:r>
      <w:t>Versuchsnummer</w:t>
    </w:r>
    <w:r w:rsidR="00E41A0B" w:rsidRPr="000D4427">
      <w:t xml:space="preserve">: </w:t>
    </w:r>
    <w:r>
      <w:t>2</w:t>
    </w:r>
    <w:r w:rsidR="00C258B5">
      <w:t>.3</w:t>
    </w:r>
    <w:r w:rsidR="006A6673">
      <w:t xml:space="preserve"> </w:t>
    </w:r>
    <w:r w:rsidR="006A6673" w:rsidRPr="006A6673">
      <w:t>Reaktion von Acetylaceton mit Hydroxylamin</w:t>
    </w:r>
  </w:p>
  <w:p w14:paraId="6D15E981" w14:textId="77777777" w:rsidR="000E33EE" w:rsidRDefault="000E33EE" w:rsidP="00E41A0B"/>
  <w:p w14:paraId="7CABE4B5" w14:textId="01D58F1B" w:rsidR="000E33EE" w:rsidRPr="006A6673" w:rsidRDefault="000E33EE" w:rsidP="00E41A0B">
    <w:r w:rsidRPr="006A6673">
      <w:t>Literatur:</w:t>
    </w:r>
    <w:r w:rsidR="00C258B5" w:rsidRPr="006A6673">
      <w:t xml:space="preserve"> </w:t>
    </w:r>
    <w:r w:rsidR="00AF4A63" w:rsidRPr="006A6673">
      <w:t xml:space="preserve">Carl Roth, </w:t>
    </w:r>
    <w:proofErr w:type="spellStart"/>
    <w:r w:rsidR="00C258B5" w:rsidRPr="006A6673">
      <w:t>DaMaRIS</w:t>
    </w:r>
    <w:proofErr w:type="spellEnd"/>
    <w:r w:rsidR="00C258B5" w:rsidRPr="006A6673">
      <w:t>,</w:t>
    </w:r>
    <w:r w:rsidR="00AF4A63" w:rsidRPr="006A6673">
      <w:t xml:space="preserve"> </w:t>
    </w:r>
    <w:proofErr w:type="spellStart"/>
    <w:r w:rsidR="00AF4A63" w:rsidRPr="006A6673">
      <w:t>Gestis</w:t>
    </w:r>
    <w:proofErr w:type="spellEnd"/>
    <w:r w:rsidR="00AF4A63" w:rsidRPr="006A6673">
      <w:t>,</w:t>
    </w:r>
    <w:r w:rsidR="00C258B5" w:rsidRPr="006A6673">
      <w:t xml:space="preserve"> Merck</w:t>
    </w:r>
    <w:r w:rsidR="00AF4A63" w:rsidRPr="006A6673">
      <w:t>, Sigma Aldrich</w:t>
    </w:r>
  </w:p>
  <w:p w14:paraId="6971F4DA" w14:textId="77777777" w:rsidR="000E33EE" w:rsidRPr="006A6673" w:rsidRDefault="000E33EE" w:rsidP="00E41A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42"/>
    <w:rsid w:val="0001442B"/>
    <w:rsid w:val="00024D89"/>
    <w:rsid w:val="000962DD"/>
    <w:rsid w:val="000B3149"/>
    <w:rsid w:val="000D2D48"/>
    <w:rsid w:val="000D2F54"/>
    <w:rsid w:val="000D4427"/>
    <w:rsid w:val="000E33EE"/>
    <w:rsid w:val="000F1EED"/>
    <w:rsid w:val="000F4817"/>
    <w:rsid w:val="00103BA0"/>
    <w:rsid w:val="001372B9"/>
    <w:rsid w:val="00137BF7"/>
    <w:rsid w:val="00145A07"/>
    <w:rsid w:val="001517CA"/>
    <w:rsid w:val="00153D1D"/>
    <w:rsid w:val="00164DA1"/>
    <w:rsid w:val="00165FF3"/>
    <w:rsid w:val="00167DE3"/>
    <w:rsid w:val="001878D1"/>
    <w:rsid w:val="001B3D2F"/>
    <w:rsid w:val="001E5E46"/>
    <w:rsid w:val="001E6448"/>
    <w:rsid w:val="0023507B"/>
    <w:rsid w:val="0024626E"/>
    <w:rsid w:val="0026350B"/>
    <w:rsid w:val="002A4D8D"/>
    <w:rsid w:val="002B6683"/>
    <w:rsid w:val="002D30A0"/>
    <w:rsid w:val="002D45E9"/>
    <w:rsid w:val="002F05E7"/>
    <w:rsid w:val="003249CC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C39CC"/>
    <w:rsid w:val="005D294B"/>
    <w:rsid w:val="005F057C"/>
    <w:rsid w:val="005F3942"/>
    <w:rsid w:val="00607B95"/>
    <w:rsid w:val="00644458"/>
    <w:rsid w:val="00644DCF"/>
    <w:rsid w:val="00660C99"/>
    <w:rsid w:val="00672CD4"/>
    <w:rsid w:val="006806FB"/>
    <w:rsid w:val="00687DA6"/>
    <w:rsid w:val="006A6673"/>
    <w:rsid w:val="006C2DC9"/>
    <w:rsid w:val="006C549D"/>
    <w:rsid w:val="006C62D3"/>
    <w:rsid w:val="006D3C90"/>
    <w:rsid w:val="006E0D23"/>
    <w:rsid w:val="006F1B9E"/>
    <w:rsid w:val="00702014"/>
    <w:rsid w:val="00705E48"/>
    <w:rsid w:val="007227B7"/>
    <w:rsid w:val="00737C3E"/>
    <w:rsid w:val="00745AD7"/>
    <w:rsid w:val="00767BA3"/>
    <w:rsid w:val="00772902"/>
    <w:rsid w:val="007740E8"/>
    <w:rsid w:val="007770BD"/>
    <w:rsid w:val="007D13FA"/>
    <w:rsid w:val="00821B3E"/>
    <w:rsid w:val="0082641D"/>
    <w:rsid w:val="00841463"/>
    <w:rsid w:val="00885AC0"/>
    <w:rsid w:val="008871F9"/>
    <w:rsid w:val="00887EAD"/>
    <w:rsid w:val="008A52B0"/>
    <w:rsid w:val="008C7D3D"/>
    <w:rsid w:val="008E5620"/>
    <w:rsid w:val="00927CF2"/>
    <w:rsid w:val="00933768"/>
    <w:rsid w:val="009551E4"/>
    <w:rsid w:val="0096635D"/>
    <w:rsid w:val="00981B9D"/>
    <w:rsid w:val="009A3A5A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77D45"/>
    <w:rsid w:val="00AA5F2E"/>
    <w:rsid w:val="00AC3565"/>
    <w:rsid w:val="00AD35A0"/>
    <w:rsid w:val="00AF4A63"/>
    <w:rsid w:val="00AF609D"/>
    <w:rsid w:val="00B238ED"/>
    <w:rsid w:val="00B36B3B"/>
    <w:rsid w:val="00B60CBA"/>
    <w:rsid w:val="00B84075"/>
    <w:rsid w:val="00B943A8"/>
    <w:rsid w:val="00B959D9"/>
    <w:rsid w:val="00BD647F"/>
    <w:rsid w:val="00BF4255"/>
    <w:rsid w:val="00BF4A62"/>
    <w:rsid w:val="00C0390F"/>
    <w:rsid w:val="00C102F5"/>
    <w:rsid w:val="00C13CFE"/>
    <w:rsid w:val="00C258B5"/>
    <w:rsid w:val="00C3131B"/>
    <w:rsid w:val="00C606D7"/>
    <w:rsid w:val="00C64E14"/>
    <w:rsid w:val="00CA2222"/>
    <w:rsid w:val="00CB6DE6"/>
    <w:rsid w:val="00CC1B15"/>
    <w:rsid w:val="00CF10DD"/>
    <w:rsid w:val="00D53D2A"/>
    <w:rsid w:val="00D7228E"/>
    <w:rsid w:val="00D85881"/>
    <w:rsid w:val="00D91093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505F0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00BFA"/>
    <w:rsid w:val="00F15E2F"/>
    <w:rsid w:val="00F34778"/>
    <w:rsid w:val="00F35840"/>
    <w:rsid w:val="00F36532"/>
    <w:rsid w:val="00F40022"/>
    <w:rsid w:val="00F51782"/>
    <w:rsid w:val="00F62CE6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D32FEF"/>
  <w15:docId w15:val="{7B9CDCA6-26B7-4B5D-A288-987342A5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  <w:style w:type="character" w:styleId="Hyperlink">
    <w:name w:val="Hyperlink"/>
    <w:basedOn w:val="Absatz-Standardschriftart"/>
    <w:uiPriority w:val="99"/>
    <w:unhideWhenUsed/>
    <w:rsid w:val="00F00BFA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0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image" Target="media/image10.png"/><Relationship Id="rId28" Type="http://schemas.openxmlformats.org/officeDocument/2006/relationships/customXml" Target="ink/ink9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a\Downloads\MoPoS26-Vorprotokoll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2:47.9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0 731 4512 0 0,'0'0'89'0'0,"14"12"94"0"0,-2-12-56 0 0,0 0 0 0 0,0-1 0 0 0,22-5 0 0 0,5 1 105 0 0,-26 1-158 0 0,-8 3-40 0 0</inkml:trace>
  <inkml:trace contextRef="#ctx0" brushRef="#br0" timeOffset="-2627.01">50 162 992 0 0,'0'0'465'0'0,"19"-3"-169"0"0,102-9 1479 0 0,-100 16-1463 0 0,-17-3-256 0 0</inkml:trace>
  <inkml:trace contextRef="#ctx0" brushRef="#br0" timeOffset="-2061.45">420 4 1800 0 0,'0'0'27'0'0,"4"25"145"0"0,0 5 215 0 0,-3-25-352 0 0,0 0 0 0 0,0 0 0 0 0,-1 0 0 0 0,0 0 0 0 0,0 9 0 0 0,-13 141 905 0 0,12-149-873 0 0,0-6-58 0 0,1 1-1 0 0,0-1 1 0 0,0 0 0 0 0,0 1-1 0 0,-1-1 1 0 0,1 0 0 0 0,0 1-1 0 0,0-1 1 0 0,0 0 0 0 0,0 1-1 0 0,0-1 1 0 0,0 0 0 0 0,0 1-1 0 0,0-1 1 0 0,0 0 0 0 0,0 1-1 0 0,0-1 1 0 0,0 0 0 0 0,0 1-1 0 0,0-1 1 0 0,0 0 0 0 0,0 1-1 0 0,0-1 1 0 0,1 0 0 0 0,-1 1-1 0 0,0-1 1 0 0,0 0 0 0 0,0 1-1 0 0,1-1 1 0 0,-1 0 0 0 0,0 1-1 0 0,0-1 1 0 0,0 0 0 0 0,1 0-1 0 0,-1 0 1 0 0,0 1 0 0 0,1-1-1 0 0,-1 0 1 0 0,0 0 0 0 0,0 0 0 0 0,1 1-1 0 0,-1-1 1 0 0,0 0 0 0 0,1 0-1 0 0,-1 0 1 0 0,1 0 0 0 0,-1 0-1 0 0,0 0 1 0 0,1 0 0 0 0,-1 0-1 0 0,0 0 1 0 0,1 0 0 0 0,-1 0-1 0 0,1 0 1 0 0,0 0 15 0 0</inkml:trace>
  <inkml:trace contextRef="#ctx0" brushRef="#br0" timeOffset="-1730.16">561 1 2304 0 0,'0'0'80'0'0,"2"26"64"0"0,-3-19-125 0 0,0 0 0 0 0,-1 0 0 0 0,0 0-1 0 0,0 0 1 0 0,0 0 0 0 0,-5 7 0 0 0,4-6 7 0 0,0-1 1 0 0,0 1-1 0 0,1 0 1 0 0,-4 16-1 0 0,4-5 14 0 0,0-5-1 0 0,1 0-1 0 0,0 1 1 0 0,1-1 0 0 0,0 0 0 0 0,1 1 0 0 0,3 15 0 0 0,-3-26-18 0 0,4 4 101 0 0,-5-7-97 0 0</inkml:trace>
  <inkml:trace contextRef="#ctx0" brushRef="#br0" timeOffset="-1559.61">443 153 3568 0 0,'0'0'8'0'0,"24"5"24"0"0,72-12 153 0 0,-87 6-154 0 0</inkml:trace>
  <inkml:trace contextRef="#ctx0" brushRef="#br0" timeOffset="-1130.47">610 207 2208 0 0,'0'0'256'0'0,"2"0"-231"0"0,29 5 90 0 0,-26-5-69 0 0,1 1 0 0 0,-1-1 0 0 0,0 1 0 0 0,0 0 0 0 0,8 3 0 0 0,-12-3-34 0 0,0 0 1 0 0,-1 0-1 0 0,1-1 0 0 0,0 1 0 0 0,-1 0 1 0 0,1 0-1 0 0,0 0 0 0 0,-1 0 1 0 0,1 0-1 0 0,-1 0 0 0 0,0 0 0 0 0,1 0 1 0 0,-1 0-1 0 0,0 0 0 0 0,0 0 1 0 0,1 0-1 0 0,-1 0 0 0 0,0 0 0 0 0,0 0 1 0 0,0 1-1 0 0,0-1 0 0 0,-1 0 1 0 0,1 2-1 0 0,-5 25 141 0 0,3-23-123 0 0,0 0 0 0 0,-1-1 0 0 0,1 1-1 0 0,-1-1 1 0 0,0 1 0 0 0,0-1 0 0 0,0 0 0 0 0,-6 6 0 0 0,-6 7 37 0 0,15-16-57 0 0,-1-1 0 0 0,1 0 0 0 0,0 0 0 0 0,0 1 0 0 0,0-1 0 0 0,-1 0-1 0 0,1 1 1 0 0,0-1 0 0 0,0 0 0 0 0,0 1 0 0 0,0-1 0 0 0,0 0 0 0 0,0 1 0 0 0,-1-1 0 0 0,1 1 0 0 0,0-1 0 0 0,0 0 0 0 0,0 1 0 0 0,0-1 0 0 0,0 0 0 0 0,1 1-1 0 0,-1-1 1 0 0,0 1 0 0 0,0-1 0 0 0,0 0 0 0 0,0 1 0 0 0,0-1 0 0 0,0 0 0 0 0,1 1 0 0 0,-1-1 0 0 0,0 1 0 0 0,14 7 317 0 0,28 0 238 0 0,-28-6-388 0 0,-12-2-133 0 0,-1 1 1 0 0,1-1 0 0 0,-1 0 0 0 0,1 0 0 0 0,-1 0 0 0 0,1 0 0 0 0,0 0-1 0 0,-1-1 1 0 0,1 1 0 0 0,-1 0 0 0 0,4-2 0 0 0,-1 1 15 0 0,3-1 35 0 0</inkml:trace>
  <inkml:trace contextRef="#ctx0" brushRef="#br0" timeOffset="-663.2">923 77 2808 0 0,'-6'4'32'0'0,"-2"2"96"0"0,0 0 0 0 0,0 0 0 0 0,1 1 0 0 0,-12 14 0 0 0,17-19-90 0 0,1 1-1 0 0,-1 0 0 0 0,1-1 0 0 0,-1 1 0 0 0,1 0 0 0 0,0 0 1 0 0,0 0-1 0 0,0 0 0 0 0,0 0 0 0 0,1 0 0 0 0,-1 0 0 0 0,1 1 1 0 0,0-1-1 0 0,0 0 0 0 0,0 0 0 0 0,0 0 0 0 0,1 0 1 0 0,-1 0-1 0 0,2 6 0 0 0,0-5-1 0 0,-1 0 0 0 0,1-1 0 0 0,-1 1 0 0 0,1 0 0 0 0,0-1 1 0 0,1 1-1 0 0,-1-1 0 0 0,0 1 0 0 0,1-1 0 0 0,0 0 0 0 0,0 0 0 0 0,0-1 0 0 0,0 1 0 0 0,0 0 1 0 0,1-1-1 0 0,-1 0 0 0 0,1 0 0 0 0,-1 0 0 0 0,1 0 0 0 0,0 0 0 0 0,0-1 0 0 0,0 0 0 0 0,0 0 1 0 0,0 0-1 0 0,0 0 0 0 0,0-1 0 0 0,0 1 0 0 0,5-1 0 0 0,-4 0-4 0 0,1 0-1 0 0,-1 0 1 0 0,1-1 0 0 0,-1 0-1 0 0,1 0 1 0 0,-1 0 0 0 0,1 0-1 0 0,-1-1 1 0 0,0 0 0 0 0,0 0-1 0 0,0-1 1 0 0,0 0 0 0 0,0 1-1 0 0,0-1 1 0 0,-1-1 0 0 0,1 1-1 0 0,-1-1 1 0 0,0 0 0 0 0,0 0-1 0 0,5-7 1 0 0,-8 9-17 0 0,1 0 0 0 0,-1-1 0 0 0,1 0 0 0 0,-1 1 0 0 0,0-1 0 0 0,0 0 1 0 0,0 1-1 0 0,-1-1 0 0 0,1 0 0 0 0,0 0 0 0 0,-1 0 0 0 0,0 0 0 0 0,0 1 0 0 0,0-1 0 0 0,0 0 0 0 0,0 0 0 0 0,-1 0 1 0 0,1 0-1 0 0,-1 0 0 0 0,0 1 0 0 0,1-1 0 0 0,-1 0 0 0 0,-2-3 0 0 0,1 2 11 0 0,-1 1-1 0 0,1 0 0 0 0,0-1 1 0 0,-1 1-1 0 0,1 0 0 0 0,-1 0 1 0 0,0 1-1 0 0,0-1 0 0 0,0 1 1 0 0,-1-1-1 0 0,1 1 0 0 0,0 0 1 0 0,-1 0-1 0 0,0 0 0 0 0,1 1 1 0 0,-5-2-1 0 0,2 1 20 0 0,-1 0-1 0 0,1 1 0 0 0,-1 0 1 0 0,0 0-1 0 0,1 0 1 0 0,-1 1-1 0 0,0 0 0 0 0,1 0 1 0 0,-1 0-1 0 0,0 1 1 0 0,1 0-1 0 0,-1 1 0 0 0,0-1 1 0 0,1 1-1 0 0,0 0 1 0 0,-1 1-1 0 0,1 0 0 0 0,0 0 1 0 0,-8 6-1 0 0,12-8-24 0 0,1 0 0 0 0,0 0 0 0 0,0 1 0 0 0,0-1 0 0 0,0 1 0 0 0,0-1 0 0 0,0 1 0 0 0,0-1 0 0 0,0 1 0 0 0,1-1 0 0 0,-1 1 0 0 0,1 0 0 0 0,-2 2 0 0 0,2 0 35 0 0</inkml:trace>
  <inkml:trace contextRef="#ctx0" brushRef="#br0" timeOffset="7923.93">398 586 1400 0 0,'0'0'16'0'0,"-5"35"233"0"0,3-10 47 0 0,-5 36 0 0 0,3-37 120 0 0,-1 37 0 0 0,-2-11 615 0 0,7-48-999 0 0</inkml:trace>
  <inkml:trace contextRef="#ctx0" brushRef="#br0" timeOffset="8104.32">498 601 2400 0 0,'0'0'45'0'0,"-6"30"254"0"0,5 124 445 0 0,1-151-680 0 0,0 1 1 0 0,-1-1 0 0 0,1 0-1 0 0,-1 0 1 0 0,0 1 0 0 0,0-1-1 0 0,0 0 1 0 0,0 0-1 0 0,-1 0 1 0 0,-2 4 0 0 0,3-7-24 0 0</inkml:trace>
  <inkml:trace contextRef="#ctx0" brushRef="#br0" timeOffset="8437.69">397 725 2704 0 0,'0'0'73'0'0,"29"2"215"0"0,34-7 367 0 0,-58 4-575 0 0</inkml:trace>
  <inkml:trace contextRef="#ctx0" brushRef="#br0" timeOffset="8878.62">731 627 2904 0 0,'0'0'9'0'0,"-33"-5"151"0"0,27 5-143 0 0,1 0 0 0 0,0 1 0 0 0,0 0 0 0 0,0 0 0 0 0,0 0 0 0 0,0 1 0 0 0,1-1 0 0 0,-1 1 0 0 0,0 0 0 0 0,1 1 0 0 0,-1-1 0 0 0,1 1 0 0 0,0 0-1 0 0,0 0 1 0 0,0 0 0 0 0,-6 7 0 0 0,7-8-8 0 0,1 1 0 0 0,0 0 0 0 0,0-1 0 0 0,1 1 1 0 0,-1 0-1 0 0,1 0 0 0 0,-1 0 0 0 0,1 0 0 0 0,0 0 0 0 0,0 0 0 0 0,0 1 0 0 0,0-1 0 0 0,1 0 0 0 0,-1 0 0 0 0,1 1 0 0 0,0-1 0 0 0,0 0 0 0 0,0 1 0 0 0,0-1 0 0 0,1 0 0 0 0,0 0 0 0 0,-1 1 0 0 0,1-1 0 0 0,0 0 0 0 0,0 0 0 0 0,1 0 1 0 0,1 4-1 0 0,-1-4 10 0 0,0 0 0 0 0,0 0 1 0 0,1 1-1 0 0,-1-1 1 0 0,1-1-1 0 0,0 1 1 0 0,0 0-1 0 0,0-1 1 0 0,0 1-1 0 0,0-1 1 0 0,0 0-1 0 0,1 0 1 0 0,-1 0-1 0 0,1-1 1 0 0,-1 1-1 0 0,1-1 0 0 0,0 0 1 0 0,0 0-1 0 0,4 1 1 0 0,1-1 101 0 0,0 0 1 0 0,0 0-1 0 0,1-1 1 0 0,-1 0-1 0 0,0-1 1 0 0,0 0-1 0 0,10-3 1 0 0,-11 1 95 0 0,-6 1-66 0 0</inkml:trace>
  <inkml:trace contextRef="#ctx0" brushRef="#br0" timeOffset="9231.68">870 594 3208 0 0,'-4'31'441'0'0,"-3"24"541"0"0,2 62-1 0 0,8-102-809 0 0,-2-7-92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2:07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590 41 600 0 0,'0'0'16'0'0,"-1"2"0"0"0,-1 4 23 0 0,0 0 1 0 0,0 0 0 0 0,1 0-1 0 0,0 1 1 0 0,0-1-1 0 0,0 0 1 0 0,1 1-1 0 0,0 11 1 0 0,1-13 37 0 0,-1-1 0 0 0,1 1 1 0 0,-1-1-1 0 0,1 1 1 0 0,1-1-1 0 0,-1 0 1 0 0,1 0-1 0 0,-1 0 1 0 0,1 1-1 0 0,1-1 1 0 0,-1-1-1 0 0,0 1 0 0 0,6 6 1 0 0,-4-6 2 0 0,0-1-1 0 0,0 0 1 0 0,0 0 0 0 0,1 0 0 0 0,-1-1-1 0 0,1 1 1 0 0,0-1 0 0 0,-1 0 0 0 0,1-1-1 0 0,0 1 1 0 0,0-1 0 0 0,0 0 0 0 0,1 0-1 0 0,-1 0 1 0 0,0-1 0 0 0,0 0 0 0 0,0 0-1 0 0,1 0 1 0 0,-1 0 0 0 0,0-1 0 0 0,9-2-1 0 0,-10 2-35 0 0,0 0 0 0 0,-1-1-1 0 0,1 1 1 0 0,0-1 0 0 0,0 0-1 0 0,-1 0 1 0 0,0 0-1 0 0,1 0 1 0 0,-1-1 0 0 0,0 1-1 0 0,0-1 1 0 0,0 0 0 0 0,0 0-1 0 0,0 0 1 0 0,-1 0 0 0 0,0 0-1 0 0,1 0 1 0 0,-1-1-1 0 0,0 0 1 0 0,-1 1 0 0 0,1-1-1 0 0,-1 0 1 0 0,1 1 0 0 0,-1-1-1 0 0,0 0 1 0 0,-1 0 0 0 0,1 0-1 0 0,0-6 1 0 0,-1 3 15 0 0,0 1 1 0 0,-1-1-1 0 0,0 0 0 0 0,0 1 1 0 0,0-1-1 0 0,-1 1 0 0 0,1-1 1 0 0,-2 1-1 0 0,1 0 0 0 0,-6-11 1 0 0,6 15-49 0 0,1-1 1 0 0,-1 1-1 0 0,0 0 1 0 0,0 0-1 0 0,1-1 1 0 0,-2 1 0 0 0,1 1-1 0 0,0-1 1 0 0,0 0-1 0 0,0 1 1 0 0,-1-1-1 0 0,1 1 1 0 0,-1-1-1 0 0,1 1 1 0 0,-1 0 0 0 0,0 0-1 0 0,1 0 1 0 0,-1 1-1 0 0,0-1 1 0 0,0 1-1 0 0,1-1 1 0 0,-1 1-1 0 0,0 0 1 0 0,0 0 0 0 0,0 0-1 0 0,1 1 1 0 0,-1-1-1 0 0,-3 1 1 0 0,2 0 18 0 0,1 0 0 0 0,0 0-1 0 0,0 0 1 0 0,0 1 0 0 0,0-1 0 0 0,1 1 0 0 0,-1 0 0 0 0,0 0 0 0 0,1 0 0 0 0,-1 0 0 0 0,1 0 0 0 0,-1 0-1 0 0,1 1 1 0 0,0-1 0 0 0,0 1 0 0 0,0-1 0 0 0,0 1 0 0 0,1 0 0 0 0,-1 0 0 0 0,1 0 0 0 0,0 0-1 0 0,0 0 1 0 0,0 0 0 0 0,0 0 0 0 0,0 0 0 0 0,0 1 0 0 0,1-1 0 0 0,0 0 0 0 0,0 0 0 0 0,0 5-1 0 0,1 3 61 0 0</inkml:trace>
  <inkml:trace contextRef="#ctx0" brushRef="#br0" timeOffset="1646.28">500 220 488 0 0,'0'0'1152'0'0,"-3"1"-1121"0"0,-75 29 90 0 0,-33 14 32 0 0,104-41-138 0 0,0 1 0 0 0,0-1 0 0 0,-10 9 0 0 0,-9 4 28 0 0,25-16-38 0 0,0 1-2 0 0,0-1 0 0 0,0 0-1 0 0,0 1 1 0 0,1-1-1 0 0,-1 0 1 0 0,0 1-1 0 0,1-1 1 0 0,-1 1-1 0 0,0-1 1 0 0,1 1-1 0 0,-1 0 1 0 0,0-1-1 0 0,1 1 1 0 0,-1-1 0 0 0,1 1-1 0 0,-1 0 1 0 0,1 0-1 0 0,0-1 1 0 0,-1 1-1 0 0,1 0 1 0 0,0 0-1 0 0,-1 1 1 0 0,1-1 5 0 0</inkml:trace>
  <inkml:trace contextRef="#ctx0" brushRef="#br0" timeOffset="2300.11">937 240 3048 0 0,'0'0'64'0'0,"2"1"-39"0"0,4 1-8 0 0,1 0 0 0 0,-1 1 0 0 0,1 0 0 0 0,-1 0-1 0 0,0 1 1 0 0,0-1 0 0 0,-1 1 0 0 0,7 6 0 0 0,45 43 196 0 0,-11-8-56 0 0,-8-17-24 0 0,-27-21-86 0 0,0 0-1 0 0,-1 1 1 0 0,-1 0 0 0 0,11 12-1 0 0,-14-13-7 0 0</inkml:trace>
  <inkml:trace contextRef="#ctx0" brushRef="#br0" timeOffset="3585.94">1 504 2504 0 0,'0'0'109'0'0,"20"-20"85"0"0,-14 12-163 0 0,-1-1 0 0 0,0 0 0 0 0,-1 0 0 0 0,0-1 0 0 0,-1 1 0 0 0,1-1 0 0 0,-2 0 0 0 0,3-14 1 0 0,0 5 4 0 0,2-11 56 0 0,-13 51 92 0 0,-6 39 1 0 0,10-42-174 0 0,2-14 2 0 0,-1 0-1 0 0,1 1 0 0 0,-1-1 0 0 0,1 0 1 0 0,1 0-1 0 0,-1 1 0 0 0,2 6 0 0 0,-2-9-7 0 0,1-1-1 0 0,0 0 0 0 0,0 1 1 0 0,0-1-1 0 0,0 0 0 0 0,0 1 0 0 0,0-1 1 0 0,0 0-1 0 0,0 0 0 0 0,0 0 1 0 0,0 0-1 0 0,0 0 0 0 0,1 0 0 0 0,-1 0 1 0 0,0-1-1 0 0,1 1 0 0 0,-1 0 1 0 0,1-1-1 0 0,-1 1 0 0 0,1-1 0 0 0,-1 0 1 0 0,1 1-1 0 0,-1-1 0 0 0,1 0 1 0 0,-1 0-1 0 0,3 0 0 0 0,0 0 5 0 0,-1 1-1 0 0,1-2 1 0 0,-1 1 0 0 0,1 0-1 0 0,-1-1 1 0 0,1 1-1 0 0,-1-1 1 0 0,1 0 0 0 0,-1 0-1 0 0,1-1 1 0 0,-1 1-1 0 0,0-1 1 0 0,0 0 0 0 0,0 1-1 0 0,3-4 1 0 0,4-2 83 0 0,-1-2 0 0 0,0 1 0 0 0,7-11 1 0 0,-12 15-32 0 0,-2 2-45 0 0,0-1-1 0 0,0 1 1 0 0,-1-1-1 0 0,0 0 1 0 0,1 0-1 0 0,-1 0 1 0 0,0 1-1 0 0,0-1 1 0 0,0 0-1 0 0,-1 0 1 0 0,1 0-1 0 0,-1-1 0 0 0,0 1 1 0 0,1 0-1 0 0,-1 0 1 0 0,-1-4-1 0 0,1 5-10 0 0,0-1 0 0 0,-1 1 0 0 0,1 0-1 0 0,-1 0 1 0 0,1-1 0 0 0,-1 1 0 0 0,0 0-1 0 0,0 0 1 0 0,0 0 0 0 0,0 0-1 0 0,0 0 1 0 0,0 0 0 0 0,-1 0 0 0 0,1 0-1 0 0,0 1 1 0 0,-1-1 0 0 0,0 0 0 0 0,1 1-1 0 0,-1 0 1 0 0,0-1 0 0 0,0 1-1 0 0,-2-2 1 0 0,2 3 54 0 0,1-1-1 0 0,-1 0 0 0 0,1 1 0 0 0,-1-1 1 0 0,1 1-1 0 0,-1-1 0 0 0,0 1 1 0 0,1 0-1 0 0,-1 0 0 0 0,-2 0 1 0 0,3 0-39 0 0,1 0 1 0 0,-1 0-1 0 0,1 1 1 0 0,-1-1 0 0 0,1 0-1 0 0,0 1 1 0 0,-1-1-1 0 0,1 0 1 0 0,-1 1-1 0 0,1-1 1 0 0,0 0 0 0 0,-1 1-1 0 0,1-1 1 0 0,0 1-1 0 0,-1-1 1 0 0,1 1 0 0 0,0-1-1 0 0,0 1 1 0 0,-1-1-1 0 0,1 1 1 0 0,0-1-1 0 0,0 1 1 0 0,0-1 0 0 0,0 1-1 0 0,0-1 1 0 0,0 1-1 0 0,0-1 1 0 0,0 1 0 0 0,0-1-1 0 0,0 1 1 0 0,0 0-1 0 0,0-1 1 0 0,0 1-1 0 0,1 4 42 0 0</inkml:trace>
  <inkml:trace contextRef="#ctx0" brushRef="#br0" timeOffset="4323.06">149 578 3312 0 0,'0'0'104'0'0,"17"13"113"0"0,-4 4-9 0 0,0 1 0 0 0,-1 0 0 0 0,-1 1 0 0 0,18 40 0 0 0,-20-39-94 0 0,1 0 0 0 0,0 0 1 0 0,2-1-1 0 0,25 32 0 0 0,3-4 27 0 0,-34-41-126 0 0</inkml:trace>
  <inkml:trace contextRef="#ctx0" brushRef="#br0" timeOffset="4816.76">400 894 1600 0 0,'0'0'165'0'0,"28"-2"70"0"0,36 11-33 0 0,-49-6-136 0 0,0-1 1 0 0,0 0-1 0 0,27-1 1 0 0,264-3 638 0 0,-294 4-646 0 0,0-1 0 0 0,0 2-1 0 0,20 6 1 0 0,6 1 93 0 0,-29-9-96 0 0</inkml:trace>
  <inkml:trace contextRef="#ctx0" brushRef="#br0" timeOffset="5462.36">1236 475 2000 0 0,'0'2'33'0'0,"-3"9"14"0"0,-1 0 0 0 0,0 0-1 0 0,-1 0 1 0 0,0-1 0 0 0,-10 16-1 0 0,-5 10 188 0 0,8-13-53 0 0,-23 31 0 0 0,-9 15 309 0 0,17-22-265 0 0,16-31-81 0 0,2 1 0 0 0,0 0 1 0 0,1 0-1 0 0,-11 33 0 0 0,18-43-73 0 0</inkml:trace>
  <inkml:trace contextRef="#ctx0" brushRef="#br0" timeOffset="6890.54">309 540 2000 0 0,'0'0'1087'0'0,"4"19"-977"0"0,14 18-7 0 0,-9-19 10 0 0,0 1 0 0 0,21 29 1 0 0,-15-24 39 0 0,8 9 70 0 0,-14-25-183 0 0</inkml:trace>
  <inkml:trace contextRef="#ctx0" brushRef="#br0" timeOffset="7613.85">1089 509 4336 0 0,'0'0'96'0'0,"-4"19"-88"0"0,-100 148 8 0 0,94-152-16 0 0,0-2 0 0 0,1 2 0 0 0,-13 25 0 0 0,18-30 0 0 0</inkml:trace>
  <inkml:trace contextRef="#ctx0" brushRef="#br0" timeOffset="9171.14">1265 462 1296 0 0,'0'0'1009'0'0,"18"-8"-578"0"0,20-12 23 0 0,0 2-1 0 0,61-20 1 0 0,5-1-90 0 0,54-16 52 0 0,-103 43-236 0 0,-51 11-157 0 0</inkml:trace>
  <inkml:trace contextRef="#ctx0" brushRef="#br0" timeOffset="11124.24">374 935 1104 0 0,'0'0'192'0'0,"0"2"-185"0"0,-5 10-3 0 0,0-1 0 0 0,0 0 1 0 0,-1 0-1 0 0,-9 14 0 0 0,-2 2 16 0 0,-2 2 4 0 0,-1 0 0 0 0,-41 43 0 0 0,39-49-22 0 0,15-16 53 0 0,1-1 0 0 0,-1 1 0 0 0,1 0-1 0 0,1 1 1 0 0,-9 14 0 0 0,-33 71 703 0 0,44-89-687 0 0,0-1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0:47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13 149 2608 0 0,'0'0'81'0'0,"-12"4"702"0"0,85 5-343 0 0,227-31 224 0 0,8 5 385 0 0,-276 15-892 0 0,-14 0 103 0 0,1 1-1 0 0,22-7 1 0 0,30-5 1057 0 0,-41 5 605 0 0,-30 6-1482 0 0,0 1-352 0 0</inkml:trace>
  <inkml:trace contextRef="#ctx0" brushRef="#br0" timeOffset="521.61">885 0 3616 0 0,'0'0'401'0'0,"25"5"211"0"0,8 10-271 0 0,-1 1-1 0 0,57 39 0 0 0,-87-54-326 0 0,0 1-1 0 0,0 0 1 0 0,0-1-1 0 0,0 1 1 0 0,-1 0-1 0 0,1 0 1 0 0,-1 0-1 0 0,1 0 1 0 0,-1 0-1 0 0,0 0 1 0 0,1 1-1 0 0,-1-1 1 0 0,-1 0-1 0 0,1 1 0 0 0,0-1 1 0 0,0 1-1 0 0,-1-1 1 0 0,1 0-1 0 0,-1 1 1 0 0,0 0-1 0 0,0-1 1 0 0,0 1-1 0 0,0-1 1 0 0,-1 5-1 0 0,0-4 19 0 0,1 0 0 0 0,-1 1 0 0 0,0-1-1 0 0,0 0 1 0 0,-1 0 0 0 0,1 0 0 0 0,0 0 0 0 0,-1 0-1 0 0,0 0 1 0 0,0 0 0 0 0,0 0 0 0 0,0-1 0 0 0,0 1 0 0 0,-1-1-1 0 0,1 1 1 0 0,-1-1 0 0 0,-5 4 0 0 0,-2-1 221 0 0,1-1 0 0 0,-2 0 0 0 0,1 0 0 0 0,0-1 1 0 0,-1-1-1 0 0,1 1 0 0 0,-17 0 0 0 0,28-3-158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0:40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10 101 3712 0 0,'0'26'39'0'0,"5"49"165"0"0,-3-57-62 0 0,0 0 1 0 0,-2 0-1 0 0,0-1 1 0 0,0 1-1 0 0,-2 0 0 0 0,-4 21 1 0 0,5-36-91 0 0,-1 4 106 0 0,0 0 1 0 0,0 0 0 0 0,1 0-1 0 0,0 0 1 0 0,0 0 0 0 0,1 0-1 0 0,-1 0 1 0 0,3 12 0 0 0,4-23 10 0 0,-2 1-130 0 0</inkml:trace>
  <inkml:trace contextRef="#ctx0" brushRef="#br0" timeOffset="204.92">145 106 5120 0 0,'-2'28'255'0'0,"-4"160"803"0"0,6-182-1027 0 0,-1 9 66 0 0,1 0 0 0 0,3 18 1 0 0,-3-30-89 0 0,3 2 52 0 0,-2-3-39 0 0</inkml:trace>
  <inkml:trace contextRef="#ctx0" brushRef="#br0" timeOffset="456.62">26 309 4512 0 0,'0'0'71'0'0,"28"0"298"0"0,-14-6-241 0 0,1 2 0 0 0,0 0 0 0 0,21-3 0 0 0,-28 5-72 0 0</inkml:trace>
  <inkml:trace contextRef="#ctx0" brushRef="#br0" timeOffset="928.78">250 320 4120 0 0,'0'0'121'0'0,"21"-8"150"0"0,-14 5-208 0 0,1 1 0 0 0,0 0 0 0 0,0 0 0 0 0,12 0 1 0 0,-18 1-37 0 0,0 1 0 0 0,1 0 1 0 0,-1 0-1 0 0,0 0 0 0 0,1 0 1 0 0,-1 1-1 0 0,0-1 0 0 0,1 0 0 0 0,-1 1 1 0 0,0 0-1 0 0,0-1 0 0 0,1 1 1 0 0,-1 0-1 0 0,0 0 0 0 0,0 0 1 0 0,0 1-1 0 0,0-1 0 0 0,0 0 1 0 0,0 1-1 0 0,1 2 0 0 0,-2-3 0 0 0,0 1 0 0 0,-1 0 0 0 0,0 0 0 0 0,1-1 0 0 0,-1 1 0 0 0,0 0 0 0 0,0 0 0 0 0,0 0 0 0 0,0 0 0 0 0,0-1 0 0 0,-1 1 0 0 0,1 0 0 0 0,0 0 0 0 0,-1 0 0 0 0,1-1 0 0 0,-1 1 0 0 0,0 0 0 0 0,0-1 0 0 0,-1 3 0 0 0,-19 31 266 0 0,-25 36 391 0 0,32-46-198 0 0,13-24-448 0 0,1 0 0 0 0,0-1 0 0 0,-1 1-1 0 0,1 0 1 0 0,0 0 0 0 0,-1 0 0 0 0,1 0 0 0 0,0 0 0 0 0,0 0-1 0 0,0 0 1 0 0,0 0 0 0 0,0 0 0 0 0,0-1 0 0 0,0 1-1 0 0,0 0 1 0 0,1 0 0 0 0,-1 0 0 0 0,0 0 0 0 0,1 0-1 0 0,-1 0 1 0 0,0 0 0 0 0,1-1 0 0 0,-1 1 0 0 0,1 0-1 0 0,-1 0 1 0 0,1 0 0 0 0,2 0 60 0 0,-1-1 0 0 0,1 0 0 0 0,0 1 0 0 0,-1-1 1 0 0,1 0-1 0 0,-1 0 0 0 0,1-1 0 0 0,-1 1 0 0 0,6-2 0 0 0,-1 1-64 0 0,59-8 503 0 0,-55 7-418 0 0</inkml:trace>
  <inkml:trace contextRef="#ctx0" brushRef="#br0" timeOffset="1658.87">554 368 8624 0 0,'3'-3'2'0'0,"0"0"1"0"0,0 0-1 0 0,0 0 1 0 0,0 0-1 0 0,0 0 1 0 0,-1-1-1 0 0,1 1 1 0 0,1-5-1 0 0,18-35 27 0 0,-20 38-24 0 0,5-13 35 0 0,0-1 0 0 0,-2 0 0 0 0,7-38 0 0 0,-2 9 73 0 0,-8 37-21 0 0,0 0-1 0 0,0 0 1 0 0,0-13 0 0 0,-14 43 296 0 0,3-6-322 0 0,5-4-46 0 0,1 0 0 0 0,0-1 0 0 0,1 1 0 0 0,0 0 0 0 0,0 0 0 0 0,1 1 0 0 0,0-1 0 0 0,0 0 0 0 0,1 0 0 0 0,0 1 0 0 0,1-1 0 0 0,0 0 0 0 0,4 16 0 0 0,-4-19 17 0 0,1-1 0 0 0,-1 0 0 0 0,1 1-1 0 0,0-1 1 0 0,0 0 0 0 0,1 0 0 0 0,-1 0 0 0 0,1-1 0 0 0,0 1 0 0 0,1-1 0 0 0,-1 1-1 0 0,1-1 1 0 0,0 0 0 0 0,0 0 0 0 0,0-1 0 0 0,0 1 0 0 0,0-1 0 0 0,1 0-1 0 0,0 0 1 0 0,0-1 0 0 0,0 1 0 0 0,0-1 0 0 0,0 0 0 0 0,7 2 0 0 0,-7-4 5 0 0,-1 1 0 0 0,1-1 0 0 0,-1 0 0 0 0,1 0 0 0 0,0 0 0 0 0,-1-1 0 0 0,1 0 0 0 0,-1 0 0 0 0,1 0 0 0 0,-1 0 0 0 0,0-1 0 0 0,1 0 0 0 0,-1 1 0 0 0,0-2 0 0 0,0 1 0 0 0,0 0 0 0 0,0-1 0 0 0,-1 0 0 0 0,1 0 0 0 0,-1 0 0 0 0,1 0 0 0 0,-1 0 0 0 0,4-6 0 0 0,-3 3 18 0 0,1 0 0 0 0,-1 0-1 0 0,0-1 1 0 0,-1 1 0 0 0,0-1 0 0 0,0 0 0 0 0,0 0-1 0 0,-1 0 1 0 0,0 0 0 0 0,0 0 0 0 0,-1-1-1 0 0,1 1 1 0 0,-1-13 0 0 0,-7-30 467 0 0,5 47-477 0 0,1 0-1 0 0,-1 0 0 0 0,0 0 0 0 0,-1 0 1 0 0,1 0-1 0 0,-1 0 0 0 0,1 0 1 0 0,-1 0-1 0 0,0 1 0 0 0,0-1 0 0 0,0 1 1 0 0,0-1-1 0 0,-3-1 0 0 0,5 4-36 0 0,1 0-1 0 0,-1 1 1 0 0,1-1-1 0 0,-1 1 1 0 0,0-1-1 0 0,1 1 1 0 0,-1-1-1 0 0,0 1 1 0 0,1-1-1 0 0,-1 1 1 0 0,0 0-1 0 0,0-1 1 0 0,0 1-1 0 0,0-1 1 0 0,1 1-1 0 0,-1-1 1 0 0,0 1-1 0 0,0 0 1 0 0,0-1-1 0 0,0 1 1 0 0,0-1-1 0 0,0 1 1 0 0,-1 0-1 0 0,1-1 1 0 0,0 1-1 0 0,0-1 1 0 0,0 1 0 0 0,0 0-1 0 0,-1-1 1 0 0,1 1-1 0 0,0-1 1 0 0,-1 1-1 0 0,1-1 1 0 0,0 1-1 0 0,-1-1 1 0 0,1 1-1 0 0,0-1 1 0 0,-1 0-1 0 0,1 1 1 0 0,-1-1-1 0 0,1 0 1 0 0,-1 1-1 0 0,1-1 1 0 0,-1 0-1 0 0,1 1 1 0 0,-1-1-1 0 0,0 0 1 0 0,1 0-1 0 0,-1 0 1 0 0,1 1-1 0 0,-1-1 1 0 0,1 0-1 0 0,-1 0 1 0 0,0 0-1 0 0,1 0 1 0 0,-1 0-1 0 0,0 0 1 0 0,1 0-1 0 0,-1 0 1 0 0,1 0-1 0 0,-1-1 1 0 0,1 1-1 0 0,-1 0 1 0 0,0 0-1 0 0,1 0 1 0 0,-1-1-1 0 0,0 0 1 0 0,5 6-158 0 0</inkml:trace>
  <inkml:trace contextRef="#ctx0" brushRef="#br0" timeOffset="2212.85">1076 130 4816 0 0,'-3'0'72'0'0,"-1"0"-40"0"0,0 0-1 0 0,0 0 1 0 0,1 0 0 0 0,-1 1 0 0 0,0-1 0 0 0,0 1 0 0 0,1 0-1 0 0,-1 0 1 0 0,0 1 0 0 0,1-1 0 0 0,-1 1 0 0 0,1 0-1 0 0,0-1 1 0 0,-1 1 0 0 0,1 1 0 0 0,0-1 0 0 0,0 0 0 0 0,0 1-1 0 0,1 0 1 0 0,-1 0 0 0 0,1-1 0 0 0,-1 2 0 0 0,1-1-1 0 0,0 0 1 0 0,0 0 0 0 0,0 1 0 0 0,1-1 0 0 0,-3 8-1 0 0,0-1 33 0 0,1 0-1 0 0,1 1 0 0 0,0-1 0 0 0,0 1 0 0 0,1-1 1 0 0,1 1-1 0 0,0 13 0 0 0,0-21-45 0 0,1 0-1 0 0,-1-1 1 0 0,1 1-1 0 0,0 0 1 0 0,0 0 0 0 0,0 0-1 0 0,0-1 1 0 0,0 1 0 0 0,0-1-1 0 0,1 1 1 0 0,0-1-1 0 0,-1 1 1 0 0,1-1 0 0 0,0 0-1 0 0,0 0 1 0 0,0 0-1 0 0,0 0 1 0 0,1 0 0 0 0,-1 0-1 0 0,0 0 1 0 0,1-1 0 0 0,-1 0-1 0 0,1 1 1 0 0,0-1-1 0 0,-1 0 1 0 0,1 0 0 0 0,0 0-1 0 0,0 0 1 0 0,0-1 0 0 0,-1 1-1 0 0,5-1 1 0 0,7 2 62 0 0,-1-1 0 0 0,1-1 0 0 0,-1 0 0 0 0,0 0 1 0 0,1-2-1 0 0,-1 0 0 0 0,18-4 0 0 0,-27 4-20 0 0,1 1-1 0 0,-1-1 0 0 0,0 0 1 0 0,1 0-1 0 0,-1 0 1 0 0,0-1-1 0 0,0 1 0 0 0,-1-1 1 0 0,1 0-1 0 0,6-6 1 0 0,-8 6-2 0 0,0 0 0 0 0,0 0 1 0 0,-1 1-1 0 0,1-1 0 0 0,-1-1 1 0 0,1 1-1 0 0,-1 0 0 0 0,0 0 1 0 0,0 0-1 0 0,-1-1 0 0 0,1 1 1 0 0,0 0-1 0 0,-1-1 0 0 0,0 1 1 0 0,0 0-1 0 0,-1-7 0 0 0,0 4 1 0 0,0-1-1 0 0,-1 1 0 0 0,0 0 0 0 0,0 0 0 0 0,-1 0 0 0 0,1 0 1 0 0,-1 0-1 0 0,-1 1 0 0 0,1-1 0 0 0,-1 1 0 0 0,0 0 1 0 0,0 0-1 0 0,-1 0 0 0 0,1 0 0 0 0,-1 1 0 0 0,0 0 0 0 0,0 0 1 0 0,-1 0-1 0 0,1 1 0 0 0,-7-4 0 0 0,7 5-4 0 0,1-1 1 0 0,-1 1-1 0 0,0 0 0 0 0,0 0 1 0 0,0 0-1 0 0,0 1 0 0 0,-1 0 0 0 0,1 0 1 0 0,0 0-1 0 0,0 0 0 0 0,-1 1 0 0 0,1 0 1 0 0,0 0-1 0 0,-1 1 0 0 0,1-1 1 0 0,0 1-1 0 0,-1 0 0 0 0,1 1 0 0 0,0-1 1 0 0,0 1-1 0 0,0 0 0 0 0,0 0 0 0 0,1 1 1 0 0,-9 4-1 0 0,11-6-42 0 0,1 1-1 0 0,-1-1 1 0 0,0 1 0 0 0,0-1 0 0 0,1 1-1 0 0,-1-1 1 0 0,1 1 0 0 0,0 0 0 0 0,-1 0-1 0 0,1-1 1 0 0,0 1 0 0 0,0 0-1 0 0,0 0 1 0 0,0 0 0 0 0,0 1 0 0 0,1-1-1 0 0,-1 0 1 0 0,1 0 0 0 0,-1 0 0 0 0,1 0-1 0 0,0 1 1 0 0,-1-1 0 0 0,1 0 0 0 0,1 0-1 0 0,-1 5 1 0 0,1-4 4 0 0,1-1 0 0 0,-1 1-1 0 0,0 0 1 0 0,1-1 0 0 0,0 1 0 0 0,0-1 0 0 0,-1 1-1 0 0,1-1 1 0 0,0 0 0 0 0,1 0 0 0 0,-1 0 0 0 0,0 0-1 0 0,1 0 1 0 0,-1-1 0 0 0,1 1 0 0 0,-1 0 0 0 0,1-1-1 0 0,3 1 1 0 0,7 3 18 0 0</inkml:trace>
  <inkml:trace contextRef="#ctx0" brushRef="#br0" timeOffset="2497.82">1315 95 3504 0 0,'-2'11'43'0'0,"0"0"0"0"0,0-1 0 0 0,1 1 0 0 0,1 0 0 0 0,1 21 0 0 0,0-16 18 0 0,-1-1 0 0 0,-2 15 0 0 0,1 41 258 0 0,5-64-127 0 0,-4-8-160 0 0</inkml:trace>
  <inkml:trace contextRef="#ctx0" brushRef="#br0" timeOffset="2740.87">1479 114 3000 0 0,'-1'2'39'0'0,"-7"18"67"0"0,2 1 1 0 0,0 0 0 0 0,1 0 0 0 0,1 0 0 0 0,-1 36 0 0 0,3-47 53 0 0,2 0 0 0 0,-1 0 0 0 0,1 1 1 0 0,1-1-1 0 0,0 0 0 0 0,1 0 0 0 0,3 15 0 0 0,-4-23-25 0 0,0-1 1 0 0</inkml:trace>
  <inkml:trace contextRef="#ctx0" brushRef="#br0" timeOffset="2917.62">1344 256 4216 0 0,'0'0'57'0'0,"33"0"321"0"0,-13 0-58 0 0,67-3 431 0 0,-76 1-641 0 0</inkml:trace>
  <inkml:trace contextRef="#ctx0" brushRef="#br0" timeOffset="3577.8">1800 213 3912 0 0,'0'0'24'0'0,"13"20"49"0"0,-1-11 67 0 0,0 1-1 0 0,-1 1 1 0 0,13 14-1 0 0,-14-13 160 0 0,1-1 1 0 0,24 20-1 0 0,-33-30-268 0 0</inkml:trace>
  <inkml:trace contextRef="#ctx0" brushRef="#br0" timeOffset="3808.05">1782 313 4416 0 0,'24'-12'95'0'0,"136"-68"698"0"0,-154 76-729 0 0</inkml:trace>
  <inkml:trace contextRef="#ctx0" brushRef="#br0" timeOffset="5018.12">2273 8 2400 0 0,'0'0'17'0'0,"5"-7"109"0"0,0 84-6 0 0,-6-47-75 0 0,-1 19 44 0 0,-8 60 1 0 0,7-95-75 0 0,1-5 40 0 0,1-1 1 0 0,0 1 0 0 0,0-1-1 0 0,0 14 1 0 0,1-22-48 0 0,0 1 0 0 0,1-1-1 0 0,-1 0 1 0 0,0 0 0 0 0,0 1 0 0 0,0-1 0 0 0,0 0 0 0 0,0 0 0 0 0,0 0 0 0 0,0 0-1 0 0,0 1 1 0 0,0-1 0 0 0,1 0 0 0 0,-1 0 0 0 0,0 0 0 0 0,0 0 0 0 0,0 1-1 0 0,0-1 1 0 0,1 0 0 0 0,-1 0 0 0 0,0 0 0 0 0,0 0 0 0 0,0 0 0 0 0,1 0 0 0 0,-1 0-1 0 0,0 0 1 0 0,0 0 0 0 0,0 0 0 0 0,1 0 0 0 0,-1 0 0 0 0,0 1 0 0 0,0-1-1 0 0,0-1 1 0 0,1 1 0 0 0,-1 0 0 0 0,0 0 0 0 0,0 0 0 0 0,1 0 0 0 0,0 0 10 0 0,1 0 29 0 0</inkml:trace>
  <inkml:trace contextRef="#ctx0" brushRef="#br0" timeOffset="5204.48">2458 26 2808 0 0,'-10'30'168'0'0,"2"0"1"0"0,0 0-1 0 0,3 1 0 0 0,0 0 1 0 0,2 0-1 0 0,1 0 0 0 0,3 32 1 0 0,-1-52-65 0 0,0-5-9 0 0,0-1-1 0 0,0 0 1 0 0,0 1 0 0 0,3 9 0 0 0,-3-15-77 0 0,1 1-1 0 0,-1-1 1 0 0,0 0-1 0 0,0 0 0 0 0,0 0 1 0 0,1 0-1 0 0,-1 0 1 0 0,0 0-1 0 0,0 0 1 0 0,1 0-1 0 0,-1 0 0 0 0,0 0 1 0 0,0 0-1 0 0,0 0 1 0 0,1 0-1 0 0,-1 0 1 0 0,0 0-1 0 0,0 0 0 0 0,1 0 1 0 0,-1 0-1 0 0,0 0 1 0 0,0 0-1 0 0,0 0 1 0 0,1 0-1 0 0,-1 0 1 0 0,0 0-1 0 0,0 0 0 0 0,0-1 1 0 0,1 1-1 0 0,-1 0 1 0 0,0 0-1 0 0,0 0 1 0 0,0 0-6 0 0,2-1 75 0 0</inkml:trace>
  <inkml:trace contextRef="#ctx0" brushRef="#br0" timeOffset="5380.31">2291 215 4008 0 0,'0'0'117'0'0,"20"2"126"0"0,47-10 268 0 0,-27 4-319 0 0,-30 2-159 0 0</inkml:trace>
  <inkml:trace contextRef="#ctx0" brushRef="#br0" timeOffset="5832.48">2746 108 4016 0 0,'-7'-1'0'0'0,"0"1"0"0"0,-1-1 0 0 0,1 1 0 0 0,0 0 0 0 0,-1 1 0 0 0,1 0 0 0 0,0 0 0 0 0,0 1 0 0 0,-1 0 0 0 0,1 0 0 0 0,0 0 0 0 0,1 1 0 0 0,-1 0 0 0 0,0 0 0 0 0,1 1 0 0 0,0 0 0 0 0,0 0 0 0 0,0 1 0 0 0,0-1 0 0 0,1 1 0 0 0,-1 0 0 0 0,1 1 0 0 0,1-1 0 0 0,-9 13 0 0 0,9-12 4 0 0,1-1 7 0 0,0 0 0 0 0,0 0-1 0 0,0 1 1 0 0,0-1-1 0 0,1 0 1 0 0,-3 9-1 0 0,5-12 0 0 0,0 1 0 0 0,0-1 0 0 0,0 0 0 0 0,0 0 0 0 0,0 0 0 0 0,0 0 0 0 0,1 1 0 0 0,-1-1 0 0 0,1 0 0 0 0,-1 0 0 0 0,1 0 0 0 0,0 0 0 0 0,0 0 0 0 0,0 0 0 0 0,0 0 0 0 0,0-1-1 0 0,0 1 1 0 0,1 0 0 0 0,-1-1 0 0 0,0 1 0 0 0,4 2 0 0 0,0 1 38 0 0,1-1-1 0 0,0 0 1 0 0,0 0-1 0 0,1 0 0 0 0,-1-1 1 0 0,1 0-1 0 0,-1 0 1 0 0,1-1-1 0 0,0 0 1 0 0,0 0-1 0 0,0 0 0 0 0,0-1 1 0 0,10 0-1 0 0,6 1 254 0 0,-1-2-1 0 0,45-4 0 0 0,-51 2-210 0 0,0-1-2 0 0</inkml:trace>
  <inkml:trace contextRef="#ctx0" brushRef="#br0" timeOffset="6179.36">2927 63 3912 0 0,'2'23'521'0'0,"-5"3"-21"0"0,0 34 0 0 0,-2 16 195 0 0,4-67-560 0 0,1 0-1 0 0,0 1 1 0 0,0-1 0 0 0,1 0 0 0 0,0 0 0 0 0,1 1 0 0 0,4 13-1 0 0,-4-17-76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0:3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 3208 0 0,'0'0'615'0'0,"1"4"-557"0"0,-1 29 346 0 0,-1-1-1 0 0,-6 43 1 0 0,0-2 840 0 0,5-61-1093 0 0,1-9-33 0 0,0 0 1 0 0,1 0-1 0 0,-1 1 1 0 0,1-1-1 0 0,0 0 1 0 0,0 0-1 0 0,0 0 1 0 0,1 7-1 0 0,-1-37 1626 0 0,-1 13-1639 0 0,0 1 98 0 0,0-1 1 0 0,-1 1 0 0 0,0-1 0 0 0,-1 1 0 0 0,-9-22 0 0 0,9 25 900 0 0,12 9 63 0 0,-3 1-1345 0 0,22 1 360 0 0,-16 0-33 0 0,0-1-1 0 0,20-2 1 0 0,-10 0-25 0 0,-9 0-66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0:36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0 204 3208 0 0,'0'0'217'0'0,"17"2"601"0"0,-8-8-605 0 0,1 0 1 0 0,-1 0 0 0 0,0-1 0 0 0,0 0 0 0 0,-1-1 0 0 0,11-11 0 0 0,37-58 1015 0 0,-49 66-1093 0 0,1 0-39 0 0,-3 4 21 0 0,0 1-1 0 0,-1-2 0 0 0,0 1 1 0 0,5-13-1 0 0,-15 38 456 0 0,1-5-449 0 0,0 0 1 0 0,2 0-1 0 0,-1 0 1 0 0,2 0 0 0 0,-3 25-1 0 0,2 8 334 0 0,2-35-277 0 0,0 0-1 0 0,0 0 1 0 0,1 1 0 0 0,1-1-1 0 0,0 0 1 0 0,3 16 0 0 0,-4-25-156 0 0,1-1 0 0 0,0 0 0 0 0,-1 0 1 0 0,1 0-1 0 0,-1 0 0 0 0,1 0 0 0 0,0 0 1 0 0,0 0-1 0 0,0 0 0 0 0,0 0 0 0 0,0 0 0 0 0,0 0 1 0 0,1 0-1 0 0,1 2 23 0 0,2 1 55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0:31.480"/>
    </inkml:context>
    <inkml:brush xml:id="br0">
      <inkml:brushProperty name="width" value="0.06125" units="cm"/>
      <inkml:brushProperty name="height" value="0.061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0 1261 1496 0 0,'1'0'1'0'0,"1"0"0"0"0,-1-1 1 0 0,0 1-1 0 0,0-1 0 0 0,0 1 0 0 0,0-1 1 0 0,0 1-1 0 0,0-1 0 0 0,0 0 0 0 0,-1 1 0 0 0,1-1 1 0 0,0 0-1 0 0,1-1 0 0 0,3-4 118 0 0,83-80 1280 0 0,-64 61-1114 0 0,1 1 0 0 0,1 1 1 0 0,0 1-1 0 0,44-25 0 0 0,-48 31 56 0 0,30-26 1 0 0,-31 24-56 0 0,34-23 1 0 0,28-25 282 0 0,13-12 874 0 0,-88 71-1269 0 0,10-4 703 0 0,-16 10-798 0 0,-1 0 0 0 0,1 0 1 0 0,0 1-1 0 0,0-1 0 0 0,0 1 0 0 0,-1 0 1 0 0,1-1-1 0 0,0 1 0 0 0,0 0 0 0 0,0 0 1 0 0,0 0-1 0 0,0 0 0 0 0,0 0 1 0 0,0 0-1 0 0,0 1 0 0 0,-1-1 0 0 0,1 1 1 0 0,0-1-1 0 0,0 1 0 0 0,0 0 0 0 0,2 1 1 0 0,2 3 117 0 0,5 1-25 0 0,-1 1 1 0 0,0 1 0 0 0,12 12 0 0 0,-12-10-109 0 0,15 16 232 0 0,31 42 0 0 0,-43-52-200 0 0,2 0 1 0 0,0-1-1 0 0,1 0 1 0 0,23 17-1 0 0,12 10 68 0 0,-24-19-77 0 0,-15-14-44 0 0,-2 1 0 0 0,1 0 0 0 0,13 18 0 0 0,-16-20-10 0 0,-1 0 0 0 0,1 0-1 0 0,0 0 1 0 0,1-1 0 0 0,16 10 0 0 0,18 16 89 0 0,-8-9-40 0 0,-28-20-55 0 0,-1-1 0 0 0,0 1-1 0 0,0 1 1 0 0,8 6 0 0 0,-9-5 5 0 0,-3-4-17 0 0,1 1 0 0 0,-1 0 0 0 0,1-1 0 0 0,-1 1 0 0 0,1-1 0 0 0,4 3 0 0 0,-4-7-14 0 0,-1 0 0 0 0,1 1 0 0 0,0-1 1 0 0,-1 0-1 0 0,1 0 0 0 0,-1 0 0 0 0,1-1 0 0 0,-1 1 1 0 0,0-1-1 0 0,2-2 0 0 0,0 0-1 0 0,11-10-17 0 0,1 1 0 0 0,0 0 0 0 0,25-15-1 0 0,14-11-35 0 0,12-24-54 0 0,-38 39 40 0 0,36-23-1 0 0,-43 33 37 0 0,0 0 1 0 0,-2-2-1 0 0,0 0 1 0 0,31-36-1 0 0,-38 38-59 0 0,1 0 1 0 0,1 0-1 0 0,0 1 1 0 0,0 1-1 0 0,1 0 1 0 0,36-20-1 0 0,-27 19-189 0 0,0-2 0 0 0,40-33 0 0 0,-63 48 254 0 0,-1 0 1 0 0,1 0-1 0 0,0 1 1 0 0,-1-1-1 0 0,1 1 1 0 0,0-1-1 0 0,0 1 1 0 0,-1-1-1 0 0,1 1 1 0 0,0 0-1 0 0,0 0 1 0 0,0 0-1 0 0,-1 0 1 0 0,1 0-1 0 0,0 1 0 0 0,0-1 1 0 0,0 0-1 0 0,-1 1 1 0 0,1-1-1 0 0,0 1 1 0 0,-1 0-1 0 0,1-1 1 0 0,0 1-1 0 0,-1 0 1 0 0,1 0-1 0 0,2 2 1 0 0,7 5 19 0 0,0-1 1 0 0,13 14-1 0 0,-20-18-24 0 0,33 30 9 0 0,63 43 0 0 0,-38-27 28 0 0,-27-27 18 0 0,-1 1 0 0 0,-1 2 0 0 0,37 36 0 0 0,-35-29 47 0 0,-16-16 9 0 0,17 20 1 0 0,-22-21 25 0 0,0 0-1 0 0,16 13 1 0 0,-26-25-77 0 0</inkml:trace>
  <inkml:trace contextRef="#ctx0" brushRef="#br1" timeOffset="1080.46">575 373 1896 0 0,'0'0'1079'0'0,"9"22"-231"0"0,-6 7-425 0 0,0 0 0 0 0,-2 1 0 0 0,-1-1 0 0 0,-2 1 0 0 0,0-1 0 0 0,-11 45 0 0 0,12-71-408 0 0,-3 28 406 0 0,4-30-411 0 0,0-1 0 0 0,0 0-1 0 0,0 1 1 0 0,0-1 0 0 0,0 1-1 0 0,0-1 1 0 0,-1 0 0 0 0,1 1-1 0 0,0-1 1 0 0,0 1 0 0 0,0-1-1 0 0,0 1 1 0 0,1-1 0 0 0,-1 0-1 0 0,0 1 1 0 0,0-1 0 0 0,0 1-1 0 0,0-1 1 0 0,0 0 0 0 0,1 1-1 0 0,-1-1 1 0 0,0 1 0 0 0,0-1-1 0 0,0 0 1 0 0,1 1 0 0 0,-1-1-1 0 0,0 0 1 0 0,1 0 0 0 0,-1 1-1 0 0,0-1 1 0 0,1 0 0 0 0,-1 1-1 0 0,0-1 1 0 0,1 0 0 0 0,-1 0-1 0 0,0 0 1 0 0,1 0 0 0 0,-1 1-1 0 0,1-1 1 0 0,-1 0 0 0 0,0 0-1 0 0,1 0 1 0 0,-1 0-1 0 0,1 0 1 0 0,-1 0 0 0 0,1 0-1 0 0,-1 0 1 0 0,0 0 0 0 0,1 0-1 0 0,-1 0 1 0 0,1 0 0 0 0,-1 0-1 0 0,1 0 1 0 0,-1-1 0 0 0,0 1-1 0 0,1 0 1 0 0,-1 0 0 0 0,1-1-1 0 0,3-1 25 0 0</inkml:trace>
  <inkml:trace contextRef="#ctx0" brushRef="#br1" timeOffset="1394.59">710 416 3616 0 0,'0'0'65'0'0,"8"24"273"0"0,-1 169 836 0 0,-3-171-948 0 0,-4-21-189 0 0</inkml:trace>
  <inkml:trace contextRef="#ctx0" brushRef="#br1" timeOffset="1932.15">614 64 3112 0 0,'0'0'200'0'0,"-17"3"288"0"0,15 1-454 0 0,0 0 0 0 0,0 0 1 0 0,0 1-1 0 0,0-1 0 0 0,0 1 1 0 0,1-1-1 0 0,0 1 0 0 0,0 0 0 0 0,0-1 1 0 0,1 1-1 0 0,-1 0 0 0 0,1 0 1 0 0,0-1-1 0 0,1 1 0 0 0,-1 0 0 0 0,1 0 1 0 0,0-1-1 0 0,0 1 0 0 0,0 0 1 0 0,3 4-1 0 0,-3-7-21 0 0,1 1 1 0 0,0-1 0 0 0,0 0-1 0 0,0 0 1 0 0,0 0 0 0 0,0 0-1 0 0,1 0 1 0 0,-1-1 0 0 0,0 1-1 0 0,1-1 1 0 0,-1 1-1 0 0,1-1 1 0 0,0 0 0 0 0,-1 0-1 0 0,1 0 1 0 0,0 0 0 0 0,0-1-1 0 0,0 1 1 0 0,-1-1 0 0 0,5 1-1 0 0,4 0 18 0 0,0-1 1 0 0,0 1-1 0 0,0-2 0 0 0,12-1 1 0 0,-19 1-14 0 0,1 0 1 0 0,-1 0 0 0 0,1 0 0 0 0,-1-1 0 0 0,1 0 0 0 0,-1 0 0 0 0,0 0-1 0 0,0 0 1 0 0,0-1 0 0 0,0 1 0 0 0,0-1 0 0 0,-1 0 0 0 0,1 0 0 0 0,-1 0-1 0 0,0-1 1 0 0,0 1 0 0 0,4-7 0 0 0,-5 7-5 0 0,-1 1 1 0 0,0-1-1 0 0,1 1 1 0 0,-1-1-1 0 0,-1 0 1 0 0,1 0-1 0 0,0 1 0 0 0,-1-1 1 0 0,1 0-1 0 0,-1 0 1 0 0,0 0-1 0 0,0 0 1 0 0,0 1-1 0 0,0-1 0 0 0,-1 0 1 0 0,1 0-1 0 0,-1 0 1 0 0,1 1-1 0 0,-1-1 0 0 0,0 0 1 0 0,0 0-1 0 0,0 1 1 0 0,-1-1-1 0 0,1 1 1 0 0,-1-1-1 0 0,1 1 0 0 0,-1 0 1 0 0,0 0-1 0 0,0-1 1 0 0,-2-1-1 0 0,-3-1 25 0 0,1-1 1 0 0,-1 2-1 0 0,1-1 0 0 0,-1 1 1 0 0,-1 0-1 0 0,1 0 0 0 0,0 1 0 0 0,-1 0 1 0 0,0 0-1 0 0,0 1 0 0 0,-15-3 1 0 0,18 5-17 0 0,1-1 1 0 0,0 1 0 0 0,-1 0 0 0 0,1 0-1 0 0,0 1 1 0 0,0-1 0 0 0,-1 1 0 0 0,1 0-1 0 0,0 0 1 0 0,0 0 0 0 0,-4 2 0 0 0,5-2-6 0 0,1 1 1 0 0,0-1 0 0 0,-1 1 0 0 0,1 0 0 0 0,0 0 0 0 0,0-1 0 0 0,0 1 0 0 0,0 1 0 0 0,0-1 0 0 0,0 0 0 0 0,1 0 0 0 0,-1 1 0 0 0,1-1-1 0 0,-1 1 1 0 0,1-1 0 0 0,0 1 0 0 0,0-1 0 0 0,0 4 0 0 0,-1 15 100 0 0,6-11-63 0 0</inkml:trace>
  <inkml:trace contextRef="#ctx0" brushRef="#br1" timeOffset="2769.08">1943 365 1800 0 0,'0'0'1437'0'0,"1"2"-1321"0"0,1 2-76 0 0,-1 0-1 0 0,0 0 1 0 0,0-1 0 0 0,0 1-1 0 0,0 0 1 0 0,0 0-1 0 0,-1 0 1 0 0,0 0 0 0 0,1 0-1 0 0,-2 0 1 0 0,1 0-1 0 0,-1 7 1 0 0,-11 55 475 0 0,10-58-450 0 0,-4 12 187 0 0,4-16-164 0 0,1 0 1 0 0,-1 0-1 0 0,1 0 0 0 0,0 0 0 0 0,0 0 1 0 0,1 1-1 0 0,-1-1 0 0 0,1 0 1 0 0,0 1-1 0 0,0-1 0 0 0,1 9 1 0 0,0-13-77 0 0,-1 0 0 0 0,0 1 0 0 0,0-1 0 0 0,0 0 0 0 0,0 1 0 0 0,0-1 0 0 0,0 0 0 0 0,0 1-1 0 0,0-1 1 0 0,1 0 0 0 0,-1 1 0 0 0,0-1 0 0 0,0 0 0 0 0,0 0 0 0 0,1 1 0 0 0,-1-1 0 0 0,0 0 0 0 0,1 0 0 0 0,-1 1 0 0 0,0-1 0 0 0,0 0 0 0 0,1 0 0 0 0,-1 0 0 0 0,0 0 0 0 0,1 1 0 0 0,-1-1 0 0 0,0 0 0 0 0,1 0 0 0 0,-1 0 0 0 0,0 0 0 0 0,1 0 0 0 0,-1 0 0 0 0,0 0 0 0 0,1 0 0 0 0,0 0-1 0 0,0 0 31 0 0</inkml:trace>
  <inkml:trace contextRef="#ctx0" brushRef="#br1" timeOffset="3015.92">2077 334 5256 0 0,'-3'3'22'0'0,"1"-1"0"0"0,0 1 0 0 0,-1 0 0 0 0,1 0 0 0 0,1 0 0 0 0,-1 0 0 0 0,0 0 0 0 0,1 0 0 0 0,-1 0 0 0 0,1 1 0 0 0,0-1 0 0 0,0 0 0 0 0,-1 7 0 0 0,-4 51 447 0 0,5-41-389 0 0,-4 17 281 0 0,4-28-218 0 0,-1 0-1 0 0,1 1 1 0 0,0-1 0 0 0,1 1 0 0 0,0-1 0 0 0,1 0 0 0 0,1 10 0 0 0,2-11 72 0 0,-3-7-143 0 0</inkml:trace>
  <inkml:trace contextRef="#ctx0" brushRef="#br1" timeOffset="3606.91">2019 16 3912 0 0,'0'0'160'0'0,"-17"18"328"0"0,15-13-439 0 0,0-1 0 0 0,1 0 0 0 0,-1 1-1 0 0,1-1 1 0 0,0 1 0 0 0,0 0 0 0 0,1-1 0 0 0,-1 1 0 0 0,1 0 0 0 0,0-1 0 0 0,1 1 0 0 0,-1 0-1 0 0,1-1 1 0 0,0 1 0 0 0,0-1 0 0 0,0 1 0 0 0,0-1 0 0 0,1 1 0 0 0,0-1 0 0 0,0 0-1 0 0,0 0 1 0 0,0 0 0 0 0,7 8 0 0 0,-8-11-30 0 0,1 1 0 0 0,0 0-1 0 0,0-1 1 0 0,0 1 0 0 0,1-1 0 0 0,-1 0 0 0 0,0 0-1 0 0,0 0 1 0 0,1 0 0 0 0,-1 0 0 0 0,1 0-1 0 0,-1-1 1 0 0,1 1 0 0 0,-1-1 0 0 0,1 1-1 0 0,-1-1 1 0 0,1 0 0 0 0,-1 0 0 0 0,1 0 0 0 0,-1-1-1 0 0,5 0 1 0 0,-3 1 5 0 0,1-1 1 0 0,0 0-1 0 0,-1 0 1 0 0,1-1-1 0 0,-1 1 0 0 0,1-1 1 0 0,-1 0-1 0 0,0 0 1 0 0,0-1-1 0 0,6-3 0 0 0,-5 2 30 0 0,0-1 0 0 0,-1 1 0 0 0,0-1 0 0 0,0 0 0 0 0,0 0 0 0 0,0-1 0 0 0,-1 1 0 0 0,0-1 0 0 0,0 1 0 0 0,3-9 0 0 0,-6 12-25 0 0,1 0-1 0 0,-1-1 1 0 0,1 1-1 0 0,-1-1 1 0 0,0 1-1 0 0,0-1 1 0 0,0 1-1 0 0,0-1 1 0 0,-1 1-1 0 0,1 0 1 0 0,-1-1-1 0 0,1 1 1 0 0,-1-1-1 0 0,0 1 1 0 0,0 0-1 0 0,0-1 1 0 0,0 1-1 0 0,0 0 1 0 0,0 0 0 0 0,-1 0-1 0 0,1 0 1 0 0,-1 0-1 0 0,1 0 1 0 0,-1 1-1 0 0,0-1 1 0 0,0 0-1 0 0,0 1 1 0 0,0-1-1 0 0,-3-1 1 0 0,0 1 17 0 0,1 0 0 0 0,0 0 0 0 0,-1 1 1 0 0,1-1-1 0 0,-1 1 0 0 0,1 0 0 0 0,-1 0 1 0 0,1 1-1 0 0,-1-1 0 0 0,0 1 0 0 0,0 0 0 0 0,1 0 1 0 0,-1 1-1 0 0,0-1 0 0 0,1 1 0 0 0,-1 0 1 0 0,1 1-1 0 0,-6 1 0 0 0,6-2-2 0 0,0 1 0 0 0,0-1 0 0 0,0 1 0 0 0,0 0 0 0 0,0 0 0 0 0,0 1 0 0 0,0-1 0 0 0,1 1 0 0 0,-1 0 0 0 0,1 0 0 0 0,-1 0-1 0 0,1 0 1 0 0,0 0 0 0 0,1 1 0 0 0,-1 0 0 0 0,0-1 0 0 0,1 1 0 0 0,0 0 0 0 0,-2 5 0 0 0,2 0 61 0 0,2 0 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3:32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346 103 2000 0 0,'1'-19'49'0'0,"-3"19"-34"0"0,0-1-1 0 0,0 1 0 0 0,0 0 0 0 0,-1 0 1 0 0,1 0-1 0 0,0 0 0 0 0,0 1 1 0 0,0-1-1 0 0,-1 0 0 0 0,-3 2 1 0 0,-5 3 5 0 0,-1 1 1 0 0,1 0 0 0 0,0 1 0 0 0,1 0 0 0 0,-1 1-1 0 0,1 0 1 0 0,1 0 0 0 0,-13 14 0 0 0,-3 9 132 0 0,-30 45 1 0 0,-14 18 209 0 0,60-83-299 0 0,0 0 0 0 0,1 1 1 0 0,-12 22-1 0 0,17-29-36 0 0,0 0-1 0 0,1 1 0 0 0,0-1 1 0 0,1 1-1 0 0,-1-1 1 0 0,1 1-1 0 0,0 0 1 0 0,0 0-1 0 0,1 0 1 0 0,0 0-1 0 0,0 11 1 0 0,1-17-23 0 0,-1 1 1 0 0,0 0 0 0 0,0-1-1 0 0,0 1 1 0 0,0 0 0 0 0,1-1-1 0 0,-1 1 1 0 0,0-1 0 0 0,1 1-1 0 0,-1 0 1 0 0,0-1 0 0 0,1 1 0 0 0,-1-1-1 0 0,1 1 1 0 0,-1-1 0 0 0,1 1-1 0 0,-1-1 1 0 0,1 0 0 0 0,-1 1-1 0 0,1-1 1 0 0,-1 1 0 0 0,1-1-1 0 0,-1 0 1 0 0,1 0 0 0 0,0 1-1 0 0,-1-1 1 0 0,2 0 0 0 0,1 1 3 0 0,-1-1 1 0 0,0 0-1 0 0,1 0 0 0 0,-1 0 1 0 0,1 0-1 0 0,-1-1 1 0 0,0 1-1 0 0,4-1 0 0 0,3-2 14 0 0,0 0-1 0 0,0-1 1 0 0,9-5-1 0 0,3-4 125 0 0,-2 0-1 0 0,1-2 1 0 0,30-31 0 0 0,9-5 339 0 0,-59 50-477 0 0,29-25 92 0 0,-27 24-99 0 0,0 1-1 0 0,-1-1 1 0 0,0 0 0 0 0,1 0-1 0 0,-1 0 1 0 0,0 0 0 0 0,0 0-1 0 0,0 0 1 0 0,0 0 0 0 0,0 0-1 0 0,-1 0 1 0 0,1 0 0 0 0,-1-1-1 0 0,1-2 1 0 0,-1 5 0 0 0,0-1 0 0 0,0 1 1 0 0,0-1-1 0 0,0 1 0 0 0,-1-1 1 0 0,1 1-1 0 0,0-1 0 0 0,0 1 0 0 0,-1-1 1 0 0,1 1-1 0 0,0 0 0 0 0,-1-1 1 0 0,1 1-1 0 0,0-1 0 0 0,-1 1 1 0 0,1 0-1 0 0,0 0 0 0 0,-1-1 0 0 0,1 1 1 0 0,-1 0-1 0 0,1-1 0 0 0,-1 1 1 0 0,1 0-1 0 0,-1 0 0 0 0,1 0 0 0 0,0 0 1 0 0,-1-1-1 0 0,1 1 0 0 0,-1 0 1 0 0,0 0-1 0 0,1 0 0 0 0,-1 0 1 0 0,1 0-1 0 0,-1 0 0 0 0,1 0 0 0 0,-1 0 1 0 0,1 1-1 0 0,-1-1 0 0 0,1 0 1 0 0,0 0-1 0 0,-1 0 0 0 0,1 0 0 0 0,-1 1 1 0 0,1-1-1 0 0,-1 0 0 0 0,0 1 1 0 0,-24 10 42 0 0,13-3-16 0 0,5-3 55 0 0,-1 0 0 0 0,1 0 0 0 0,-1 1-1 0 0,2 0 1 0 0,-13 13 0 0 0,10-8 18 0 0,0 1 1 0 0,0 1-1 0 0,2-1 0 0 0,-1 1 1 0 0,2 0-1 0 0,-10 26 0 0 0,15-36-75 0 0,0 0 0 0 0,0 1 0 0 0,1-1 0 0 0,0 0 0 0 0,-1 1 0 0 0,1-1 0 0 0,1 0 0 0 0,-1 5-1 0 0,1-7-16 0 0,-1 0-1 0 0,0 0 1 0 0,0 0 0 0 0,1 0-1 0 0,-1 0 1 0 0,0 0-1 0 0,1 0 1 0 0,-1 0-1 0 0,1-1 1 0 0,-1 1-1 0 0,1 0 1 0 0,-1 0-1 0 0,1 0 1 0 0,0-1-1 0 0,0 1 1 0 0,-1 0-1 0 0,1-1 1 0 0,0 1-1 0 0,0 0 1 0 0,0-1-1 0 0,-1 1 1 0 0,1-1-1 0 0,0 0 1 0 0,0 1-1 0 0,0-1 1 0 0,0 0-1 0 0,0 1 1 0 0,0-1-1 0 0,0 0 1 0 0,2 0-1 0 0,17-1 43 0 0,0-1-1 0 0,0 0 0 0 0,0-2 1 0 0,0-1-1 0 0,0 0 0 0 0,19-8 1 0 0,-23 7-21 0 0,-6 2 7 0 0,-1 0-1 0 0,0 0 1 0 0,0-1-1 0 0,0 0 1 0 0,-1-1-1 0 0,14-12 1 0 0,18-11 346 0 0,-26 22-283 0 0,-5 3 72 0 0,-12 5 313 0 0,-1 1-470 0 0,1 1-1 0 0,-1 0 1 0 0,1 0 0 0 0,0 0 0 0 0,0 1 0 0 0,0-1 0 0 0,0 1 0 0 0,-3 4-1 0 0,5-5-14 0 0,-1 0-1 0 0,1 0 0 0 0,-1 0 1 0 0,1 1-1 0 0,0-1 1 0 0,1 0-1 0 0,-2 5 0 0 0,2-7 2 0 0,0 0-1 0 0,0 0 0 0 0,0 0 0 0 0,0 0 0 0 0,0 0 0 0 0,0 0 1 0 0,0 0-1 0 0,0 0 0 0 0,1 0 0 0 0,-1 0 0 0 0,0 0 1 0 0,1-1-1 0 0,-1 1 0 0 0,0 0 0 0 0,1 0 0 0 0,-1 0 1 0 0,1 0-1 0 0,-1-1 0 0 0,1 1 0 0 0,0 0 0 0 0,-1-1 1 0 0,1 1-1 0 0,0 0 0 0 0,0-1 0 0 0,-1 1 0 0 0,1-1 0 0 0,0 1 1 0 0,0-1-1 0 0,1 1 0 0 0,7 2 18 0 0,1 0-1 0 0,-1-1 1 0 0,1 0 0 0 0,-1 0-1 0 0,1-1 1 0 0,0-1 0 0 0,-1 1-1 0 0,1-2 1 0 0,16-1 0 0 0,-1-3 86 0 0,0 0 0 0 0,36-14-1 0 0,-40 14-34 0 0,0 0-1 0 0,1 1 1 0 0,-1 2-1 0 0,35-1 1 0 0,-2 0 73 0 0,61-2 5 0 0,-84 4-132 0 0,-25 3-9 0 0</inkml:trace>
  <inkml:trace contextRef="#ctx0" brushRef="#br0" timeOffset="995.64">1199 570 3616 0 0,'19'-10'152'0'0,"-2"0"-65"0"0,0 0-1 0 0,0-1 1 0 0,-1-1 0 0 0,22-21 0 0 0,54-64 337 0 0,-54 56-329 0 0,-18 17-8 0 0,-2-1 0 0 0,0 0 0 0 0,25-53-1 0 0,14-19 57 0 0,-48 84-106 0 0,0 0 1 0 0,2 0-1 0 0,0 1 1 0 0,22-20 0 0 0,-31 31-31 0 0,-1 0 1 0 0,0 0 0 0 0,1-1-1 0 0,-1 1 1 0 0,1 0 0 0 0,-1 0 0 0 0,1 0-1 0 0,0 0 1 0 0,-1 1 0 0 0,1-1-1 0 0,0 0 1 0 0,0 1 0 0 0,0-1 0 0 0,-1 1-1 0 0,1 0 1 0 0,0 0 0 0 0,0-1-1 0 0,0 1 1 0 0,0 0 0 0 0,0 1 0 0 0,0-1-1 0 0,-1 0 1 0 0,3 1 0 0 0,-2 0 0 0 0,-1 0 0 0 0,1 0 0 0 0,-1 0 0 0 0,1 1 1 0 0,-1-1-1 0 0,0 0 0 0 0,0 1 0 0 0,0-1 0 0 0,0 1 1 0 0,0 0-1 0 0,0-1 0 0 0,0 1 0 0 0,0 0 0 0 0,-1-1 0 0 0,1 1 1 0 0,-1 0-1 0 0,1 0 0 0 0,-1-1 0 0 0,1 1 0 0 0,-1 0 0 0 0,0 0 1 0 0,0 3-1 0 0,3 87 458 0 0,-11 126 0 0 0,8-213-383 0 0,-1-1 1 0 0,1 0-1 0 0,-1 1 1 0 0,0-1-1 0 0,0 0 1 0 0,-3 6 0 0 0,4-10-67 0 0,-1 1 1 0 0,1 0 0 0 0,-1-1 0 0 0,1 1 0 0 0,0-1 0 0 0,-1 1 0 0 0,1-1-1 0 0,-1 1 1 0 0,1-1 0 0 0,-1 1 0 0 0,0-1 0 0 0,1 0 0 0 0,-1 1 0 0 0,1-1-1 0 0,-1 0 1 0 0,0 1 0 0 0,1-1 0 0 0,-1 0 0 0 0,0 0 0 0 0,1 0 0 0 0,-1 0-1 0 0,0 1 1 0 0,1-1 0 0 0,-1 0 0 0 0,0 0 0 0 0,1 0 0 0 0,-1 0 0 0 0,0-1-1 0 0,1 1 1 0 0,-1 0 0 0 0,0 0 0 0 0,0 0 0 0 0,1 0 0 0 0,-1-1-1 0 0,1 1 1 0 0,-1 0 0 0 0,0-1 0 0 0,1 1 0 0 0,-1 0 0 0 0,1-1 0 0 0,-1 1-1 0 0,1-1 1 0 0,-1 1 0 0 0,1-1 0 0 0,-1 1 0 0 0,0-2 0 0 0,-31-25 324 0 0,18 14-187 0 0,-1 0 1 0 0,0 1-1 0 0,0 1 1 0 0,-1 1-1 0 0,-1 0 1 0 0,-20-8-1 0 0,31 16-90 0 0,0 0 0 0 0,0 1-1 0 0,1 0 1 0 0,-1 0 0 0 0,0 1-1 0 0,-11 0 1 0 0,15 0-76 0 0,1 0 1 0 0,-1 0-1 0 0,1 0 0 0 0,-1 0 1 0 0,1 0-1 0 0,-1 1 0 0 0,0-1 0 0 0,1 0 1 0 0,-1 1-1 0 0,1 0 0 0 0,0-1 1 0 0,-1 1-1 0 0,1 0 0 0 0,-1-1 1 0 0,1 1-1 0 0,0 0 0 0 0,0 0 1 0 0,0 0-1 0 0,-1 0 0 0 0,1 1 1 0 0,0-1-1 0 0,0 0 0 0 0,0 0 1 0 0,1 1-1 0 0,-1-1 0 0 0,0 0 0 0 0,0 1 1 0 0,1-1-1 0 0,-1 1 0 0 0,0 1 1 0 0,1-2 6 0 0,0 0-1 0 0,1 0 1 0 0,-1-1 0 0 0,0 1 0 0 0,0 0 0 0 0,1 0-1 0 0,-1 0 1 0 0,1 0 0 0 0,-1 0 0 0 0,0-1 0 0 0,1 1 0 0 0,0 0-1 0 0,-1 0 1 0 0,1-1 0 0 0,-1 1 0 0 0,1 0 0 0 0,0-1-1 0 0,0 1 1 0 0,-1-1 0 0 0,1 1 0 0 0,0-1 0 0 0,0 1 0 0 0,0-1-1 0 0,-1 1 1 0 0,2-1 0 0 0,26 11 232 0 0,-24-9-201 0 0,11 1 42 0 0,-1 0 0 0 0,1-1-1 0 0,-1 0 1 0 0,1-1-1 0 0,27-2 1 0 0,1 1 93 0 0,10-1 157 0 0,67-9 0 0 0,-68 12 3 0 0,-52-2-316 0 0,-1 0 1 0 0,1 0-1 0 0,0 1 1 0 0,0-1-1 0 0,0 0 1 0 0,-1 0-1 0 0,1 0 1 0 0,0 0-1 0 0,0 1 1 0 0,0-1-1 0 0,0 0 1 0 0,-1 0-1 0 0,1 1 1 0 0,0-1-1 0 0,0 0 1 0 0,0 0-1 0 0,0 1 1 0 0,0-1-1 0 0,0 0 1 0 0,0 0-1 0 0,0 1 1 0 0,0-1-1 0 0,0 0 1 0 0,0 0-1 0 0,0 1 1 0 0,0-1-1 0 0,0 0 1 0 0,0 1-1 0 0,0-1 1 0 0,0 0-1 0 0,0 0 1 0 0,0 1-1 0 0,0-1 1 0 0,0 0-1 0 0,1 0 1 0 0,-1 0-1 0 0,0 1 1 0 0,0-1-1 0 0,0 0 1 0 0,0 0-1 0 0,1 1 1 0 0,-1-1-1 0 0,0 0 1 0 0,0 0-1 0 0,0 0 1 0 0,1 0-1 0 0,-1 1 1 0 0,0-1-1 0 0,0 0 1 0 0,1 0-1 0 0,-1 0 1 0 0,0 0-1 0 0,0 0 1 0 0,1 0-1 0 0,-1 0 1 0 0,0 0-1 0 0,0 0 1 0 0,1 0-1 0 0,-1 0 1 0 0,1 0 0 0 0,-23 14 218 0 0,12-9-190 0 0,4-2 3 0 0,0 0-1 0 0,0 0 1 0 0,1 1 0 0 0,-1-1-1 0 0,1 1 1 0 0,0 0-1 0 0,0 1 1 0 0,0-1-1 0 0,-6 8 1 0 0,11-11-54 0 0,-1-1 0 0 0,1 1 0 0 0,0-1 0 0 0,0 1 0 0 0,-1-1 0 0 0,1 1 0 0 0,0-1-1 0 0,0 1 1 0 0,0-1 0 0 0,0 1 0 0 0,0-1 0 0 0,0 1 0 0 0,0 0 0 0 0,0-1 0 0 0,0 1 0 0 0,0-1 0 0 0,0 1 0 0 0,0-1 0 0 0,0 1 0 0 0,0-1 0 0 0,1 1 0 0 0,-1-1 0 0 0,0 1 0 0 0,0-1 0 0 0,1 1-1 0 0,0 0 1 0 0,14 13-463 0 0,21 4 61 0 0,-5-9 485 0 0,0-2-1 0 0,0-1 0 0 0,1-2 0 0 0,33 1 0 0 0,-28-2-26 0 0,186 27 561 0 0,19-21-10 0 0,-117-4-366 0 0,-103-5-195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8T08:53:23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33 125 600 0 0,'0'0'273'0'0,"-5"-22"230"0"0,8 15-392 0 0,1-1 1 0 0,0 1-1 0 0,0 0 0 0 0,1 1 1 0 0,-1-1-1 0 0,1 1 1 0 0,1 0-1 0 0,-1 0 0 0 0,1 0 1 0 0,0 1-1 0 0,1 0 1 0 0,10-7-1 0 0,-13 10-32 0 0,0 0-1 0 0,0 0 1 0 0,0 0 0 0 0,1 1-1 0 0,-1-1 1 0 0,1 1 0 0 0,-1 0 0 0 0,1 0-1 0 0,-1 1 1 0 0,1-1 0 0 0,0 1-1 0 0,-1 0 1 0 0,1 0 0 0 0,7 2 0 0 0,-9-1-63 0 0,0 0 0 0 0,0 0 0 0 0,1 0 0 0 0,-1 1 0 0 0,0-1 0 0 0,0 1 0 0 0,-1 0 0 0 0,1 0 0 0 0,0 0 0 0 0,-1 0 0 0 0,1 0 0 0 0,-1 1 0 0 0,1-1 0 0 0,-1 1 0 0 0,0-1 0 0 0,0 1 0 0 0,0 0 0 0 0,-1 0 0 0 0,1 0 0 0 0,1 5 0 0 0,1 1 47 0 0,0 0-1 0 0,-1 1 1 0 0,4 18-1 0 0,-7-23-11 0 0,1-1 0 0 0,-1 1-1 0 0,0 0 1 0 0,0-1 0 0 0,-1 1 0 0 0,1-1-1 0 0,-1 1 1 0 0,0-1 0 0 0,0 1-1 0 0,-1-1 1 0 0,-1 5 0 0 0,-1-1 48 0 0,1 0 0 0 0,-1 0 0 0 0,0-1 0 0 0,-1 0 0 0 0,0 0 0 0 0,0 0-1 0 0,-1 0 1 0 0,0-1 0 0 0,0 1 0 0 0,0-2 0 0 0,-1 1 0 0 0,1-1 0 0 0,-10 5 0 0 0,11-6-27 0 0,0 0 0 0 0,-1 0 0 0 0,1-1 0 0 0,-1 1 0 0 0,0-2 0 0 0,0 1 0 0 0,-1-1 0 0 0,1 0 0 0 0,0 0 0 0 0,-1 0 0 0 0,1-1 0 0 0,-1 0 0 0 0,1 0 0 0 0,-1-1 0 0 0,0 0 0 0 0,-11-1 0 0 0,5 1 88 0 0,11 0-123 0 0,0 0 0 0 0,0 0 0 0 0,-1 0 1 0 0,1 0-1 0 0,0 0 0 0 0,0-1 0 0 0,0 1 1 0 0,0 0-1 0 0,0-1 0 0 0,0 0 0 0 0,-2 0 1 0 0,4 0-32 0 0,-1 1 0 0 0,1 0 0 0 0,0 0 0 0 0,0 0 0 0 0,0-1 0 0 0,0 1 0 0 0,0 0 0 0 0,-1-1 0 0 0,1 1 0 0 0,0 0 0 0 0,0 0 0 0 0,0-1 0 0 0,0 1 0 0 0,0 0 0 0 0,0 0 0 0 0,0-1 0 0 0,0 1 0 0 0,0 0 0 0 0,0-1 0 0 0,0 1 0 0 0,0 0 0 0 0,0 0 0 0 0,0-1 0 0 0,0 1 0 0 0,0 0 0 0 0,0-1 0 0 0,0 1 0 0 0,1 0 0 0 0,-1 0 0 0 0,0-1 1 0 0,0 1-1 0 0,0 0 0 0 0,0 0 0 0 0,0-1 0 0 0,1 1 0 0 0,-1 0 0 0 0,0 0 0 0 0,0 0 0 0 0,1-1 0 0 0,-1 1 0 0 0,0 0 0 0 0,0 0 0 0 0,1 0 0 0 0,-1 0 0 0 0,0 0 0 0 0,0 0 0 0 0,1-1 0 0 0,-1 1 0 0 0,0 0 0 0 0,0 0 0 0 0,1 0 0 0 0,16-8-29 0 0,-16 8-11 0 0,59-23-489 0 0,-54 21 484 0 0,0 0 1 0 0,1 1-1 0 0,-1 0 0 0 0,1 0 1 0 0,-1 0-1 0 0,1 1 0 0 0,10 1 1 0 0,-13-1 53 0 0,0 1 0 0 0,-1 0 0 0 0,1 1 1 0 0,0-1-1 0 0,-1 1 0 0 0,0-1 0 0 0,1 1 0 0 0,-1 0 1 0 0,0 0-1 0 0,0 0 0 0 0,0 1 0 0 0,4 3 1 0 0,30 40 228 0 0,-31-36-153 0 0,2 0 0 0 0,14 14-1 0 0,12 0 212 0 0,-28-20-254 0 0</inkml:trace>
  <inkml:trace contextRef="#ctx0" brushRef="#br0" timeOffset="720.53">438 179 4720 0 0,'0'0'80'0'0,"-1"-2"0"0"0,-12-16 100 0 0,10 14-116 0 0,0 1 0 0 0,1-1-1 0 0,-1 0 1 0 0,1 0 0 0 0,0 0 0 0 0,0 0 0 0 0,0-1 0 0 0,-1-4-1 0 0,2 7-27 0 0,1-1 0 0 0,-1 1 0 0 0,1-1 0 0 0,0 1 0 0 0,0 0-1 0 0,0-1 1 0 0,0 1 0 0 0,0-1 0 0 0,0 1 0 0 0,1-1 0 0 0,-1 1-1 0 0,1 0 1 0 0,-1-1 0 0 0,1 1 0 0 0,0 0 0 0 0,0 0 0 0 0,0-1-1 0 0,1 1 1 0 0,-1 0 0 0 0,0 0 0 0 0,1 0 0 0 0,-1 1 0 0 0,4-4-1 0 0,-3 3-25 0 0,1 0 0 0 0,-1 1-1 0 0,1-1 1 0 0,-1 1-1 0 0,1 0 1 0 0,0 0 0 0 0,0 0-1 0 0,-1 0 1 0 0,1 0-1 0 0,0 0 1 0 0,0 1 0 0 0,0 0-1 0 0,0-1 1 0 0,0 1-1 0 0,0 0 1 0 0,0 0 0 0 0,0 1-1 0 0,-1-1 1 0 0,6 2-1 0 0,-6-2-5 0 0,0 1 0 0 0,-1 0 0 0 0,1 0 0 0 0,0-1-1 0 0,-1 1 1 0 0,1 0 0 0 0,-1 1 0 0 0,1-1-1 0 0,-1 0 1 0 0,1 0 0 0 0,-1 0 0 0 0,0 1-1 0 0,0-1 1 0 0,0 1 0 0 0,0-1 0 0 0,0 1-1 0 0,0 0 1 0 0,0-1 0 0 0,0 1 0 0 0,0 0 0 0 0,-1-1-1 0 0,1 1 1 0 0,-1 0 0 0 0,1 0 0 0 0,-1 0-1 0 0,0 3 1 0 0,1 0 4 0 0,-1-1-1 0 0,0 1 1 0 0,0-1-1 0 0,0 1 1 0 0,-1-1 0 0 0,0 1-1 0 0,0-1 1 0 0,0 0-1 0 0,-3 8 1 0 0,-2 0 5 0 0,-2 0 0 0 0,1-1 0 0 0,-1 1 1 0 0,-14 13-1 0 0,11-13-1 0 0,1 1 0 0 0,-11 18 0 0 0,18-26 4 0 0,0 0 1 0 0,1 0 0 0 0,-1 0 0 0 0,1 1 0 0 0,1-1 0 0 0,-1 1 0 0 0,1-1 0 0 0,0 1 0 0 0,0 0 0 0 0,0 8 0 0 0,1-13-6 0 0,0 0 0 0 0,0 0 0 0 0,0 0 0 0 0,1 0 1 0 0,-1 0-1 0 0,0 0 0 0 0,0 0 0 0 0,1 0 0 0 0,-1 0 0 0 0,1 0 1 0 0,-1-1-1 0 0,1 1 0 0 0,-1 0 0 0 0,1 0 0 0 0,-1 0 1 0 0,1 0-1 0 0,0-1 0 0 0,0 1 0 0 0,-1 0 0 0 0,1-1 0 0 0,2 2 1 0 0,-1-1 4 0 0,0 1 1 0 0,1-1-1 0 0,-1 0 1 0 0,1 0 0 0 0,-1-1-1 0 0,1 1 1 0 0,0 0-1 0 0,3 0 1 0 0,1-1 41 0 0,-1 0 0 0 0,0 0 1 0 0,1 0-1 0 0,-1-1 0 0 0,0 1 0 0 0,11-4 0 0 0,-15 3-43 0 0,1 0 0 0 0,0 0 0 0 0,-1 0 0 0 0,1 0 1 0 0,-1-1-1 0 0,1 1 0 0 0,-1-1 0 0 0,0 0 0 0 0,0 0 0 0 0,1 0 0 0 0,-1 0 0 0 0,-1 0 0 0 0,1 0 0 0 0,0 0 0 0 0,0-1 0 0 0,-1 1 0 0 0,1-1 0 0 0,-1 1 0 0 0,0-1 0 0 0,0 1 0 0 0,0-1 0 0 0,0 0 0 0 0,0 0 0 0 0,-1 1 0 0 0,1-1 0 0 0,-1 0 0 0 0,1 0 0 0 0,-1 0 0 0 0,0 0 0 0 0,0 1 0 0 0,-1-1 0 0 0,1 0 0 0 0,-1 0 0 0 0,1 0 0 0 0,-1 0 0 0 0,0 1 0 0 0,0-1 0 0 0,0 0 0 0 0,0 1 0 0 0,0-1 0 0 0,-1 1 0 0 0,1-1 0 0 0,-1 1 0 0 0,0 0 0 0 0,0 0 0 0 0,0-1 0 0 0,0 1 0 0 0,0 0 0 0 0,0 1 0 0 0,0-1 0 0 0,-1 0 0 0 0,-2-1 0 0 0,4 2-15 0 0,-1 1-1 0 0,0-1 0 0 0,1 0 0 0 0,-1 1 1 0 0,0 0-1 0 0,0-1 0 0 0,1 1 0 0 0,-1 0 1 0 0,0 0-1 0 0,0 0 0 0 0,1 0 0 0 0,-1 0 1 0 0,0 0-1 0 0,0 0 0 0 0,1 1 0 0 0,-1-1 1 0 0,0 1-1 0 0,0-1 0 0 0,1 1 0 0 0,-1-1 1 0 0,1 1-1 0 0,-1 0 0 0 0,1 0 0 0 0,-3 1 1 0 0,3-1 8 0 0,0 0 0 0 0,0-1 0 0 0,0 1 0 0 0,0 0 0 0 0,1 0-1 0 0,-1 0 1 0 0,0 0 0 0 0,0 0 0 0 0,1 0 0 0 0,-1 0 0 0 0,0 0 0 0 0,1 0 0 0 0,-1 0 0 0 0,1 0 0 0 0,-1 0 0 0 0,1 0 0 0 0,0 0 0 0 0,0 0 0 0 0,-1 1 0 0 0,1-1 0 0 0,0 0 0 0 0,0 0 0 0 0,0 0 0 0 0,0 1 0 0 0,0-1 0 0 0,0 0 0 0 0,1 0 0 0 0,-1 0 0 0 0,0 0 0 0 0,0 1 0 0 0,1-1 0 0 0,-1 0 0 0 0,1 0-1 0 0,-1 0 1 0 0,1 0 0 0 0,1 1 0 0 0,1 3 38 0 0</inkml:trace>
  <inkml:trace contextRef="#ctx0" brushRef="#br0" timeOffset="873.76">618 309 6016 0 0,'0'0'312'0'0</inkml:trace>
  <inkml:trace contextRef="#ctx0" brushRef="#br0" timeOffset="1448.72">807 83 3112 0 0,'-2'7'15'0'0,"-1"0"1"0"0,0-1-1 0 0,-1 0 0 0 0,1 1 0 0 0,-1-1 1 0 0,-6 6-1 0 0,-10 18 98 0 0,17-24-117 0 0,-2 3 104 0 0,1 0-1 0 0,-1 1 1 0 0,-3 13 0 0 0,7-19-61 0 0,0-1 1 0 0,1 1-1 0 0,-1 0 1 0 0,1 0 0 0 0,0-1-1 0 0,0 1 1 0 0,0 0-1 0 0,1 0 1 0 0,0-1-1 0 0,-1 1 1 0 0,1 0 0 0 0,3 6-1 0 0,-3-7 2 0 0,0-1-1 0 0,0 1 1 0 0,1 0-1 0 0,-1 0 1 0 0,1-1-1 0 0,-1 1 0 0 0,1-1 1 0 0,0 0-1 0 0,0 1 1 0 0,0-1-1 0 0,1 0 1 0 0,-1 0-1 0 0,0 0 1 0 0,1-1-1 0 0,0 1 1 0 0,-1 0-1 0 0,1-1 1 0 0,0 0-1 0 0,-1 1 1 0 0,1-1-1 0 0,0 0 1 0 0,0-1-1 0 0,0 1 0 0 0,0 0 1 0 0,0-1-1 0 0,0 0 1 0 0,0 0-1 0 0,0 0 1 0 0,0 0-1 0 0,0 0 1 0 0,0 0-1 0 0,0-1 1 0 0,4-1-1 0 0,1-1 57 0 0,0-1-1 0 0,0 0 1 0 0,-1 0-1 0 0,0-1 1 0 0,1 0-1 0 0,-1 0 1 0 0,-1-1 0 0 0,1 1-1 0 0,-1-2 1 0 0,0 1-1 0 0,5-8 1 0 0,-9 11-51 0 0,0 0 1 0 0,0 1-1 0 0,0-1 1 0 0,0-1-1 0 0,-1 1 1 0 0,1 0-1 0 0,-1 0 1 0 0,0-1-1 0 0,0 1 0 0 0,0 0 1 0 0,0-1-1 0 0,-1 1 1 0 0,1-1-1 0 0,-1 0 1 0 0,0 1-1 0 0,0-1 1 0 0,0 1-1 0 0,-1-1 1 0 0,1 1-1 0 0,-1-1 1 0 0,0 1-1 0 0,0 0 0 0 0,0-1 1 0 0,0 1-1 0 0,-1 0 1 0 0,1-1-1 0 0,-3-2 1 0 0,2 3 4 0 0,-1-1 0 0 0,0 1 0 0 0,1 0 0 0 0,-1 1 1 0 0,0-1-1 0 0,-1 0 0 0 0,1 1 0 0 0,0 0 0 0 0,-1-1 1 0 0,1 1-1 0 0,-1 1 0 0 0,0-1 0 0 0,0 0 0 0 0,1 1 0 0 0,-1 0 1 0 0,0 0-1 0 0,0 0 0 0 0,0 0 0 0 0,0 1 0 0 0,0 0 1 0 0,-1 0-1 0 0,1 0 0 0 0,-5 0 0 0 0,3 1 13 0 0,0 1 0 0 0,0-1 1 0 0,0 1-1 0 0,1 0 0 0 0,-1 0 0 0 0,1 1 0 0 0,-1 0 1 0 0,-6 4-1 0 0,11-6-55 0 0,-1-1 0 0 0,1 1 1 0 0,0 0-1 0 0,0 0 0 0 0,0 0 1 0 0,0-1-1 0 0,0 1 0 0 0,0 0 0 0 0,0 0 1 0 0,0 0-1 0 0,0 1 0 0 0,0-1 1 0 0,1 0-1 0 0,-1 0 0 0 0,0 0 1 0 0,1 1-1 0 0,-1-1 0 0 0,1 0 0 0 0,-1 0 1 0 0,1 1-1 0 0,0-1 0 0 0,-1 1 1 0 0,1-1-1 0 0,0 0 0 0 0,0 1 0 0 0,0-1 1 0 0,0 0-1 0 0,0 1 0 0 0,0-1 1 0 0,1 0-1 0 0,-1 1 0 0 0,0-1 0 0 0,1 0 1 0 0,-1 1-1 0 0,1-1 0 0 0,-1 0 1 0 0,1 0-1 0 0,0 1 0 0 0,0-1 0 0 0,-1 0 1 0 0,3 2-1 0 0,1 0 12 0 0,1-1-3 0 0</inkml:trace>
  <inkml:trace contextRef="#ctx0" brushRef="#br0" timeOffset="1789.77">1028 98 3912 0 0,'-1'2'35'0'0,"-4"5"29"0"0,1 1 0 0 0,1-1 0 0 0,-1 1 0 0 0,1 0 0 0 0,0 0 0 0 0,1 1 0 0 0,0-1 0 0 0,-1 14 1 0 0,3-19-24 0 0,0 0 0 0 0,0 0 1 0 0,0 0-1 0 0,0 0 1 0 0,1 0-1 0 0,0 0 0 0 0,-1 0 1 0 0,1 0-1 0 0,0 0 0 0 0,1 0 1 0 0,-1 0-1 0 0,0 0 1 0 0,1-1-1 0 0,0 1 0 0 0,-1-1 1 0 0,1 1-1 0 0,0-1 1 0 0,0 1-1 0 0,1-1 0 0 0,-1 0 1 0 0,0 0-1 0 0,1 0 1 0 0,-1 0-1 0 0,1-1 0 0 0,0 1 1 0 0,-1-1-1 0 0,4 2 0 0 0,-1-1 20 0 0,-1-1-1 0 0,1 0 0 0 0,0 0 0 0 0,0 0 1 0 0,-1 0-1 0 0,1-1 0 0 0,0 0 0 0 0,0 0 1 0 0,0 0-1 0 0,8-1 0 0 0,-8 0 19 0 0</inkml:trace>
  <inkml:trace contextRef="#ctx0" brushRef="#br0" timeOffset="1964.36">1169 165 4720 0 0,'-6'18'187'0'0,"0"1"0"0"0,1-1 0 0 0,1 1-1 0 0,1 0 1 0 0,-1 30 0 0 0,4-45-150 0 0,0 0-1 0 0,1-1 1 0 0,-1 1-1 0 0,1 0 1 0 0,-1 0-1 0 0,1 0 1 0 0,0-1-1 0 0,1 1 1 0 0,2 6-1 0 0,1-2 38 0 0</inkml:trace>
  <inkml:trace contextRef="#ctx0" brushRef="#br0" timeOffset="2105.15">1259 350 5120 0 0,'0'0'104'0'0</inkml:trace>
  <inkml:trace contextRef="#ctx0" brushRef="#br0" timeOffset="3166.49">1508 159 2104 0 0,'-11'-20'136'0'0,"11"18"-104"0"0,0 0 0 0 0,1 0-1 0 0,-1 0 1 0 0,1 0 0 0 0,-1 0 0 0 0,1 0 0 0 0,0 0 0 0 0,-1 0 0 0 0,1 0-1 0 0,0 1 1 0 0,0-1 0 0 0,0 0 0 0 0,1 0 0 0 0,-1 1 0 0 0,0-1 0 0 0,1 1-1 0 0,-1-1 1 0 0,1 1 0 0 0,-1 0 0 0 0,1 0 0 0 0,-1 0 0 0 0,1-1-1 0 0,0 1 1 0 0,0 1 0 0 0,0-1 0 0 0,-1 0 0 0 0,5-1 0 0 0,1 0 26 0 0,-1 1 0 0 0,0 0 0 0 0,1 0 0 0 0,-1 0 1 0 0,1 0-1 0 0,-1 1 0 0 0,13 1 0 0 0,-10 1 24 0 0,1 0 0 0 0,-1 0 0 0 0,1 1-1 0 0,-1 0 1 0 0,16 9 0 0 0,-23-10-63 0 0,0-1-1 0 0,0 1 1 0 0,0 0 0 0 0,0 0-1 0 0,0-1 1 0 0,-1 1 0 0 0,1 0 0 0 0,-1 1-1 0 0,0-1 1 0 0,1 0 0 0 0,-1 0-1 0 0,0 1 1 0 0,0-1 0 0 0,-1 0 0 0 0,1 1-1 0 0,0-1 1 0 0,-1 1 0 0 0,1-1-1 0 0,-1 1 1 0 0,0-1 0 0 0,0 1 0 0 0,0 0-1 0 0,0-1 1 0 0,-1 1 0 0 0,1-1-1 0 0,0 1 1 0 0,-1-1 0 0 0,0 1-1 0 0,-2 3 1 0 0,-5 8 61 0 0,-1-1 0 0 0,0 0-1 0 0,-1 0 1 0 0,0-1 0 0 0,-1-1-1 0 0,-1 0 1 0 0,0 0 0 0 0,-18 12 0 0 0,25-19-21 0 0,0 0 0 0 0,-1-1 0 0 0,0 1 0 0 0,-8 3 0 0 0,12-7-52 0 0,0 1 0 0 0,1-1 0 0 0,-1 1 0 0 0,0-1 0 0 0,0 0 0 0 0,1 0 0 0 0,-1 0 0 0 0,0 0 0 0 0,0 0 0 0 0,0 0 0 0 0,1 0 0 0 0,-1 0 0 0 0,0-1 0 0 0,0 1 0 0 0,1-1 0 0 0,-1 1 0 0 0,0-1 0 0 0,1 0 0 0 0,-1 1 0 0 0,-2-3 0 0 0,3 2-4 0 0,-1-1 0 0 0,1 0 0 0 0,0 1 0 0 0,0-1 0 0 0,0 0 0 0 0,0 1 0 0 0,1-1 0 0 0,-1 0 0 0 0,0 0 0 0 0,1 0 0 0 0,-1 0 0 0 0,1 0 0 0 0,-1 0 0 0 0,1 0 0 0 0,0 0 0 0 0,0 0 0 0 0,0 0 0 0 0,0 0 0 0 0,0 0 0 0 0,1 0 0 0 0,-1 0 0 0 0,1-2 0 0 0,-1 3 9 0 0,0-1 1 0 0,1 1 0 0 0,-1-1 0 0 0,0 1-1 0 0,1-1 1 0 0,-1 1 0 0 0,1-1-1 0 0,-1 1 1 0 0,1-1 0 0 0,0 1 0 0 0,0 0-1 0 0,-1-1 1 0 0,1 1 0 0 0,0 0-1 0 0,0-1 1 0 0,0 1 0 0 0,1 0 0 0 0,-1 0-1 0 0,0 0 1 0 0,0 0 0 0 0,1 0-1 0 0,-1 0 1 0 0,0 1 0 0 0,1-1 0 0 0,-1 0-1 0 0,1 1 1 0 0,-1-1 0 0 0,3 0-1 0 0,-2 1 11 0 0,2 0 17 0 0,0 0-1 0 0,0 0 1 0 0,-1 0-1 0 0,1 0 1 0 0,0 1 0 0 0,0-1-1 0 0,-1 1 1 0 0,1 0-1 0 0,0 0 1 0 0,-1 1 0 0 0,1-1-1 0 0,4 3 1 0 0,101 68 1134 0 0,-85-63-1075 0 0,-16-5-68 0 0</inkml:trace>
  <inkml:trace contextRef="#ctx0" brushRef="#br0" timeOffset="3562.57">1857 146 4120 0 0,'-18'8'15'0'0,"16"-8"1"0"0,0 1-1 0 0,0 0 1 0 0,0-1 0 0 0,0 1 0 0 0,0 0-1 0 0,0 0 1 0 0,0 0 0 0 0,1 1-1 0 0,-1-1 1 0 0,0 0 0 0 0,0 1-1 0 0,1-1 1 0 0,-3 4 0 0 0,-4 8 53 0 0,6-10-22 0 0,0 0 1 0 0,0 1-1 0 0,0-1 1 0 0,0 1-1 0 0,1-1 0 0 0,0 1 1 0 0,-1 0-1 0 0,1 0 1 0 0,0-1-1 0 0,1 1 1 0 0,-1 0-1 0 0,1 0 0 0 0,0 5 1 0 0,0-5-10 0 0,0 0 0 0 0,0 0 0 0 0,0 0-1 0 0,1 0 1 0 0,0 0 0 0 0,0 0 0 0 0,0 0 0 0 0,0 0 0 0 0,1 0 0 0 0,-1-1 0 0 0,1 1 0 0 0,0 0-1 0 0,0-1 1 0 0,0 0 0 0 0,4 5 0 0 0,-2-4 0 0 0,1-1 0 0 0,-1 0 1 0 0,0 0-1 0 0,1 0 0 0 0,0-1 0 0 0,-1 0 0 0 0,1 1 0 0 0,0-2 0 0 0,0 1 1 0 0,0 0-1 0 0,7 0 0 0 0,-7-1-10 0 0,-1 0 0 0 0,0 0 1 0 0,1 0-1 0 0,-1-1 0 0 0,1 1 1 0 0,-1-1-1 0 0,1 0 0 0 0,-1-1 1 0 0,1 1-1 0 0,-1-1 0 0 0,0 0 1 0 0,1 0-1 0 0,-1 0 0 0 0,0-1 1 0 0,0 1-1 0 0,0-1 0 0 0,0 0 1 0 0,0 0-1 0 0,0-1 0 0 0,0 1 1 0 0,-1-1-1 0 0,1 1 0 0 0,-1-1 1 0 0,0-1-1 0 0,0 1 0 0 0,0 0 1 0 0,0-1-1 0 0,0 1 0 0 0,-1-1 0 0 0,1 0 1 0 0,-1 0-1 0 0,2-6 0 0 0,-2 5 15 0 0,0 0-1 0 0,-1 0 1 0 0,0 0-1 0 0,0 0 0 0 0,0 0 1 0 0,0 0-1 0 0,-1 0 1 0 0,0 0-1 0 0,-1-10 0 0 0,0 11-16 0 0,0 1 0 0 0,0 0 1 0 0,-1 0-1 0 0,1 0 0 0 0,-1 0 0 0 0,0 0 0 0 0,0 0 0 0 0,0 1 0 0 0,0-1 0 0 0,0 0 0 0 0,0 1 0 0 0,-1 0 0 0 0,1-1 0 0 0,-1 1 0 0 0,0 0 0 0 0,-3-2 0 0 0,2 2 5 0 0,0 0-1 0 0,0 1 1 0 0,-1-1-1 0 0,1 1 1 0 0,0-1 0 0 0,-1 1-1 0 0,1 1 1 0 0,-1-1-1 0 0,1 0 1 0 0,-1 1-1 0 0,1 0 1 0 0,-1 0 0 0 0,1 1-1 0 0,-1-1 1 0 0,1 1-1 0 0,-1 0 1 0 0,1 0-1 0 0,-1 1 1 0 0,1-1 0 0 0,0 1-1 0 0,0 0 1 0 0,0 0-1 0 0,0 0 1 0 0,0 0-1 0 0,0 1 1 0 0,0 0 0 0 0,1 0-1 0 0,-5 4 1 0 0,7-6-22 0 0,1 0 1 0 0,-1 0-1 0 0,0 0 1 0 0,1 0 0 0 0,-1 0-1 0 0,1 0 1 0 0,-1 0-1 0 0,1 0 1 0 0,-1 0 0 0 0,1 0-1 0 0,0 0 1 0 0,0 0-1 0 0,-1 0 1 0 0,1 0-1 0 0,0 1 1 0 0,0-1 0 0 0,0 0-1 0 0,0 0 1 0 0,0 0-1 0 0,0 0 1 0 0,1 0-1 0 0,-1 0 1 0 0,0 1 0 0 0,1-1-1 0 0,0 1 1 0 0,0 1 8 0 0,0-1 0 0 0,1 0 0 0 0,0 0 0 0 0,-1 0 1 0 0,1 0-1 0 0,0 0 0 0 0,0 0 0 0 0,0 0 0 0 0,3 2 0 0 0,3 0 24 0 0</inkml:trace>
  <inkml:trace contextRef="#ctx0" brushRef="#br0" timeOffset="4188.97">2065 204 6960 0 0,'-5'-27'-34'0'0,"5"25"32"0"0,0 0 0 0 0,1 0 0 0 0,-1 0 0 0 0,1 0 0 0 0,0 0 0 0 0,0 0 0 0 0,-1 0 0 0 0,1 1 0 0 0,1-1 0 0 0,-1 0 0 0 0,0 1 0 0 0,0-1 0 0 0,0 0 0 0 0,1 1 0 0 0,-1 0 0 0 0,1-1 0 0 0,-1 1 0 0 0,1 0 0 0 0,0 0 0 0 0,-1 0 0 0 0,1 0 0 0 0,0 0 0 0 0,0 0 0 0 0,0 0 0 0 0,3-1 0 0 0,0 1 0 0 0,-1-1 1 0 0,1 1-1 0 0,-1 0 1 0 0,1 0-1 0 0,0 0 1 0 0,-1 1-1 0 0,1 0 1 0 0,0 0-1 0 0,0 0 1 0 0,5 1-1 0 0,-5 0 2 0 0,0 1 0 0 0,1 0 0 0 0,-1 0 0 0 0,0 0 0 0 0,0 0-1 0 0,0 1 1 0 0,0 0 0 0 0,0 0 0 0 0,-1 0 0 0 0,1 1 0 0 0,-1 0 0 0 0,5 5 0 0 0,-6-6 0 0 0,-1-1 0 0 0,0 1 0 0 0,0 0 0 0 0,0 0 0 0 0,-1 0 0 0 0,1 0 0 0 0,-1 0 0 0 0,1 1 0 0 0,-1-1 0 0 0,0 0 0 0 0,0 1 0 0 0,-1-1 1 0 0,1 1-1 0 0,-1-1 0 0 0,0 0 0 0 0,0 1 0 0 0,0-1 0 0 0,0 1 0 0 0,0-1 0 0 0,-2 7 0 0 0,0-4 4 0 0,-1 0-1 0 0,1 0 0 0 0,-1 0 1 0 0,0 0-1 0 0,0-1 1 0 0,-1 1-1 0 0,0-1 0 0 0,0 0 1 0 0,0 0-1 0 0,-9 7 1 0 0,5-5 16 0 0,-1 1 1 0 0,0-2-1 0 0,-1 1 1 0 0,0-1 0 0 0,-14 6-1 0 0,19-9 0 0 0,0-1-1 0 0,0 0 1 0 0,0-1-1 0 0,0 1 0 0 0,0-1 1 0 0,-1 0-1 0 0,1 0 1 0 0,0-1-1 0 0,-1 1 0 0 0,-7-2 1 0 0,12 1-12 0 0,0 0 0 0 0,0-1 1 0 0,1 1-1 0 0,-1 0 0 0 0,0-1 1 0 0,0 1-1 0 0,1 0 0 0 0,-1-1 0 0 0,0 1 1 0 0,1-1-1 0 0,-1 1 0 0 0,1-1 1 0 0,-1 0-1 0 0,1 1 0 0 0,-1-1 1 0 0,1 1-1 0 0,-1-1 0 0 0,1 0 0 0 0,-1 0 1 0 0,1 1-1 0 0,0-1 0 0 0,-1 0 1 0 0,1 0-1 0 0,0 1 0 0 0,0-1 1 0 0,0 0-1 0 0,-1 0 0 0 0,1 0 0 0 0,0 1 1 0 0,0-1-1 0 0,0 0 0 0 0,0 0 1 0 0,0 0-1 0 0,1 1 0 0 0,-1-1 1 0 0,0 0-1 0 0,0 0 0 0 0,1 0 0 0 0,-1 1 1 0 0,0-1-1 0 0,1 0 0 0 0,-1 0 1 0 0,0 1-1 0 0,2-2 0 0 0,-1 0 5 0 0,-1 1 0 0 0,1-1-1 0 0,0 0 1 0 0,0 1 0 0 0,0-1-1 0 0,0 1 1 0 0,0 0 0 0 0,1-1-1 0 0,-1 1 1 0 0,0 0 0 0 0,1 0 0 0 0,-1-1-1 0 0,1 1 1 0 0,-1 0 0 0 0,1 1-1 0 0,-1-1 1 0 0,1 0 0 0 0,0 0-1 0 0,-1 1 1 0 0,4-2 0 0 0,1 3 18 0 0,0 0 0 0 0,0 0 0 0 0,0 0 0 0 0,0 0 0 0 0,0 1 0 0 0,0 0 0 0 0,0 0-1 0 0,0 1 1 0 0,-1-1 0 0 0,7 5 0 0 0,13 6 61 0 0,54 27 156 0 0,-72-37-255 0 0,-3-1 6 0 0</inkml:trace>
  <inkml:trace contextRef="#ctx0" brushRef="#br0" timeOffset="4592.41">2374 153 3912 0 0,'-6'11'75'0'0,"1"-1"0"0"0,0 1-1 0 0,1 0 1 0 0,0 1 0 0 0,1-1 0 0 0,0 1 0 0 0,1-1-1 0 0,-2 20 1 0 0,4-25-26 0 0,-1 1-1 0 0,1-1 1 0 0,1 1-1 0 0,-1-1 1 0 0,1 1-1 0 0,0-1 1 0 0,1 0-1 0 0,-1 1 1 0 0,1-1-1 0 0,1 0 1 0 0,-1 0-1 0 0,1 0 1 0 0,4 6-1 0 0,-6-9-26 0 0,1-1 0 0 0,0 0 0 0 0,-1 0 0 0 0,1 0 0 0 0,0 0 0 0 0,0 0 0 0 0,0 0-1 0 0,1 0 1 0 0,-1-1 0 0 0,0 1 0 0 0,1-1 0 0 0,-1 0 0 0 0,1 1 0 0 0,-1-1 0 0 0,1 0 0 0 0,-1-1 0 0 0,1 1 0 0 0,0 0-1 0 0,0-1 1 0 0,-1 1 0 0 0,1-1 0 0 0,0 0 0 0 0,0 0 0 0 0,-1 0 0 0 0,1 0 0 0 0,0-1 0 0 0,0 1 0 0 0,-1-1 0 0 0,1 0 0 0 0,0 1-1 0 0,-1-1 1 0 0,1-1 0 0 0,2 0 0 0 0,-2 0 12 0 0,0 1 0 0 0,0-1-1 0 0,0 1 1 0 0,0-1 0 0 0,-1 0 0 0 0,1 0 0 0 0,-1 0-1 0 0,1-1 1 0 0,-1 1 0 0 0,0 0 0 0 0,0-1-1 0 0,0 0 1 0 0,0 1 0 0 0,0-1 0 0 0,-1 0-1 0 0,2-3 1 0 0,-2 4-6 0 0,-1 1 0 0 0,0 0-1 0 0,1 0 1 0 0,-1-1 0 0 0,0 1 0 0 0,0 0-1 0 0,0 0 1 0 0,0-1 0 0 0,0 1 0 0 0,0 0-1 0 0,0-1 1 0 0,-1 1 0 0 0,1 0 0 0 0,0 0-1 0 0,-1 0 1 0 0,1-1 0 0 0,-2-1-1 0 0,1 2 3 0 0,0-1-1 0 0,-1 0 1 0 0,1 1-1 0 0,0 0 1 0 0,-1-1-1 0 0,0 1 0 0 0,1 0 1 0 0,-1-1-1 0 0,0 1 1 0 0,0 0-1 0 0,1 0 1 0 0,-1 0-1 0 0,0 1 0 0 0,-2-2 1 0 0,0 1 28 0 0,0 0 0 0 0,-1 0 0 0 0,1 0 1 0 0,0 0-1 0 0,0 0 0 0 0,-1 1 0 0 0,1 0 1 0 0,0 0-1 0 0,-8 1 0 0 0,11-1-31 0 0,-1 1 0 0 0,0-1 0 0 0,0 1 1 0 0,0-1-1 0 0,1 1 0 0 0,-1 0 0 0 0,0 0 0 0 0,1 0 0 0 0,-1-1 1 0 0,1 2-1 0 0,-1-1 0 0 0,1 0 0 0 0,-1 0 0 0 0,1 0 0 0 0,0 1 1 0 0,0-1-1 0 0,0 1 0 0 0,-1-1 0 0 0,1 1 0 0 0,0-1 0 0 0,1 1 1 0 0,-1-1-1 0 0,0 1 0 0 0,0 2 0 0 0,-5 21 244 0 0,7-18-207 0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</Template>
  <TotalTime>0</TotalTime>
  <Pages>3</Pages>
  <Words>587</Words>
  <Characters>3700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Carla</dc:creator>
  <cp:lastModifiedBy>Lena-Marie Aßmann</cp:lastModifiedBy>
  <cp:revision>2</cp:revision>
  <cp:lastPrinted>2011-10-18T16:17:00Z</cp:lastPrinted>
  <dcterms:created xsi:type="dcterms:W3CDTF">2026-04-28T08:54:00Z</dcterms:created>
  <dcterms:modified xsi:type="dcterms:W3CDTF">2026-04-28T08:54:00Z</dcterms:modified>
</cp:coreProperties>
</file>