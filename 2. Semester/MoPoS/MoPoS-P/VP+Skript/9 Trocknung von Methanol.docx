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21C5" w14:textId="77777777" w:rsidR="00C606D7" w:rsidRPr="000D4427" w:rsidRDefault="00C606D7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Reaktionsgleichung:</w:t>
      </w:r>
    </w:p>
    <w:p w14:paraId="32DD48A1" w14:textId="77777777" w:rsidR="000E33EE" w:rsidRDefault="000E33EE" w:rsidP="00A503E0">
      <w:pPr>
        <w:framePr w:w="9701" w:h="991" w:hRule="exact" w:hSpace="72" w:vSpace="72" w:wrap="notBeside" w:vAnchor="text" w:hAnchor="margin" w:x="82" w:y="4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clear" w:pos="2835"/>
          <w:tab w:val="clear" w:pos="5669"/>
          <w:tab w:val="clear" w:pos="6803"/>
        </w:tabs>
        <w:spacing w:line="360" w:lineRule="auto"/>
        <w:rPr>
          <w:rFonts w:ascii="Arial" w:hAnsi="Arial"/>
          <w:sz w:val="20"/>
        </w:rPr>
      </w:pPr>
      <w:r w:rsidRPr="000E33EE">
        <w:rPr>
          <w:rFonts w:ascii="Arial" w:hAnsi="Arial"/>
          <w:sz w:val="20"/>
        </w:rPr>
        <w:t>(</w:t>
      </w:r>
      <w:r w:rsidRPr="000E33EE">
        <w:rPr>
          <w:rFonts w:ascii="Arial" w:hAnsi="Arial"/>
          <w:i/>
          <w:sz w:val="20"/>
        </w:rPr>
        <w:t>handschriftlich, mit Strukturformeln, eindeutigen Verbindungsnummern und</w:t>
      </w:r>
      <w:r w:rsidRPr="000E33EE">
        <w:rPr>
          <w:rFonts w:ascii="Arial" w:hAnsi="Arial"/>
          <w:b/>
          <w:i/>
          <w:sz w:val="20"/>
        </w:rPr>
        <w:t xml:space="preserve"> allen</w:t>
      </w:r>
      <w:r w:rsidRPr="000E33EE">
        <w:rPr>
          <w:rFonts w:ascii="Arial" w:hAnsi="Arial"/>
          <w:i/>
          <w:sz w:val="20"/>
        </w:rPr>
        <w:t xml:space="preserve"> Reaktionsprodukten</w:t>
      </w:r>
      <w:r w:rsidRPr="000E33EE">
        <w:rPr>
          <w:rFonts w:ascii="Arial" w:hAnsi="Arial"/>
          <w:sz w:val="20"/>
        </w:rPr>
        <w:t>:</w:t>
      </w:r>
    </w:p>
    <w:p w14:paraId="6E380C98" w14:textId="77777777" w:rsidR="00C606D7" w:rsidRPr="00B36B3B" w:rsidRDefault="00C606D7" w:rsidP="000D4427"/>
    <w:p w14:paraId="774827B0" w14:textId="77777777" w:rsidR="000D2D48" w:rsidRPr="000D442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Beteiligte Stoffe:</w:t>
      </w:r>
    </w:p>
    <w:tbl>
      <w:tblPr>
        <w:tblW w:w="997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1134"/>
        <w:gridCol w:w="850"/>
        <w:gridCol w:w="850"/>
        <w:gridCol w:w="1247"/>
        <w:gridCol w:w="1247"/>
        <w:gridCol w:w="1247"/>
      </w:tblGrid>
      <w:tr w:rsidR="009A3A5A" w14:paraId="66AD2CC9" w14:textId="77777777" w:rsidTr="000D4427">
        <w:tc>
          <w:tcPr>
            <w:tcW w:w="3401" w:type="dxa"/>
            <w:vMerge w:val="restart"/>
            <w:shd w:val="clear" w:color="auto" w:fill="F2F2F2"/>
            <w:vAlign w:val="center"/>
          </w:tcPr>
          <w:p w14:paraId="26279089" w14:textId="77777777" w:rsidR="009A3A5A" w:rsidRDefault="009A3A5A" w:rsidP="000D4427">
            <w:pPr>
              <w:spacing w:line="240" w:lineRule="auto"/>
            </w:pPr>
            <w:r>
              <w:t>Substanz</w:t>
            </w:r>
          </w:p>
        </w:tc>
        <w:tc>
          <w:tcPr>
            <w:tcW w:w="1134" w:type="dxa"/>
            <w:vMerge w:val="restart"/>
            <w:shd w:val="clear" w:color="auto" w:fill="F2F2F2"/>
            <w:vAlign w:val="center"/>
          </w:tcPr>
          <w:p w14:paraId="56E0AC83" w14:textId="77777777" w:rsidR="009A3A5A" w:rsidRDefault="009A3A5A" w:rsidP="000D4427">
            <w:pPr>
              <w:spacing w:line="240" w:lineRule="auto"/>
              <w:jc w:val="center"/>
            </w:pPr>
            <w:r>
              <w:t>Summen-</w:t>
            </w:r>
          </w:p>
          <w:p w14:paraId="04470824" w14:textId="77777777" w:rsidR="009A3A5A" w:rsidRDefault="009A3A5A" w:rsidP="000D4427">
            <w:pPr>
              <w:spacing w:line="240" w:lineRule="auto"/>
              <w:jc w:val="center"/>
            </w:pPr>
            <w:proofErr w:type="spellStart"/>
            <w:r>
              <w:t>formel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34100BCB" w14:textId="77777777" w:rsidR="009A3A5A" w:rsidRDefault="009A3A5A" w:rsidP="000D4427">
            <w:pPr>
              <w:spacing w:line="240" w:lineRule="auto"/>
              <w:jc w:val="center"/>
            </w:pPr>
            <w:r>
              <w:t>MW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6A145DB" w14:textId="77777777" w:rsidR="009A3A5A" w:rsidRDefault="009A3A5A" w:rsidP="000D4427">
            <w:pPr>
              <w:spacing w:line="240" w:lineRule="auto"/>
              <w:jc w:val="center"/>
            </w:pPr>
            <w:r>
              <w:t>Dichte</w:t>
            </w:r>
          </w:p>
        </w:tc>
        <w:tc>
          <w:tcPr>
            <w:tcW w:w="3741" w:type="dxa"/>
            <w:gridSpan w:val="3"/>
            <w:shd w:val="clear" w:color="auto" w:fill="F2F2F2"/>
            <w:vAlign w:val="center"/>
          </w:tcPr>
          <w:p w14:paraId="5401DDF7" w14:textId="77777777" w:rsidR="009A3A5A" w:rsidRDefault="009A3A5A" w:rsidP="000D4427">
            <w:pPr>
              <w:spacing w:line="240" w:lineRule="auto"/>
              <w:jc w:val="center"/>
            </w:pPr>
            <w:r>
              <w:t>Ansatzgröße</w:t>
            </w:r>
          </w:p>
        </w:tc>
      </w:tr>
      <w:tr w:rsidR="00841463" w14:paraId="165BB778" w14:textId="77777777" w:rsidTr="000D4427">
        <w:tc>
          <w:tcPr>
            <w:tcW w:w="3401" w:type="dxa"/>
            <w:vMerge/>
            <w:vAlign w:val="center"/>
          </w:tcPr>
          <w:p w14:paraId="1C9C15FB" w14:textId="77777777" w:rsidR="00841463" w:rsidRDefault="00841463" w:rsidP="000D4427">
            <w:pPr>
              <w:spacing w:line="240" w:lineRule="auto"/>
            </w:pPr>
          </w:p>
        </w:tc>
        <w:tc>
          <w:tcPr>
            <w:tcW w:w="1134" w:type="dxa"/>
            <w:vMerge/>
            <w:vAlign w:val="center"/>
          </w:tcPr>
          <w:p w14:paraId="2B03F46F" w14:textId="77777777" w:rsidR="00841463" w:rsidRDefault="00841463" w:rsidP="000D4427">
            <w:pPr>
              <w:spacing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51C50D48" w14:textId="77777777" w:rsidR="00841463" w:rsidRDefault="00841463" w:rsidP="000D4427">
            <w:pPr>
              <w:spacing w:line="240" w:lineRule="auto"/>
              <w:jc w:val="center"/>
            </w:pPr>
            <w:r>
              <w:t>g/</w:t>
            </w:r>
            <w:proofErr w:type="spellStart"/>
            <w:r>
              <w:t>mol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0F9B5D86" w14:textId="77777777" w:rsidR="00841463" w:rsidRDefault="00841463" w:rsidP="000D4427">
            <w:pPr>
              <w:spacing w:line="240" w:lineRule="auto"/>
              <w:jc w:val="center"/>
            </w:pPr>
            <w:r>
              <w:t>g/ml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65F9367" w14:textId="77777777" w:rsidR="00841463" w:rsidRDefault="00841463" w:rsidP="000D4427">
            <w:pPr>
              <w:spacing w:line="240" w:lineRule="auto"/>
              <w:jc w:val="center"/>
            </w:pPr>
            <w:r>
              <w:t>mmol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BA6B953" w14:textId="77777777" w:rsidR="00841463" w:rsidRDefault="00841463" w:rsidP="000D4427">
            <w:pPr>
              <w:spacing w:line="240" w:lineRule="auto"/>
              <w:jc w:val="center"/>
            </w:pPr>
            <w:r>
              <w:t>g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6207600" w14:textId="77777777" w:rsidR="00841463" w:rsidRDefault="00841463" w:rsidP="000D4427">
            <w:pPr>
              <w:spacing w:line="240" w:lineRule="auto"/>
              <w:jc w:val="center"/>
            </w:pPr>
            <w:r>
              <w:t>ml</w:t>
            </w:r>
            <w:r w:rsidR="000D4427">
              <w:t>*</w:t>
            </w:r>
          </w:p>
        </w:tc>
      </w:tr>
      <w:tr w:rsidR="00841463" w14:paraId="605DEE0E" w14:textId="77777777" w:rsidTr="008A19F7">
        <w:tc>
          <w:tcPr>
            <w:tcW w:w="3401" w:type="dxa"/>
            <w:vAlign w:val="center"/>
          </w:tcPr>
          <w:p w14:paraId="579A256C" w14:textId="4DCD9450" w:rsidR="00841463" w:rsidRDefault="00A503E0" w:rsidP="003F1177">
            <w:pPr>
              <w:spacing w:line="240" w:lineRule="auto"/>
              <w:jc w:val="left"/>
            </w:pPr>
            <w:r>
              <w:t>Magnesiumspäne</w:t>
            </w:r>
          </w:p>
        </w:tc>
        <w:tc>
          <w:tcPr>
            <w:tcW w:w="1134" w:type="dxa"/>
            <w:vAlign w:val="center"/>
          </w:tcPr>
          <w:p w14:paraId="4F9A8E3A" w14:textId="5B66B616" w:rsidR="00841463" w:rsidRDefault="00A503E0" w:rsidP="003F1177">
            <w:pPr>
              <w:spacing w:line="240" w:lineRule="auto"/>
              <w:jc w:val="left"/>
            </w:pPr>
            <w:r>
              <w:t>Mg</w:t>
            </w:r>
          </w:p>
        </w:tc>
        <w:tc>
          <w:tcPr>
            <w:tcW w:w="850" w:type="dxa"/>
            <w:vAlign w:val="center"/>
          </w:tcPr>
          <w:p w14:paraId="774F39C8" w14:textId="682AA53E" w:rsidR="00841463" w:rsidRDefault="00A503E0" w:rsidP="003F1177">
            <w:pPr>
              <w:spacing w:line="240" w:lineRule="auto"/>
              <w:jc w:val="left"/>
            </w:pPr>
            <w:r>
              <w:t>24,31</w:t>
            </w:r>
          </w:p>
        </w:tc>
        <w:tc>
          <w:tcPr>
            <w:tcW w:w="850" w:type="dxa"/>
            <w:vAlign w:val="center"/>
          </w:tcPr>
          <w:p w14:paraId="3568B162" w14:textId="5DDB3DCD" w:rsidR="00841463" w:rsidRDefault="0035748B" w:rsidP="003F1177">
            <w:pPr>
              <w:spacing w:line="240" w:lineRule="auto"/>
              <w:jc w:val="left"/>
            </w:pPr>
            <w:r>
              <w:t>1,75</w:t>
            </w:r>
          </w:p>
        </w:tc>
        <w:tc>
          <w:tcPr>
            <w:tcW w:w="1247" w:type="dxa"/>
            <w:vAlign w:val="center"/>
          </w:tcPr>
          <w:p w14:paraId="0C69BCAB" w14:textId="43FAE9A3" w:rsidR="00841463" w:rsidRDefault="00A503E0" w:rsidP="003F1177">
            <w:pPr>
              <w:spacing w:line="240" w:lineRule="auto"/>
              <w:jc w:val="left"/>
            </w:pPr>
            <w:r>
              <w:t>205,7</w:t>
            </w:r>
          </w:p>
        </w:tc>
        <w:tc>
          <w:tcPr>
            <w:tcW w:w="1247" w:type="dxa"/>
            <w:vAlign w:val="center"/>
          </w:tcPr>
          <w:p w14:paraId="4F77AB36" w14:textId="0BE1F7D2" w:rsidR="00841463" w:rsidRDefault="00A503E0" w:rsidP="003F1177">
            <w:pPr>
              <w:spacing w:line="240" w:lineRule="auto"/>
              <w:jc w:val="left"/>
            </w:pPr>
            <w:r>
              <w:t>5</w:t>
            </w: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3CF00E35" w14:textId="77777777" w:rsidR="00841463" w:rsidRDefault="00841463" w:rsidP="003F1177">
            <w:pPr>
              <w:spacing w:line="240" w:lineRule="auto"/>
              <w:jc w:val="left"/>
            </w:pPr>
          </w:p>
        </w:tc>
      </w:tr>
      <w:tr w:rsidR="00841463" w14:paraId="4D67496F" w14:textId="77777777" w:rsidTr="003F1177">
        <w:tc>
          <w:tcPr>
            <w:tcW w:w="3401" w:type="dxa"/>
            <w:vAlign w:val="center"/>
          </w:tcPr>
          <w:p w14:paraId="0E827105" w14:textId="2CA9F840" w:rsidR="00841463" w:rsidRDefault="00A503E0" w:rsidP="003F1177">
            <w:pPr>
              <w:spacing w:line="240" w:lineRule="auto"/>
              <w:jc w:val="left"/>
            </w:pPr>
            <w:r>
              <w:t>Methanol</w:t>
            </w:r>
          </w:p>
        </w:tc>
        <w:tc>
          <w:tcPr>
            <w:tcW w:w="1134" w:type="dxa"/>
            <w:vAlign w:val="center"/>
          </w:tcPr>
          <w:p w14:paraId="3D368FCE" w14:textId="4629BA4F" w:rsidR="00841463" w:rsidRPr="00A503E0" w:rsidRDefault="00A503E0" w:rsidP="003F1177">
            <w:pPr>
              <w:spacing w:line="240" w:lineRule="auto"/>
              <w:jc w:val="left"/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OH</w:t>
            </w:r>
          </w:p>
        </w:tc>
        <w:tc>
          <w:tcPr>
            <w:tcW w:w="850" w:type="dxa"/>
            <w:vAlign w:val="center"/>
          </w:tcPr>
          <w:p w14:paraId="71379425" w14:textId="07342F9A" w:rsidR="00841463" w:rsidRDefault="00A503E0" w:rsidP="003F1177">
            <w:pPr>
              <w:spacing w:line="240" w:lineRule="auto"/>
              <w:jc w:val="left"/>
            </w:pPr>
            <w:r>
              <w:t>32,04</w:t>
            </w:r>
          </w:p>
        </w:tc>
        <w:tc>
          <w:tcPr>
            <w:tcW w:w="850" w:type="dxa"/>
            <w:vAlign w:val="center"/>
          </w:tcPr>
          <w:p w14:paraId="7C3B4620" w14:textId="5BCD3C27" w:rsidR="00841463" w:rsidRDefault="00A503E0" w:rsidP="003F1177">
            <w:pPr>
              <w:spacing w:line="240" w:lineRule="auto"/>
              <w:jc w:val="left"/>
            </w:pPr>
            <w:r>
              <w:t>0,791</w:t>
            </w:r>
          </w:p>
        </w:tc>
        <w:tc>
          <w:tcPr>
            <w:tcW w:w="1247" w:type="dxa"/>
            <w:vAlign w:val="center"/>
          </w:tcPr>
          <w:p w14:paraId="08FE2F0B" w14:textId="09A881EF" w:rsidR="00841463" w:rsidRDefault="00A503E0" w:rsidP="003F1177">
            <w:pPr>
              <w:spacing w:line="240" w:lineRule="auto"/>
              <w:jc w:val="left"/>
            </w:pPr>
            <w:r>
              <w:t>24,66</w:t>
            </w:r>
          </w:p>
        </w:tc>
        <w:tc>
          <w:tcPr>
            <w:tcW w:w="1247" w:type="dxa"/>
            <w:vAlign w:val="center"/>
          </w:tcPr>
          <w:p w14:paraId="1A5F5E63" w14:textId="519054AB" w:rsidR="00841463" w:rsidRDefault="00A503E0" w:rsidP="003F1177">
            <w:pPr>
              <w:spacing w:line="240" w:lineRule="auto"/>
              <w:jc w:val="left"/>
            </w:pPr>
            <w:r>
              <w:t>790</w:t>
            </w:r>
          </w:p>
        </w:tc>
        <w:tc>
          <w:tcPr>
            <w:tcW w:w="1247" w:type="dxa"/>
            <w:vAlign w:val="center"/>
          </w:tcPr>
          <w:p w14:paraId="57B4C7F1" w14:textId="79CD85EB" w:rsidR="00841463" w:rsidRDefault="00A503E0" w:rsidP="003F1177">
            <w:pPr>
              <w:spacing w:line="240" w:lineRule="auto"/>
              <w:jc w:val="left"/>
            </w:pPr>
            <w:r>
              <w:t>1000</w:t>
            </w:r>
          </w:p>
        </w:tc>
      </w:tr>
    </w:tbl>
    <w:p w14:paraId="6BC84B8E" w14:textId="77777777" w:rsidR="00DD4413" w:rsidRPr="003F1177" w:rsidRDefault="000D4427" w:rsidP="003F1177">
      <w:pPr>
        <w:spacing w:before="60"/>
        <w:rPr>
          <w:sz w:val="20"/>
        </w:rPr>
      </w:pPr>
      <w:r w:rsidRPr="003F1177">
        <w:rPr>
          <w:sz w:val="20"/>
        </w:rPr>
        <w:t>*Eine Volumenangabe ist nur bei Flüssigkeiten sinnvoll.</w:t>
      </w:r>
    </w:p>
    <w:p w14:paraId="7E078476" w14:textId="77777777" w:rsidR="000D4427" w:rsidRDefault="000D4427" w:rsidP="000D4427"/>
    <w:p w14:paraId="0171A911" w14:textId="77777777" w:rsidR="00607B95" w:rsidRPr="000D4427" w:rsidRDefault="00B943A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</w:rPr>
        <w:t>Lagerorte der Edukte</w:t>
      </w:r>
      <w:r w:rsidR="00607B95" w:rsidRPr="000D4427">
        <w:rPr>
          <w:b/>
        </w:rPr>
        <w:t>:</w:t>
      </w:r>
    </w:p>
    <w:tbl>
      <w:tblPr>
        <w:tblW w:w="975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50"/>
      </w:tblGrid>
      <w:tr w:rsidR="00B943A8" w14:paraId="5AC10090" w14:textId="77777777" w:rsidTr="00B943A8">
        <w:tc>
          <w:tcPr>
            <w:tcW w:w="3402" w:type="dxa"/>
            <w:shd w:val="clear" w:color="auto" w:fill="F2F2F2"/>
          </w:tcPr>
          <w:p w14:paraId="006FB0F2" w14:textId="77777777" w:rsidR="00B943A8" w:rsidRDefault="00B943A8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6350" w:type="dxa"/>
            <w:shd w:val="clear" w:color="auto" w:fill="F2F2F2"/>
            <w:vAlign w:val="center"/>
          </w:tcPr>
          <w:p w14:paraId="57E3D721" w14:textId="77777777" w:rsidR="00B943A8" w:rsidRDefault="00B943A8" w:rsidP="003F1177">
            <w:pPr>
              <w:spacing w:line="240" w:lineRule="auto"/>
              <w:jc w:val="center"/>
            </w:pPr>
            <w:r>
              <w:t xml:space="preserve">Lagerort gem. </w:t>
            </w:r>
            <w:proofErr w:type="spellStart"/>
            <w:r>
              <w:t>DaMaRIS</w:t>
            </w:r>
            <w:proofErr w:type="spellEnd"/>
          </w:p>
        </w:tc>
      </w:tr>
      <w:tr w:rsidR="00B943A8" w14:paraId="269B33E8" w14:textId="77777777" w:rsidTr="00B943A8"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93F714D" w14:textId="77777777" w:rsidR="00B943A8" w:rsidRDefault="00B943A8" w:rsidP="003F1177">
            <w:pPr>
              <w:spacing w:line="240" w:lineRule="auto"/>
              <w:jc w:val="left"/>
            </w:pPr>
            <w:r>
              <w:t xml:space="preserve">z.B.: </w:t>
            </w:r>
            <w:proofErr w:type="spellStart"/>
            <w:r>
              <w:t>Cyclohexen</w:t>
            </w:r>
            <w:proofErr w:type="spellEnd"/>
          </w:p>
        </w:tc>
        <w:tc>
          <w:tcPr>
            <w:tcW w:w="6350" w:type="dxa"/>
            <w:shd w:val="clear" w:color="auto" w:fill="F2F2F2" w:themeFill="background1" w:themeFillShade="F2"/>
            <w:vAlign w:val="center"/>
          </w:tcPr>
          <w:p w14:paraId="51EA5A68" w14:textId="77777777" w:rsidR="00B943A8" w:rsidRDefault="006D3C90" w:rsidP="003F1177">
            <w:pPr>
              <w:spacing w:line="240" w:lineRule="auto"/>
              <w:jc w:val="left"/>
            </w:pPr>
            <w:r>
              <w:t>S01-3-008</w:t>
            </w:r>
          </w:p>
        </w:tc>
      </w:tr>
      <w:tr w:rsidR="00A503E0" w14:paraId="18428D2F" w14:textId="77777777" w:rsidTr="00B943A8">
        <w:tc>
          <w:tcPr>
            <w:tcW w:w="3402" w:type="dxa"/>
            <w:vAlign w:val="center"/>
          </w:tcPr>
          <w:p w14:paraId="2B2302E1" w14:textId="5B29389B" w:rsidR="00A503E0" w:rsidRDefault="00A503E0" w:rsidP="00A503E0">
            <w:pPr>
              <w:spacing w:line="240" w:lineRule="auto"/>
              <w:jc w:val="left"/>
            </w:pPr>
            <w:r>
              <w:t>Magnesiumspäne</w:t>
            </w:r>
          </w:p>
        </w:tc>
        <w:tc>
          <w:tcPr>
            <w:tcW w:w="6350" w:type="dxa"/>
            <w:vAlign w:val="center"/>
          </w:tcPr>
          <w:p w14:paraId="79324308" w14:textId="41588185" w:rsidR="00A503E0" w:rsidRDefault="0035748B" w:rsidP="00A503E0">
            <w:pPr>
              <w:spacing w:line="240" w:lineRule="auto"/>
              <w:jc w:val="left"/>
            </w:pPr>
            <w:r w:rsidRPr="0035748B">
              <w:t>RG01-2-010</w:t>
            </w:r>
          </w:p>
        </w:tc>
      </w:tr>
      <w:tr w:rsidR="00A503E0" w14:paraId="77ACA675" w14:textId="77777777" w:rsidTr="00B943A8">
        <w:tc>
          <w:tcPr>
            <w:tcW w:w="3402" w:type="dxa"/>
            <w:vAlign w:val="center"/>
          </w:tcPr>
          <w:p w14:paraId="4C2F008A" w14:textId="576D815A" w:rsidR="00A503E0" w:rsidRDefault="00A503E0" w:rsidP="00A503E0">
            <w:pPr>
              <w:spacing w:line="240" w:lineRule="auto"/>
              <w:jc w:val="left"/>
            </w:pPr>
            <w:r>
              <w:t>Methanol</w:t>
            </w:r>
          </w:p>
        </w:tc>
        <w:tc>
          <w:tcPr>
            <w:tcW w:w="6350" w:type="dxa"/>
            <w:vAlign w:val="center"/>
          </w:tcPr>
          <w:p w14:paraId="42349E60" w14:textId="19C359E6" w:rsidR="00A503E0" w:rsidRDefault="0035748B" w:rsidP="00A503E0">
            <w:pPr>
              <w:spacing w:line="240" w:lineRule="auto"/>
              <w:jc w:val="left"/>
            </w:pPr>
            <w:r w:rsidRPr="0035748B">
              <w:t>S02-002</w:t>
            </w:r>
          </w:p>
        </w:tc>
      </w:tr>
    </w:tbl>
    <w:p w14:paraId="66951F33" w14:textId="77777777" w:rsidR="00C0390F" w:rsidRPr="003F1177" w:rsidRDefault="00C0390F" w:rsidP="00C0390F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</w:t>
      </w:r>
      <w:r>
        <w:rPr>
          <w:sz w:val="20"/>
        </w:rPr>
        <w:t xml:space="preserve">Für die Versuche 2.7 und 2.8 sind Edukte z.T. nicht in </w:t>
      </w:r>
      <w:proofErr w:type="spellStart"/>
      <w:r>
        <w:rPr>
          <w:sz w:val="20"/>
        </w:rPr>
        <w:t>DaMaRIS</w:t>
      </w:r>
      <w:proofErr w:type="spellEnd"/>
      <w:r>
        <w:rPr>
          <w:sz w:val="20"/>
        </w:rPr>
        <w:t xml:space="preserve"> gelistet. Hier muss der konkrete Lagerort im Labor bei den Ausbildenden erfragt werden </w:t>
      </w:r>
      <w:r w:rsidRPr="003F1177">
        <w:rPr>
          <w:sz w:val="20"/>
        </w:rPr>
        <w:t xml:space="preserve"> </w:t>
      </w:r>
    </w:p>
    <w:p w14:paraId="01DADEAB" w14:textId="77777777" w:rsidR="00C0390F" w:rsidRDefault="00C0390F" w:rsidP="000D4427"/>
    <w:p w14:paraId="449CF241" w14:textId="77777777" w:rsidR="005D294B" w:rsidRDefault="005D294B" w:rsidP="00F35840">
      <w:pPr>
        <w:shd w:val="clear" w:color="auto" w:fill="D9D9D9" w:themeFill="background1" w:themeFillShade="D9"/>
        <w:spacing w:after="120" w:line="240" w:lineRule="auto"/>
      </w:pPr>
      <w:r w:rsidRPr="00F35840">
        <w:rPr>
          <w:b/>
        </w:rPr>
        <w:t>Gefahrenpotential</w:t>
      </w:r>
      <w:r>
        <w:t>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69"/>
        <w:gridCol w:w="2126"/>
        <w:gridCol w:w="1701"/>
        <w:gridCol w:w="1985"/>
        <w:gridCol w:w="1959"/>
      </w:tblGrid>
      <w:tr w:rsidR="00607B95" w14:paraId="57616F55" w14:textId="77777777" w:rsidTr="00A503E0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40680EE" w14:textId="77777777" w:rsidR="00607B95" w:rsidRDefault="00607B95" w:rsidP="000D4427">
            <w:pPr>
              <w:spacing w:line="240" w:lineRule="auto"/>
            </w:pPr>
            <w:r>
              <w:t>Substanz*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188D08B9" w14:textId="77777777" w:rsidR="00607B95" w:rsidRDefault="00A4369D" w:rsidP="000D4427">
            <w:pPr>
              <w:spacing w:line="240" w:lineRule="auto"/>
              <w:jc w:val="center"/>
            </w:pPr>
            <w:r>
              <w:t>Gefahrensymbol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5946803" w14:textId="77777777" w:rsidR="00607B95" w:rsidRDefault="00A4369D" w:rsidP="000D4427">
            <w:pPr>
              <w:spacing w:line="240" w:lineRule="auto"/>
              <w:jc w:val="center"/>
            </w:pPr>
            <w:r>
              <w:t>Signalwort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9672DE1" w14:textId="77777777" w:rsidR="00607B95" w:rsidRDefault="00A4369D" w:rsidP="000D4427">
            <w:pPr>
              <w:spacing w:line="240" w:lineRule="auto"/>
              <w:jc w:val="center"/>
            </w:pPr>
            <w:r>
              <w:t>H-(EUH)-Sätze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6657F511" w14:textId="77777777" w:rsidR="00607B95" w:rsidRDefault="00A4369D" w:rsidP="000D4427">
            <w:pPr>
              <w:spacing w:line="240" w:lineRule="auto"/>
              <w:jc w:val="center"/>
            </w:pPr>
            <w:r>
              <w:t>P-Sätze</w:t>
            </w:r>
          </w:p>
        </w:tc>
      </w:tr>
      <w:tr w:rsidR="00A503E0" w:rsidRPr="008A19F7" w14:paraId="6B1CA8C7" w14:textId="77777777" w:rsidTr="00A503E0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8E7C5" w14:textId="7150BA47" w:rsidR="00A503E0" w:rsidRDefault="00A503E0" w:rsidP="00A503E0">
            <w:pPr>
              <w:spacing w:line="240" w:lineRule="auto"/>
              <w:jc w:val="left"/>
            </w:pPr>
            <w:r>
              <w:t>Magnesiumspäne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04CE1" w14:textId="5C62EF80" w:rsidR="00A503E0" w:rsidRDefault="008101CF" w:rsidP="00A503E0">
            <w:pPr>
              <w:spacing w:line="240" w:lineRule="auto"/>
              <w:jc w:val="left"/>
            </w:pPr>
            <w:r w:rsidRPr="008101CF">
              <w:rPr>
                <w:noProof/>
              </w:rPr>
              <w:drawing>
                <wp:inline distT="0" distB="0" distL="0" distR="0" wp14:anchorId="5A8AEBAC" wp14:editId="1E800E16">
                  <wp:extent cx="342900" cy="342900"/>
                  <wp:effectExtent l="0" t="0" r="0" b="0"/>
                  <wp:docPr id="987072024" name="Grafik 6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22530" w14:textId="3E2207A6" w:rsidR="00A503E0" w:rsidRDefault="0035748B" w:rsidP="00A503E0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966EC" w14:textId="49221AE8" w:rsidR="00A503E0" w:rsidRDefault="00A503E0" w:rsidP="00A503E0">
            <w:pPr>
              <w:spacing w:line="240" w:lineRule="auto"/>
              <w:jc w:val="left"/>
            </w:pPr>
            <w:r w:rsidRPr="008849CC">
              <w:rPr>
                <w:lang w:val="en-GB"/>
              </w:rPr>
              <w:t>H228, H252, H261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E4653" w14:textId="7EF8A1FE" w:rsidR="00A503E0" w:rsidRPr="00A503E0" w:rsidRDefault="00A503E0" w:rsidP="00A503E0">
            <w:pPr>
              <w:spacing w:line="240" w:lineRule="auto"/>
              <w:jc w:val="left"/>
              <w:rPr>
                <w:lang w:val="en-GB"/>
              </w:rPr>
            </w:pPr>
            <w:r w:rsidRPr="008849CC">
              <w:rPr>
                <w:lang w:val="en-GB"/>
              </w:rPr>
              <w:t>P210, P223, P280, P302+P335+P334, P370+P378</w:t>
            </w:r>
            <w:r>
              <w:rPr>
                <w:lang w:val="en-GB"/>
              </w:rPr>
              <w:t xml:space="preserve">, </w:t>
            </w:r>
            <w:r w:rsidRPr="008849CC">
              <w:rPr>
                <w:lang w:val="en-GB"/>
              </w:rPr>
              <w:t>P402+P404</w:t>
            </w:r>
          </w:p>
        </w:tc>
      </w:tr>
      <w:tr w:rsidR="00A503E0" w:rsidRPr="008A19F7" w14:paraId="3FCEABD9" w14:textId="77777777" w:rsidTr="00A503E0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3D733" w14:textId="41072B48" w:rsidR="00A503E0" w:rsidRDefault="00A503E0" w:rsidP="00A503E0">
            <w:pPr>
              <w:spacing w:line="240" w:lineRule="auto"/>
              <w:jc w:val="left"/>
            </w:pPr>
            <w:r>
              <w:t>Methanol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39192" w14:textId="75D03E87" w:rsidR="00A503E0" w:rsidRDefault="008101CF" w:rsidP="00A503E0">
            <w:pPr>
              <w:spacing w:line="240" w:lineRule="auto"/>
              <w:jc w:val="left"/>
            </w:pPr>
            <w:r w:rsidRPr="008101CF">
              <w:rPr>
                <w:noProof/>
              </w:rPr>
              <w:drawing>
                <wp:inline distT="0" distB="0" distL="0" distR="0" wp14:anchorId="75223130" wp14:editId="11EABFE4">
                  <wp:extent cx="342900" cy="342900"/>
                  <wp:effectExtent l="0" t="0" r="0" b="0"/>
                  <wp:docPr id="511339266" name="Grafik 6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01CF">
              <w:t> </w:t>
            </w:r>
            <w:r w:rsidRPr="008101CF">
              <w:rPr>
                <w:noProof/>
              </w:rPr>
              <w:drawing>
                <wp:inline distT="0" distB="0" distL="0" distR="0" wp14:anchorId="3BC5E1CB" wp14:editId="0D913AC7">
                  <wp:extent cx="342900" cy="342900"/>
                  <wp:effectExtent l="0" t="0" r="0" b="0"/>
                  <wp:docPr id="510567962" name="Grafik 5" descr="GHS 06 (gifti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GHS 06 (gifti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01CF">
              <w:t> </w:t>
            </w:r>
            <w:r w:rsidRPr="008101CF">
              <w:rPr>
                <w:noProof/>
              </w:rPr>
              <w:drawing>
                <wp:inline distT="0" distB="0" distL="0" distR="0" wp14:anchorId="3173FD31" wp14:editId="1905C619">
                  <wp:extent cx="342900" cy="342900"/>
                  <wp:effectExtent l="0" t="0" r="0" b="0"/>
                  <wp:docPr id="800722619" name="Grafik 4" descr="GHS 08 (gesundheits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GHS 08 (gesundheits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48A45" w14:textId="2411B13C" w:rsidR="00A503E0" w:rsidRDefault="00A503E0" w:rsidP="00A503E0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5934" w14:textId="1DE95193" w:rsidR="00A503E0" w:rsidRDefault="00A503E0" w:rsidP="00A503E0">
            <w:pPr>
              <w:spacing w:line="240" w:lineRule="auto"/>
              <w:jc w:val="left"/>
            </w:pPr>
            <w:r>
              <w:t xml:space="preserve">H225, </w:t>
            </w:r>
            <w:r w:rsidRPr="00222F37">
              <w:t>H301+H311+H331</w:t>
            </w:r>
            <w:r>
              <w:t>, H370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FD517" w14:textId="4E7DBF40" w:rsidR="00A503E0" w:rsidRPr="00A503E0" w:rsidRDefault="00A503E0" w:rsidP="00A503E0">
            <w:pPr>
              <w:spacing w:line="240" w:lineRule="auto"/>
              <w:jc w:val="left"/>
              <w:rPr>
                <w:lang w:val="en-GB"/>
              </w:rPr>
            </w:pPr>
            <w:r w:rsidRPr="00A503E0">
              <w:rPr>
                <w:lang w:val="en-GB"/>
              </w:rPr>
              <w:t>P210, P233, P280, P301+P310, P303+P361+P353,</w:t>
            </w:r>
            <w:r w:rsidRPr="00A503E0">
              <w:rPr>
                <w:rFonts w:ascii="DGUVMeta" w:hAnsi="DGUVMeta"/>
                <w:sz w:val="26"/>
                <w:szCs w:val="26"/>
                <w:shd w:val="clear" w:color="auto" w:fill="FFFFFF"/>
                <w:lang w:val="en-GB"/>
              </w:rPr>
              <w:t xml:space="preserve"> </w:t>
            </w:r>
            <w:r w:rsidRPr="00A503E0">
              <w:rPr>
                <w:lang w:val="en-GB"/>
              </w:rPr>
              <w:t>P304+P340+P311</w:t>
            </w:r>
          </w:p>
        </w:tc>
      </w:tr>
    </w:tbl>
    <w:p w14:paraId="2D12CEF8" w14:textId="77777777" w:rsidR="00607B95" w:rsidRPr="003F1177" w:rsidRDefault="00607B95" w:rsidP="003F1177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Substanzen, die eindeutig erwiesen oder begründet oder verdächtigt als cancerogen eingestuft sind, müssen durch </w:t>
      </w:r>
      <w:r w:rsidRPr="003F1177">
        <w:rPr>
          <w:sz w:val="20"/>
          <w:u w:val="single"/>
        </w:rPr>
        <w:t>Unterstreichung</w:t>
      </w:r>
      <w:r w:rsidRPr="003F1177">
        <w:rPr>
          <w:sz w:val="20"/>
        </w:rPr>
        <w:t xml:space="preserve"> gekennzeichnet werden.</w:t>
      </w:r>
      <w:r w:rsidR="008E5620" w:rsidRPr="003F1177">
        <w:rPr>
          <w:sz w:val="20"/>
        </w:rPr>
        <w:t xml:space="preserve"> </w:t>
      </w:r>
    </w:p>
    <w:p w14:paraId="459AD79C" w14:textId="77777777" w:rsidR="004A5BD3" w:rsidRDefault="004A5BD3" w:rsidP="000D4427"/>
    <w:p w14:paraId="604E5B81" w14:textId="77777777" w:rsidR="00CC1B15" w:rsidRPr="00CC1B15" w:rsidRDefault="00CC1B15" w:rsidP="000D4427">
      <w:r>
        <w:t xml:space="preserve">Wortlaut aller oben aufgeführten H-Sätze </w:t>
      </w:r>
      <w:r w:rsidRPr="003F1177">
        <w:rPr>
          <w:i/>
        </w:rPr>
        <w:t>(jeweils nur ein Satz pro Zeile, numerisch aufsteigend sortiert)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A503E0" w14:paraId="1A357EFC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ACB89" w14:textId="10F7F23A" w:rsidR="00A503E0" w:rsidRDefault="00A503E0" w:rsidP="00A503E0">
            <w:pPr>
              <w:spacing w:line="240" w:lineRule="auto"/>
              <w:jc w:val="left"/>
            </w:pPr>
            <w:r w:rsidRPr="00222F37">
              <w:t>H225: Flüssigkeit und Dampf leicht entzündbar.</w:t>
            </w:r>
          </w:p>
        </w:tc>
      </w:tr>
      <w:tr w:rsidR="00A503E0" w14:paraId="10D3212B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65E5A" w14:textId="13145BF6" w:rsidR="00A503E0" w:rsidRDefault="00A503E0" w:rsidP="00A503E0">
            <w:pPr>
              <w:spacing w:line="240" w:lineRule="auto"/>
              <w:jc w:val="left"/>
            </w:pPr>
            <w:r w:rsidRPr="00222F37">
              <w:t>H301+H311+H331: Giftig bei Verschlucken, bei Hautkontakt oder bei Einatmen.</w:t>
            </w:r>
          </w:p>
        </w:tc>
      </w:tr>
      <w:tr w:rsidR="00A503E0" w14:paraId="007EDE66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B028" w14:textId="0F18AB63" w:rsidR="00A503E0" w:rsidRDefault="00A503E0" w:rsidP="00A503E0">
            <w:pPr>
              <w:spacing w:line="240" w:lineRule="auto"/>
              <w:jc w:val="left"/>
            </w:pPr>
            <w:r w:rsidRPr="00222F37">
              <w:t>H370: Schädigt die Organe.</w:t>
            </w:r>
            <w:r>
              <w:t xml:space="preserve"> (Augen, zentrales Nervensystem)</w:t>
            </w:r>
          </w:p>
        </w:tc>
      </w:tr>
      <w:tr w:rsidR="00A503E0" w14:paraId="4C07E3A3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CC5E3" w14:textId="40739F3A" w:rsidR="00A503E0" w:rsidRDefault="00A503E0" w:rsidP="00A503E0">
            <w:pPr>
              <w:spacing w:line="240" w:lineRule="auto"/>
              <w:jc w:val="left"/>
            </w:pPr>
            <w:r w:rsidRPr="008849CC">
              <w:t>H228: Entzündbarer Feststoff.</w:t>
            </w:r>
          </w:p>
        </w:tc>
      </w:tr>
      <w:tr w:rsidR="00A503E0" w14:paraId="647CC32B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4D321" w14:textId="2EB038A2" w:rsidR="00A503E0" w:rsidRDefault="00A503E0" w:rsidP="00A503E0">
            <w:pPr>
              <w:spacing w:line="240" w:lineRule="auto"/>
              <w:jc w:val="left"/>
            </w:pPr>
            <w:r w:rsidRPr="008849CC">
              <w:t>H252: In großen Mengen selbsterhitzungsfähig; kann in Brand geraten.</w:t>
            </w:r>
          </w:p>
        </w:tc>
      </w:tr>
      <w:tr w:rsidR="00A503E0" w14:paraId="4F344343" w14:textId="77777777" w:rsidTr="00A503E0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C896D" w14:textId="2A3FD965" w:rsidR="008A19F7" w:rsidRDefault="00A503E0" w:rsidP="00A503E0">
            <w:pPr>
              <w:spacing w:line="240" w:lineRule="auto"/>
              <w:jc w:val="left"/>
            </w:pPr>
            <w:r w:rsidRPr="008849CC">
              <w:t>H261: In Berührung mit Wasser entstehen entzündbare Gase.</w:t>
            </w:r>
          </w:p>
        </w:tc>
      </w:tr>
    </w:tbl>
    <w:p w14:paraId="48F552F4" w14:textId="77777777" w:rsidR="008A19F7" w:rsidRDefault="008A19F7" w:rsidP="008A19F7">
      <w:pPr>
        <w:spacing w:after="120" w:line="240" w:lineRule="auto"/>
        <w:rPr>
          <w:b/>
        </w:rPr>
      </w:pPr>
    </w:p>
    <w:p w14:paraId="63A31F20" w14:textId="77777777" w:rsidR="008A19F7" w:rsidRDefault="008A19F7" w:rsidP="008A19F7">
      <w:pPr>
        <w:spacing w:after="120" w:line="240" w:lineRule="auto"/>
        <w:rPr>
          <w:b/>
        </w:rPr>
      </w:pPr>
    </w:p>
    <w:p w14:paraId="18BC7C68" w14:textId="067C24F9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lastRenderedPageBreak/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07B95" w14:paraId="3F5D8F68" w14:textId="77777777" w:rsidTr="003F11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FD5975" w14:textId="5AEBDAD2" w:rsidR="00607B95" w:rsidRDefault="00A503E0" w:rsidP="003F1177">
            <w:pPr>
              <w:spacing w:line="240" w:lineRule="auto"/>
              <w:jc w:val="left"/>
            </w:pPr>
            <w:r>
              <w:t>Methanol: Handschuhe aus Butylkautschuk</w:t>
            </w:r>
          </w:p>
        </w:tc>
      </w:tr>
    </w:tbl>
    <w:p w14:paraId="03536193" w14:textId="77777777" w:rsidR="00103BA0" w:rsidRDefault="00103BA0" w:rsidP="000D4427">
      <w:bookmarkStart w:id="0" w:name="OLE_LINK1"/>
    </w:p>
    <w:p w14:paraId="29E39440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Erste-Hilfe-Maßnahmen:</w:t>
      </w:r>
    </w:p>
    <w:tbl>
      <w:tblPr>
        <w:tblW w:w="986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3F1177" w14:paraId="5DE659F2" w14:textId="77777777" w:rsidTr="00A503E0">
        <w:tc>
          <w:tcPr>
            <w:tcW w:w="3402" w:type="dxa"/>
            <w:vMerge w:val="restart"/>
            <w:shd w:val="clear" w:color="auto" w:fill="F2F2F2"/>
            <w:vAlign w:val="center"/>
          </w:tcPr>
          <w:bookmarkEnd w:id="0"/>
          <w:p w14:paraId="1ABB14DF" w14:textId="77777777" w:rsidR="003F1177" w:rsidRDefault="003F1177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2" w:type="dxa"/>
            <w:gridSpan w:val="3"/>
            <w:shd w:val="clear" w:color="auto" w:fill="F2F2F2"/>
            <w:vAlign w:val="center"/>
          </w:tcPr>
          <w:p w14:paraId="161C7CA4" w14:textId="77777777" w:rsidR="003F1177" w:rsidRDefault="003F1177" w:rsidP="003F1177">
            <w:pPr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3F1177" w14:paraId="76D92C5B" w14:textId="77777777" w:rsidTr="00A503E0">
        <w:tc>
          <w:tcPr>
            <w:tcW w:w="3402" w:type="dxa"/>
            <w:vMerge/>
            <w:shd w:val="clear" w:color="auto" w:fill="F2F2F2"/>
          </w:tcPr>
          <w:p w14:paraId="691585DC" w14:textId="77777777" w:rsidR="003F1177" w:rsidRDefault="003F1177" w:rsidP="003F1177">
            <w:pPr>
              <w:spacing w:line="240" w:lineRule="auto"/>
            </w:pPr>
          </w:p>
        </w:tc>
        <w:tc>
          <w:tcPr>
            <w:tcW w:w="2154" w:type="dxa"/>
            <w:shd w:val="clear" w:color="auto" w:fill="F2F2F2"/>
            <w:vAlign w:val="center"/>
          </w:tcPr>
          <w:p w14:paraId="79BD26CE" w14:textId="77777777" w:rsidR="003F1177" w:rsidRDefault="003F1177" w:rsidP="003F1177">
            <w:pPr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8869D87" w14:textId="77777777" w:rsidR="003F1177" w:rsidRDefault="003F1177" w:rsidP="003F1177">
            <w:pPr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F562514" w14:textId="77777777" w:rsidR="003F1177" w:rsidRDefault="003F1177" w:rsidP="003F1177">
            <w:pPr>
              <w:spacing w:line="240" w:lineRule="auto"/>
              <w:jc w:val="center"/>
            </w:pPr>
            <w:r>
              <w:t>Inhalation</w:t>
            </w:r>
          </w:p>
        </w:tc>
      </w:tr>
      <w:tr w:rsidR="00A503E0" w14:paraId="6D01F258" w14:textId="77777777" w:rsidTr="009523EC">
        <w:tc>
          <w:tcPr>
            <w:tcW w:w="3402" w:type="dxa"/>
            <w:vAlign w:val="center"/>
          </w:tcPr>
          <w:p w14:paraId="048792D4" w14:textId="42CE2C8E" w:rsidR="00A503E0" w:rsidRDefault="00A503E0" w:rsidP="00A503E0">
            <w:pPr>
              <w:spacing w:line="240" w:lineRule="auto"/>
            </w:pPr>
            <w:r>
              <w:t>Magnesiumspäne</w:t>
            </w:r>
          </w:p>
        </w:tc>
        <w:tc>
          <w:tcPr>
            <w:tcW w:w="2154" w:type="dxa"/>
          </w:tcPr>
          <w:p w14:paraId="6018748E" w14:textId="36EB6663" w:rsidR="00A503E0" w:rsidRDefault="00A503E0" w:rsidP="00A503E0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253C4580" w14:textId="6E5F7F17" w:rsidR="00A503E0" w:rsidRDefault="00A503E0" w:rsidP="00A503E0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4431825" w14:textId="69B4DD40" w:rsidR="00A503E0" w:rsidRDefault="00A503E0" w:rsidP="00A503E0">
            <w:pPr>
              <w:spacing w:line="240" w:lineRule="auto"/>
            </w:pPr>
            <w:r>
              <w:t>L, A, B</w:t>
            </w:r>
          </w:p>
        </w:tc>
      </w:tr>
      <w:tr w:rsidR="00A503E0" w14:paraId="6970E95D" w14:textId="77777777" w:rsidTr="009523EC">
        <w:tc>
          <w:tcPr>
            <w:tcW w:w="3402" w:type="dxa"/>
            <w:vAlign w:val="center"/>
          </w:tcPr>
          <w:p w14:paraId="7EBB0EEE" w14:textId="7A9010FC" w:rsidR="00A503E0" w:rsidRDefault="00A503E0" w:rsidP="00A503E0">
            <w:pPr>
              <w:spacing w:line="240" w:lineRule="auto"/>
            </w:pPr>
            <w:r>
              <w:t>Methanol</w:t>
            </w:r>
          </w:p>
        </w:tc>
        <w:tc>
          <w:tcPr>
            <w:tcW w:w="2154" w:type="dxa"/>
          </w:tcPr>
          <w:p w14:paraId="6938AF21" w14:textId="56FA559B" w:rsidR="00A503E0" w:rsidRDefault="00A503E0" w:rsidP="00A503E0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3EA369C4" w14:textId="7098A089" w:rsidR="00A503E0" w:rsidRDefault="00A503E0" w:rsidP="00A503E0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E1D69CF" w14:textId="3E78D3A3" w:rsidR="00A503E0" w:rsidRDefault="00A503E0" w:rsidP="00A503E0">
            <w:pPr>
              <w:spacing w:line="240" w:lineRule="auto"/>
            </w:pPr>
            <w:r>
              <w:t>L, A</w:t>
            </w:r>
          </w:p>
        </w:tc>
      </w:tr>
    </w:tbl>
    <w:p w14:paraId="44CA4DFC" w14:textId="77777777" w:rsidR="00EE369D" w:rsidRPr="003F1177" w:rsidRDefault="00EE369D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 xml:space="preserve">K: </w:t>
      </w:r>
      <w:r w:rsidRPr="003F1177">
        <w:rPr>
          <w:sz w:val="20"/>
        </w:rPr>
        <w:t xml:space="preserve">Kontaminierte Kleidung schnellstmöglich entfernen; </w:t>
      </w:r>
      <w:r w:rsidRPr="003F1177">
        <w:rPr>
          <w:b/>
          <w:sz w:val="20"/>
        </w:rPr>
        <w:t xml:space="preserve">W: </w:t>
      </w:r>
      <w:r w:rsidRPr="003F1177">
        <w:rPr>
          <w:sz w:val="20"/>
        </w:rPr>
        <w:t>Mit Wasser spülen bzw. waschen;</w:t>
      </w:r>
    </w:p>
    <w:p w14:paraId="201E8800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F:</w:t>
      </w:r>
      <w:r w:rsidRPr="003F1177">
        <w:rPr>
          <w:sz w:val="20"/>
        </w:rPr>
        <w:t xml:space="preserve"> Mit spezieller Flüssigkeit spülen bzw. waschen; </w:t>
      </w:r>
      <w:r w:rsidRPr="003F1177">
        <w:rPr>
          <w:b/>
          <w:bCs/>
          <w:sz w:val="20"/>
        </w:rPr>
        <w:t>V:</w:t>
      </w:r>
      <w:r w:rsidRPr="003F1177">
        <w:rPr>
          <w:sz w:val="20"/>
        </w:rPr>
        <w:t xml:space="preserve"> Verband als Infektionsschutz; </w:t>
      </w:r>
      <w:r w:rsidRPr="003F1177">
        <w:rPr>
          <w:b/>
          <w:bCs/>
          <w:sz w:val="20"/>
        </w:rPr>
        <w:t>A:</w:t>
      </w:r>
      <w:r w:rsidRPr="003F1177">
        <w:rPr>
          <w:sz w:val="20"/>
        </w:rPr>
        <w:t xml:space="preserve"> Arzt aufsuchen</w:t>
      </w:r>
    </w:p>
    <w:p w14:paraId="4E543E77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L:</w:t>
      </w:r>
      <w:r w:rsidRPr="003F1177">
        <w:rPr>
          <w:sz w:val="20"/>
        </w:rPr>
        <w:t xml:space="preserve"> Frischluft zuführen; </w:t>
      </w:r>
      <w:r w:rsidRPr="003F1177">
        <w:rPr>
          <w:b/>
          <w:bCs/>
          <w:sz w:val="20"/>
        </w:rPr>
        <w:t>B:</w:t>
      </w:r>
      <w:r w:rsidRPr="003F1177">
        <w:rPr>
          <w:sz w:val="20"/>
        </w:rPr>
        <w:t xml:space="preserve"> Atmung kontrollieren und gegebenenfalls künstliche Beatmung</w:t>
      </w:r>
    </w:p>
    <w:p w14:paraId="10ED4C9A" w14:textId="77777777" w:rsidR="00CA2222" w:rsidRPr="003F1177" w:rsidRDefault="00CA2222" w:rsidP="000D4427">
      <w:pPr>
        <w:rPr>
          <w:sz w:val="20"/>
        </w:rPr>
      </w:pPr>
    </w:p>
    <w:p w14:paraId="7AA05C99" w14:textId="77777777" w:rsidR="00B36B3B" w:rsidRDefault="00B36B3B" w:rsidP="000D4427"/>
    <w:p w14:paraId="750D63AC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bookmarkStart w:id="1" w:name="OLE_LINK2"/>
      <w:r w:rsidRPr="003F1177">
        <w:rPr>
          <w:b/>
        </w:rPr>
        <w:t>Maßnahmen bei kleinen Störfällen:</w:t>
      </w:r>
    </w:p>
    <w:tbl>
      <w:tblPr>
        <w:tblW w:w="98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07B95" w14:paraId="1BE2A90E" w14:textId="77777777" w:rsidTr="00A503E0"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bookmarkEnd w:id="1"/>
          <w:p w14:paraId="1DB5B4B3" w14:textId="77777777" w:rsidR="00607B95" w:rsidRDefault="00607B95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3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5EE1EA34" w14:textId="77777777" w:rsidR="00607B95" w:rsidRDefault="00607B95" w:rsidP="003F1177">
            <w:pPr>
              <w:spacing w:line="240" w:lineRule="auto"/>
              <w:jc w:val="left"/>
            </w:pPr>
            <w:r>
              <w:t>Störfallverhalten</w:t>
            </w:r>
          </w:p>
        </w:tc>
      </w:tr>
      <w:tr w:rsidR="00A503E0" w14:paraId="0A3B4B8B" w14:textId="77777777" w:rsidTr="00A503E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C4198" w14:textId="71DDD3FA" w:rsidR="00A503E0" w:rsidRDefault="00A503E0" w:rsidP="00A503E0">
            <w:pPr>
              <w:spacing w:line="240" w:lineRule="auto"/>
              <w:jc w:val="left"/>
            </w:pPr>
            <w:r>
              <w:t>Magnesiumspäne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ED574E" w14:textId="3C5BDA33" w:rsidR="00A503E0" w:rsidRDefault="00A503E0" w:rsidP="00A503E0">
            <w:pPr>
              <w:spacing w:line="240" w:lineRule="auto"/>
              <w:jc w:val="left"/>
            </w:pPr>
            <w:r>
              <w:t>T</w:t>
            </w:r>
          </w:p>
        </w:tc>
      </w:tr>
      <w:tr w:rsidR="00A503E0" w14:paraId="055DEF31" w14:textId="77777777" w:rsidTr="00A503E0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DBEE2" w14:textId="661A1C86" w:rsidR="00A503E0" w:rsidRDefault="00A503E0" w:rsidP="00A503E0">
            <w:pPr>
              <w:spacing w:line="240" w:lineRule="auto"/>
              <w:jc w:val="left"/>
            </w:pPr>
            <w:r>
              <w:t>Methanol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209E19" w14:textId="4885E58E" w:rsidR="00A503E0" w:rsidRDefault="00A503E0" w:rsidP="00A503E0">
            <w:pPr>
              <w:spacing w:line="240" w:lineRule="auto"/>
              <w:jc w:val="left"/>
            </w:pPr>
            <w:proofErr w:type="spellStart"/>
            <w:r>
              <w:t>C</w:t>
            </w:r>
            <w:r w:rsidR="008101CF">
              <w:t>b</w:t>
            </w:r>
            <w:proofErr w:type="spellEnd"/>
          </w:p>
        </w:tc>
      </w:tr>
    </w:tbl>
    <w:p w14:paraId="1B4A3BD2" w14:textId="77777777" w:rsidR="00933768" w:rsidRPr="003F1177" w:rsidRDefault="00933768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>T:</w:t>
      </w:r>
      <w:r w:rsidRPr="003F1177">
        <w:rPr>
          <w:sz w:val="20"/>
        </w:rPr>
        <w:t xml:space="preserve"> Trocken aufnehmen; </w:t>
      </w:r>
      <w:r w:rsidRPr="003F1177">
        <w:rPr>
          <w:b/>
          <w:bCs/>
          <w:sz w:val="20"/>
        </w:rPr>
        <w:t>W:</w:t>
      </w:r>
      <w:r w:rsidRPr="003F1177">
        <w:rPr>
          <w:sz w:val="20"/>
        </w:rPr>
        <w:t xml:space="preserve"> Mit Wasser spülen;</w:t>
      </w:r>
      <w:r w:rsidRPr="003F1177">
        <w:rPr>
          <w:b/>
          <w:bCs/>
          <w:sz w:val="20"/>
        </w:rPr>
        <w:t xml:space="preserve"> </w:t>
      </w:r>
      <w:proofErr w:type="spellStart"/>
      <w:r w:rsidRPr="003F1177">
        <w:rPr>
          <w:b/>
          <w:bCs/>
          <w:sz w:val="20"/>
        </w:rPr>
        <w:t>Cb</w:t>
      </w:r>
      <w:proofErr w:type="spellEnd"/>
      <w:r w:rsidRPr="003F1177">
        <w:rPr>
          <w:b/>
          <w:bCs/>
          <w:sz w:val="20"/>
        </w:rPr>
        <w:t>:</w:t>
      </w:r>
      <w:r w:rsidRPr="003F1177">
        <w:rPr>
          <w:sz w:val="20"/>
        </w:rPr>
        <w:t xml:space="preserve"> Mit Chemikalienbinder aufnehmen</w:t>
      </w:r>
    </w:p>
    <w:p w14:paraId="4CB93179" w14:textId="77777777" w:rsidR="00B36B3B" w:rsidRDefault="00B36B3B" w:rsidP="000D4427"/>
    <w:p w14:paraId="77ABC6FF" w14:textId="77777777" w:rsidR="00933768" w:rsidRPr="003F1177" w:rsidRDefault="0093376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Maßnahmen bei Bränden:</w:t>
      </w:r>
    </w:p>
    <w:p w14:paraId="13FE0EE3" w14:textId="77777777" w:rsidR="00933768" w:rsidRPr="00EE0FA7" w:rsidRDefault="00933768" w:rsidP="000D4427">
      <w:r w:rsidRPr="00EE0FA7">
        <w:t>Brände können mit</w:t>
      </w:r>
      <w:r>
        <w:t xml:space="preserve"> </w:t>
      </w:r>
      <w:r w:rsidRPr="00EE0FA7">
        <w:t>einem CO</w:t>
      </w:r>
      <w:r w:rsidRPr="006B05AD">
        <w:rPr>
          <w:vertAlign w:val="subscript"/>
        </w:rPr>
        <w:t>2</w:t>
      </w:r>
      <w:r w:rsidRPr="00EE0FA7">
        <w:t>- oder Pulver-Löscher gelöscht werden.</w:t>
      </w:r>
    </w:p>
    <w:p w14:paraId="52850484" w14:textId="77777777" w:rsidR="004A5BD3" w:rsidRDefault="004A5BD3" w:rsidP="000D4427"/>
    <w:p w14:paraId="540B0F33" w14:textId="77777777" w:rsidR="00607B95" w:rsidRPr="00B943A8" w:rsidRDefault="00607B95" w:rsidP="00F35840">
      <w:pPr>
        <w:shd w:val="clear" w:color="auto" w:fill="D9D9D9" w:themeFill="background1" w:themeFillShade="D9"/>
        <w:spacing w:after="120" w:line="240" w:lineRule="auto"/>
      </w:pPr>
      <w:proofErr w:type="spellStart"/>
      <w:r w:rsidRPr="003F1177">
        <w:rPr>
          <w:b/>
        </w:rPr>
        <w:t>Entsorgungungsvorschläge</w:t>
      </w:r>
      <w:proofErr w:type="spellEnd"/>
      <w:r w:rsidRPr="003F1177">
        <w:rPr>
          <w:b/>
        </w:rPr>
        <w:t>:</w:t>
      </w:r>
      <w:r w:rsidR="00B943A8">
        <w:rPr>
          <w:b/>
        </w:rPr>
        <w:t xml:space="preserve"> </w:t>
      </w:r>
      <w:r w:rsidR="00B943A8">
        <w:t xml:space="preserve">(Beachte: Edukte werden umgesetzt, Produkte abgegeben und </w:t>
      </w:r>
      <w:r w:rsidR="00B943A8" w:rsidRPr="00B943A8">
        <w:rPr>
          <w:b/>
        </w:rPr>
        <w:t>nicht</w:t>
      </w:r>
      <w:r w:rsidR="00B943A8">
        <w:t xml:space="preserve"> entsorgt!)</w:t>
      </w:r>
    </w:p>
    <w:tbl>
      <w:tblPr>
        <w:tblW w:w="986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69"/>
        <w:gridCol w:w="709"/>
        <w:gridCol w:w="567"/>
        <w:gridCol w:w="992"/>
        <w:gridCol w:w="5724"/>
      </w:tblGrid>
      <w:tr w:rsidR="00153D1D" w14:paraId="12BBBDF6" w14:textId="77777777" w:rsidTr="00A503E0">
        <w:tc>
          <w:tcPr>
            <w:tcW w:w="1869" w:type="dxa"/>
            <w:vMerge w:val="restart"/>
            <w:shd w:val="clear" w:color="auto" w:fill="F2F2F2"/>
            <w:vAlign w:val="center"/>
          </w:tcPr>
          <w:p w14:paraId="4752E9CC" w14:textId="77777777" w:rsidR="00153D1D" w:rsidRDefault="00153D1D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2268" w:type="dxa"/>
            <w:gridSpan w:val="3"/>
            <w:shd w:val="clear" w:color="auto" w:fill="F2F2F2"/>
            <w:vAlign w:val="center"/>
          </w:tcPr>
          <w:p w14:paraId="52E021E2" w14:textId="77777777" w:rsidR="00153D1D" w:rsidRDefault="00153D1D" w:rsidP="003F1177">
            <w:pPr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5724" w:type="dxa"/>
            <w:vMerge w:val="restart"/>
            <w:shd w:val="clear" w:color="auto" w:fill="F2F2F2"/>
            <w:vAlign w:val="center"/>
          </w:tcPr>
          <w:p w14:paraId="7B80AEB8" w14:textId="77777777" w:rsidR="00153D1D" w:rsidRDefault="00153D1D" w:rsidP="003F1177">
            <w:pPr>
              <w:spacing w:line="240" w:lineRule="auto"/>
              <w:jc w:val="left"/>
            </w:pPr>
            <w:r>
              <w:t>Sonderentsorgung</w:t>
            </w:r>
          </w:p>
        </w:tc>
      </w:tr>
      <w:tr w:rsidR="00153D1D" w14:paraId="3726968A" w14:textId="77777777" w:rsidTr="00A503E0">
        <w:tc>
          <w:tcPr>
            <w:tcW w:w="1869" w:type="dxa"/>
            <w:vMerge/>
            <w:shd w:val="clear" w:color="auto" w:fill="F2F2F2"/>
          </w:tcPr>
          <w:p w14:paraId="4773363F" w14:textId="77777777" w:rsidR="00153D1D" w:rsidRDefault="00153D1D" w:rsidP="003F1177">
            <w:pPr>
              <w:spacing w:line="240" w:lineRule="auto"/>
            </w:pPr>
          </w:p>
        </w:tc>
        <w:tc>
          <w:tcPr>
            <w:tcW w:w="709" w:type="dxa"/>
            <w:shd w:val="clear" w:color="auto" w:fill="F2F2F2"/>
            <w:vAlign w:val="center"/>
          </w:tcPr>
          <w:p w14:paraId="29F4EB5A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3F594B8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B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F571315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Cl</w:t>
            </w:r>
          </w:p>
        </w:tc>
        <w:tc>
          <w:tcPr>
            <w:tcW w:w="5724" w:type="dxa"/>
            <w:vMerge/>
            <w:shd w:val="clear" w:color="auto" w:fill="F2F2F2"/>
          </w:tcPr>
          <w:p w14:paraId="7A840E54" w14:textId="77777777" w:rsidR="00153D1D" w:rsidRDefault="00153D1D" w:rsidP="003F1177">
            <w:pPr>
              <w:spacing w:line="240" w:lineRule="auto"/>
            </w:pPr>
          </w:p>
        </w:tc>
      </w:tr>
      <w:tr w:rsidR="00A503E0" w14:paraId="4EEF7B67" w14:textId="77777777" w:rsidTr="00A503E0">
        <w:tc>
          <w:tcPr>
            <w:tcW w:w="1869" w:type="dxa"/>
            <w:vAlign w:val="center"/>
          </w:tcPr>
          <w:p w14:paraId="5E6A06DF" w14:textId="7AA579E4" w:rsidR="00A503E0" w:rsidRDefault="00A503E0" w:rsidP="00A503E0">
            <w:pPr>
              <w:spacing w:line="240" w:lineRule="auto"/>
              <w:jc w:val="left"/>
            </w:pPr>
            <w:r>
              <w:t>Magnesiumspäne</w:t>
            </w:r>
          </w:p>
        </w:tc>
        <w:tc>
          <w:tcPr>
            <w:tcW w:w="709" w:type="dxa"/>
            <w:vAlign w:val="center"/>
          </w:tcPr>
          <w:p w14:paraId="24967194" w14:textId="77777777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3A900911" w14:textId="440181E0" w:rsidR="00A503E0" w:rsidRDefault="00A503E0" w:rsidP="00A503E0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92" w:type="dxa"/>
            <w:vAlign w:val="center"/>
          </w:tcPr>
          <w:p w14:paraId="42B8A3E6" w14:textId="77777777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40747669" w14:textId="03B1470A" w:rsidR="00A503E0" w:rsidRDefault="00A503E0" w:rsidP="00A503E0">
            <w:pPr>
              <w:spacing w:line="240" w:lineRule="auto"/>
              <w:jc w:val="left"/>
            </w:pPr>
            <w:r>
              <w:t>Mit NaHCO</w:t>
            </w:r>
            <w:r w:rsidRPr="008849CC">
              <w:rPr>
                <w:vertAlign w:val="subscript"/>
              </w:rPr>
              <w:t>3</w:t>
            </w:r>
            <w:r w:rsidRPr="008849CC">
              <w:t xml:space="preserve"> versetzen, langsam Wasser hinzugeben</w:t>
            </w:r>
          </w:p>
        </w:tc>
      </w:tr>
      <w:tr w:rsidR="00A503E0" w14:paraId="1A646B26" w14:textId="77777777" w:rsidTr="00A503E0">
        <w:tc>
          <w:tcPr>
            <w:tcW w:w="1869" w:type="dxa"/>
            <w:vAlign w:val="center"/>
          </w:tcPr>
          <w:p w14:paraId="545DEF6A" w14:textId="394225A7" w:rsidR="00A503E0" w:rsidRDefault="00A503E0" w:rsidP="00A503E0">
            <w:pPr>
              <w:spacing w:line="240" w:lineRule="auto"/>
              <w:jc w:val="left"/>
            </w:pPr>
            <w:r>
              <w:t>Methanol</w:t>
            </w:r>
          </w:p>
        </w:tc>
        <w:tc>
          <w:tcPr>
            <w:tcW w:w="709" w:type="dxa"/>
            <w:vAlign w:val="center"/>
          </w:tcPr>
          <w:p w14:paraId="32B69CE9" w14:textId="08E05003" w:rsidR="00A503E0" w:rsidRDefault="00A503E0" w:rsidP="00A503E0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22AE6399" w14:textId="77777777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72FACF7" w14:textId="77777777" w:rsidR="00A503E0" w:rsidRDefault="00A503E0" w:rsidP="00A503E0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1B0B450B" w14:textId="77777777" w:rsidR="00A503E0" w:rsidRDefault="00A503E0" w:rsidP="00A503E0">
            <w:pPr>
              <w:spacing w:line="240" w:lineRule="auto"/>
              <w:jc w:val="left"/>
            </w:pPr>
          </w:p>
        </w:tc>
      </w:tr>
    </w:tbl>
    <w:p w14:paraId="65B4A173" w14:textId="77777777" w:rsidR="00B36B3B" w:rsidRPr="00BC0993" w:rsidRDefault="00B36B3B" w:rsidP="000D4427"/>
    <w:tbl>
      <w:tblPr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1E0" w:firstRow="1" w:lastRow="1" w:firstColumn="1" w:lastColumn="1" w:noHBand="0" w:noVBand="0"/>
      </w:tblPr>
      <w:tblGrid>
        <w:gridCol w:w="9835"/>
      </w:tblGrid>
      <w:tr w:rsidR="00D85881" w:rsidRPr="00EF3FAE" w14:paraId="494BF211" w14:textId="77777777" w:rsidTr="00F71046">
        <w:tc>
          <w:tcPr>
            <w:tcW w:w="9855" w:type="dxa"/>
          </w:tcPr>
          <w:p w14:paraId="5DA2A379" w14:textId="77777777" w:rsidR="00D85881" w:rsidRPr="003F1177" w:rsidRDefault="00D85881" w:rsidP="000D4427">
            <w:pPr>
              <w:rPr>
                <w:b/>
              </w:rPr>
            </w:pPr>
            <w:r w:rsidRPr="003F1177">
              <w:rPr>
                <w:b/>
              </w:rPr>
              <w:t>Erklärung:</w:t>
            </w:r>
          </w:p>
          <w:p w14:paraId="43664BF9" w14:textId="77777777" w:rsidR="000E33EE" w:rsidRDefault="000E33EE" w:rsidP="00D85881">
            <w:pPr>
              <w:spacing w:line="240" w:lineRule="auto"/>
            </w:pPr>
            <w:r>
              <w:t>Dieses Vorprotokoll wurde von mir nach bestem Wissen unter Zuhilfenahme der bei „Literatur“ genannten Quellen eigenständig verfasst.</w:t>
            </w:r>
          </w:p>
          <w:p w14:paraId="467D6254" w14:textId="77777777" w:rsidR="006C62D3" w:rsidRDefault="006C62D3" w:rsidP="00D85881">
            <w:pPr>
              <w:spacing w:line="240" w:lineRule="auto"/>
              <w:rPr>
                <w:b/>
                <w:bCs/>
              </w:rPr>
            </w:pPr>
            <w:r w:rsidRPr="006C62D3">
              <w:rPr>
                <w:b/>
                <w:bCs/>
              </w:rPr>
              <w:t xml:space="preserve">Mir ist bewusst, dass die experimentelle Durchführung des Versuches erst begonnen werden darf, nachdem das Vorprotokoll </w:t>
            </w:r>
            <w:r w:rsidR="000E33EE">
              <w:rPr>
                <w:b/>
                <w:bCs/>
              </w:rPr>
              <w:t>durch einen Assistenten bzw. eine Assistentin unterschrieben worden ist.</w:t>
            </w:r>
          </w:p>
          <w:p w14:paraId="5332064F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4128DDB7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57CE873A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Datum:                                                    Unterschrift Student*in:</w:t>
            </w:r>
          </w:p>
          <w:p w14:paraId="29269C6E" w14:textId="77777777" w:rsidR="000E33EE" w:rsidRPr="00EF3FAE" w:rsidRDefault="000E33EE" w:rsidP="00D85881">
            <w:pPr>
              <w:spacing w:line="240" w:lineRule="auto"/>
            </w:pPr>
          </w:p>
        </w:tc>
      </w:tr>
    </w:tbl>
    <w:p w14:paraId="630672CA" w14:textId="77777777" w:rsidR="00A137B8" w:rsidRDefault="00A137B8" w:rsidP="00E41A0B"/>
    <w:p w14:paraId="096EA207" w14:textId="77777777" w:rsidR="000E33EE" w:rsidRDefault="000E33EE" w:rsidP="00E41A0B"/>
    <w:p w14:paraId="744AA208" w14:textId="77777777" w:rsidR="000E33EE" w:rsidRPr="000E33EE" w:rsidRDefault="000E33EE" w:rsidP="00E41A0B">
      <w:pPr>
        <w:rPr>
          <w:b/>
        </w:rPr>
      </w:pPr>
      <w:r w:rsidRPr="000E33EE">
        <w:rPr>
          <w:b/>
        </w:rPr>
        <w:t xml:space="preserve">Unterschrift </w:t>
      </w:r>
      <w:proofErr w:type="spellStart"/>
      <w:r w:rsidRPr="000E33EE">
        <w:rPr>
          <w:b/>
        </w:rPr>
        <w:t>Assitent</w:t>
      </w:r>
      <w:proofErr w:type="spellEnd"/>
      <w:r w:rsidRPr="000E33EE">
        <w:rPr>
          <w:b/>
        </w:rPr>
        <w:t>*in:</w:t>
      </w:r>
    </w:p>
    <w:sectPr w:rsidR="000E33EE" w:rsidRPr="000E33EE" w:rsidSect="004D045D">
      <w:headerReference w:type="default" r:id="rId10"/>
      <w:footerReference w:type="default" r:id="rId11"/>
      <w:pgSz w:w="11906" w:h="16838"/>
      <w:pgMar w:top="2552" w:right="90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D0EE3" w14:textId="77777777" w:rsidR="00D8743D" w:rsidRDefault="00D8743D" w:rsidP="000D4427">
      <w:r>
        <w:separator/>
      </w:r>
    </w:p>
  </w:endnote>
  <w:endnote w:type="continuationSeparator" w:id="0">
    <w:p w14:paraId="62D7450B" w14:textId="77777777" w:rsidR="00D8743D" w:rsidRDefault="00D8743D" w:rsidP="000D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GUVMeta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0148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A14ABF" w14:textId="372FE1D2" w:rsidR="006E0D23" w:rsidRPr="00E431E0" w:rsidRDefault="00E431E0" w:rsidP="00E431E0">
            <w:pPr>
              <w:pStyle w:val="Fuzeile"/>
              <w:jc w:val="right"/>
            </w:pPr>
            <w:r>
              <w:t>VP-V</w:t>
            </w:r>
            <w:r w:rsidR="00B943A8">
              <w:t>-Nr. 2.</w:t>
            </w:r>
            <w:r w:rsidR="00A503E0">
              <w:t>9</w:t>
            </w:r>
            <w:r>
              <w:t xml:space="preserve">: 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01DF7" w14:textId="77777777" w:rsidR="00D8743D" w:rsidRDefault="00D8743D" w:rsidP="000D4427">
      <w:r>
        <w:separator/>
      </w:r>
    </w:p>
  </w:footnote>
  <w:footnote w:type="continuationSeparator" w:id="0">
    <w:p w14:paraId="4CB03F29" w14:textId="77777777" w:rsidR="00D8743D" w:rsidRDefault="00D8743D" w:rsidP="000D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9CAC" w14:textId="77777777" w:rsidR="00E41A0B" w:rsidRPr="000D4427" w:rsidRDefault="00E41A0B" w:rsidP="00E41A0B">
    <w:r w:rsidRPr="000D4427">
      <w:rPr>
        <w:b/>
      </w:rPr>
      <w:t>Vorprotokoll</w:t>
    </w:r>
    <w:r w:rsidRPr="000D4427">
      <w:t xml:space="preserve"> (gleichzeitig Betriebsanweisung nach § </w:t>
    </w:r>
    <w:r>
      <w:t>14</w:t>
    </w:r>
    <w:r w:rsidRPr="000D4427">
      <w:t xml:space="preserve"> der GefStoffV)</w:t>
    </w:r>
  </w:p>
  <w:p w14:paraId="5DA14308" w14:textId="4F93F861" w:rsidR="00E41A0B" w:rsidRPr="000D4427" w:rsidRDefault="00E41A0B" w:rsidP="00E41A0B">
    <w:pPr>
      <w:spacing w:before="120"/>
    </w:pPr>
    <w:r w:rsidRPr="000D4427">
      <w:t>Name</w:t>
    </w:r>
    <w:r>
      <w:t xml:space="preserve"> </w:t>
    </w:r>
    <w:r w:rsidR="00CD65A0">
      <w:t>Lena-Marie Aßmann</w:t>
    </w:r>
    <w:r w:rsidR="000E33EE">
      <w:tab/>
    </w:r>
    <w:r w:rsidR="000E33EE">
      <w:tab/>
      <w:t xml:space="preserve">Kurs: </w:t>
    </w:r>
    <w:r w:rsidR="00CD65A0">
      <w:t>1</w:t>
    </w:r>
    <w:r w:rsidR="000E33EE">
      <w:tab/>
    </w:r>
    <w:r w:rsidR="000E33EE">
      <w:tab/>
      <w:t>Praktikumslabor:</w:t>
    </w:r>
    <w:r w:rsidR="00CD65A0">
      <w:t xml:space="preserve"> Saal 5 </w:t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  <w:t>(26.42.00.24)</w:t>
    </w:r>
  </w:p>
  <w:p w14:paraId="15A4769A" w14:textId="2231D3AC" w:rsidR="00E41A0B" w:rsidRDefault="00B943A8" w:rsidP="00E41A0B">
    <w:r>
      <w:t>Versuchsnummer</w:t>
    </w:r>
    <w:r w:rsidR="00E41A0B" w:rsidRPr="000D4427">
      <w:t xml:space="preserve">: </w:t>
    </w:r>
    <w:r>
      <w:t>2.</w:t>
    </w:r>
    <w:r w:rsidR="00A503E0">
      <w:t>9 Trocknung von Methanol</w:t>
    </w:r>
  </w:p>
  <w:p w14:paraId="6166B814" w14:textId="77777777" w:rsidR="000E33EE" w:rsidRDefault="000E33EE" w:rsidP="00E41A0B"/>
  <w:p w14:paraId="3CB0B1B4" w14:textId="7FF281FA" w:rsidR="000E33EE" w:rsidRDefault="000E33EE" w:rsidP="00E41A0B">
    <w:r>
      <w:t>Literatur:</w:t>
    </w:r>
    <w:r w:rsidR="00A503E0">
      <w:t xml:space="preserve"> GESTIS-Stoffdatenbank</w:t>
    </w:r>
  </w:p>
  <w:p w14:paraId="619E2972" w14:textId="77777777" w:rsidR="000E33EE" w:rsidRPr="000D4427" w:rsidRDefault="000E33EE" w:rsidP="00E41A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A0"/>
    <w:rsid w:val="0001442B"/>
    <w:rsid w:val="00024D89"/>
    <w:rsid w:val="000962DD"/>
    <w:rsid w:val="000A2236"/>
    <w:rsid w:val="000B3149"/>
    <w:rsid w:val="000D2D48"/>
    <w:rsid w:val="000D2F54"/>
    <w:rsid w:val="000D4427"/>
    <w:rsid w:val="000E33EE"/>
    <w:rsid w:val="000F1EED"/>
    <w:rsid w:val="000F4817"/>
    <w:rsid w:val="00103BA0"/>
    <w:rsid w:val="001372B9"/>
    <w:rsid w:val="00145A07"/>
    <w:rsid w:val="001517CA"/>
    <w:rsid w:val="00153D1D"/>
    <w:rsid w:val="00164DA1"/>
    <w:rsid w:val="00165FF3"/>
    <w:rsid w:val="00167DE3"/>
    <w:rsid w:val="001878D1"/>
    <w:rsid w:val="001E6448"/>
    <w:rsid w:val="0023507B"/>
    <w:rsid w:val="0024626E"/>
    <w:rsid w:val="0026350B"/>
    <w:rsid w:val="002A4D8D"/>
    <w:rsid w:val="002B6683"/>
    <w:rsid w:val="002D30A0"/>
    <w:rsid w:val="002D45E9"/>
    <w:rsid w:val="002F05E7"/>
    <w:rsid w:val="003249CC"/>
    <w:rsid w:val="0035748B"/>
    <w:rsid w:val="003615CF"/>
    <w:rsid w:val="0038395D"/>
    <w:rsid w:val="00385351"/>
    <w:rsid w:val="003951EB"/>
    <w:rsid w:val="003B1EAB"/>
    <w:rsid w:val="003D5C42"/>
    <w:rsid w:val="003F1177"/>
    <w:rsid w:val="003F195D"/>
    <w:rsid w:val="003F334B"/>
    <w:rsid w:val="003F493A"/>
    <w:rsid w:val="00404DEE"/>
    <w:rsid w:val="0040707C"/>
    <w:rsid w:val="00433523"/>
    <w:rsid w:val="0043717A"/>
    <w:rsid w:val="00451A31"/>
    <w:rsid w:val="00475C6F"/>
    <w:rsid w:val="004841D8"/>
    <w:rsid w:val="004904D0"/>
    <w:rsid w:val="004A206D"/>
    <w:rsid w:val="004A5BD3"/>
    <w:rsid w:val="004A61F7"/>
    <w:rsid w:val="004D045D"/>
    <w:rsid w:val="004D1239"/>
    <w:rsid w:val="004D1283"/>
    <w:rsid w:val="004F50CE"/>
    <w:rsid w:val="004F7C1B"/>
    <w:rsid w:val="00507E7B"/>
    <w:rsid w:val="0052441B"/>
    <w:rsid w:val="00532485"/>
    <w:rsid w:val="0054480B"/>
    <w:rsid w:val="005A0B05"/>
    <w:rsid w:val="005C39CC"/>
    <w:rsid w:val="005D294B"/>
    <w:rsid w:val="005E59CE"/>
    <w:rsid w:val="005F057C"/>
    <w:rsid w:val="00607B95"/>
    <w:rsid w:val="00644DCF"/>
    <w:rsid w:val="00660C99"/>
    <w:rsid w:val="00670C1E"/>
    <w:rsid w:val="00672CD4"/>
    <w:rsid w:val="00687DA6"/>
    <w:rsid w:val="006C2DC9"/>
    <w:rsid w:val="006C549D"/>
    <w:rsid w:val="006C62D3"/>
    <w:rsid w:val="006D3C90"/>
    <w:rsid w:val="006E0D23"/>
    <w:rsid w:val="006F1B9E"/>
    <w:rsid w:val="00702014"/>
    <w:rsid w:val="00705E48"/>
    <w:rsid w:val="007227B7"/>
    <w:rsid w:val="00737C3E"/>
    <w:rsid w:val="00745AD7"/>
    <w:rsid w:val="00767BA3"/>
    <w:rsid w:val="00772902"/>
    <w:rsid w:val="007740E8"/>
    <w:rsid w:val="007770BD"/>
    <w:rsid w:val="007D13FA"/>
    <w:rsid w:val="008101CF"/>
    <w:rsid w:val="0082641D"/>
    <w:rsid w:val="00841463"/>
    <w:rsid w:val="00885AC0"/>
    <w:rsid w:val="008871F9"/>
    <w:rsid w:val="00887EAD"/>
    <w:rsid w:val="008A19F7"/>
    <w:rsid w:val="008A52B0"/>
    <w:rsid w:val="008C7D3D"/>
    <w:rsid w:val="008E5620"/>
    <w:rsid w:val="00927CF2"/>
    <w:rsid w:val="00933768"/>
    <w:rsid w:val="00946C30"/>
    <w:rsid w:val="0096635D"/>
    <w:rsid w:val="00981B9D"/>
    <w:rsid w:val="009A3A5A"/>
    <w:rsid w:val="009B24AF"/>
    <w:rsid w:val="009C25E7"/>
    <w:rsid w:val="009C4400"/>
    <w:rsid w:val="009C6204"/>
    <w:rsid w:val="009E324A"/>
    <w:rsid w:val="00A001F0"/>
    <w:rsid w:val="00A137B8"/>
    <w:rsid w:val="00A13CD9"/>
    <w:rsid w:val="00A218C3"/>
    <w:rsid w:val="00A249C5"/>
    <w:rsid w:val="00A25703"/>
    <w:rsid w:val="00A4281D"/>
    <w:rsid w:val="00A4369D"/>
    <w:rsid w:val="00A503E0"/>
    <w:rsid w:val="00A77D45"/>
    <w:rsid w:val="00AA5F2E"/>
    <w:rsid w:val="00AC3565"/>
    <w:rsid w:val="00AD35A0"/>
    <w:rsid w:val="00AF609D"/>
    <w:rsid w:val="00B238ED"/>
    <w:rsid w:val="00B36B3B"/>
    <w:rsid w:val="00B60CBA"/>
    <w:rsid w:val="00B84075"/>
    <w:rsid w:val="00B943A8"/>
    <w:rsid w:val="00B959D9"/>
    <w:rsid w:val="00BD647F"/>
    <w:rsid w:val="00BF4255"/>
    <w:rsid w:val="00BF4A62"/>
    <w:rsid w:val="00C0390F"/>
    <w:rsid w:val="00C13CFE"/>
    <w:rsid w:val="00C3131B"/>
    <w:rsid w:val="00C606D7"/>
    <w:rsid w:val="00C64E14"/>
    <w:rsid w:val="00CA2222"/>
    <w:rsid w:val="00CC1B15"/>
    <w:rsid w:val="00CD65A0"/>
    <w:rsid w:val="00CF10DD"/>
    <w:rsid w:val="00D53D2A"/>
    <w:rsid w:val="00D7228E"/>
    <w:rsid w:val="00D85881"/>
    <w:rsid w:val="00D8743D"/>
    <w:rsid w:val="00D91093"/>
    <w:rsid w:val="00DC2ED8"/>
    <w:rsid w:val="00DC7F35"/>
    <w:rsid w:val="00DD4413"/>
    <w:rsid w:val="00DF6065"/>
    <w:rsid w:val="00E00FA1"/>
    <w:rsid w:val="00E0466D"/>
    <w:rsid w:val="00E41008"/>
    <w:rsid w:val="00E41A0B"/>
    <w:rsid w:val="00E431E0"/>
    <w:rsid w:val="00E9155D"/>
    <w:rsid w:val="00E9682E"/>
    <w:rsid w:val="00EA5ECB"/>
    <w:rsid w:val="00EB4C41"/>
    <w:rsid w:val="00EC6F38"/>
    <w:rsid w:val="00EE017E"/>
    <w:rsid w:val="00EE369D"/>
    <w:rsid w:val="00EE3E65"/>
    <w:rsid w:val="00EF3FAE"/>
    <w:rsid w:val="00EF5FD3"/>
    <w:rsid w:val="00F15E2F"/>
    <w:rsid w:val="00F35840"/>
    <w:rsid w:val="00F36532"/>
    <w:rsid w:val="00F40022"/>
    <w:rsid w:val="00F51782"/>
    <w:rsid w:val="00F65E4D"/>
    <w:rsid w:val="00F71046"/>
    <w:rsid w:val="00FB578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137102"/>
  <w15:docId w15:val="{90BEC2F3-2491-418B-90AF-8353FB8A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4427"/>
    <w:pPr>
      <w:tabs>
        <w:tab w:val="left" w:pos="2835"/>
        <w:tab w:val="left" w:pos="5669"/>
        <w:tab w:val="left" w:pos="6803"/>
      </w:tabs>
      <w:spacing w:line="276" w:lineRule="auto"/>
      <w:jc w:val="both"/>
    </w:pPr>
    <w:rPr>
      <w:rFonts w:asciiTheme="minorHAnsi" w:hAnsiTheme="minorHAnsi"/>
      <w:sz w:val="22"/>
    </w:rPr>
  </w:style>
  <w:style w:type="paragraph" w:styleId="berschrift1">
    <w:name w:val="heading 1"/>
    <w:basedOn w:val="Standard"/>
    <w:qFormat/>
    <w:pPr>
      <w:spacing w:before="280" w:after="140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</w:pPr>
  </w:style>
  <w:style w:type="paragraph" w:customStyle="1" w:styleId="Nummernliste">
    <w:name w:val="Nummernliste"/>
    <w:basedOn w:val="Standard"/>
    <w:pPr>
      <w:spacing w:line="360" w:lineRule="auto"/>
    </w:pPr>
  </w:style>
  <w:style w:type="paragraph" w:customStyle="1" w:styleId="HaupttextEinfach">
    <w:name w:val="Haupttext (Einfach)"/>
    <w:basedOn w:val="Standard"/>
    <w:pPr>
      <w:spacing w:line="360" w:lineRule="auto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</w:pPr>
  </w:style>
  <w:style w:type="paragraph" w:customStyle="1" w:styleId="Vorgabetext">
    <w:name w:val="Vorgabetext"/>
    <w:basedOn w:val="Standard"/>
    <w:link w:val="VorgabetextChar"/>
    <w:pPr>
      <w:spacing w:line="360" w:lineRule="auto"/>
    </w:pPr>
    <w:rPr>
      <w:rFonts w:ascii="Arial" w:hAnsi="Arial"/>
    </w:rPr>
  </w:style>
  <w:style w:type="paragraph" w:styleId="Kopfzeile">
    <w:name w:val="header"/>
    <w:basedOn w:val="Standard"/>
    <w:rsid w:val="004F7C1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F7C1B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33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orgabetextChar">
    <w:name w:val="Vorgabetext Char"/>
    <w:basedOn w:val="Absatz-Standardschriftart"/>
    <w:link w:val="Vorgabetext"/>
    <w:rsid w:val="00385351"/>
    <w:rPr>
      <w:rFonts w:ascii="Arial" w:hAnsi="Arial"/>
      <w:lang w:val="de-DE" w:eastAsia="de-DE" w:bidi="ar-S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5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523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6E0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oPoS-P\VP+Skript\MoPoS26-Vorprotokoll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0B77-7D4C-4D0A-B4A9-FC5E8D51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MoPoS26-Vorprotokoll.dotx</Template>
  <TotalTime>0</TotalTime>
  <Pages>2</Pages>
  <Words>407</Words>
  <Characters>2566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creator>Lena-Marie Aßmann</dc:creator>
  <cp:lastModifiedBy>Lena-Marie Aßmann</cp:lastModifiedBy>
  <cp:revision>4</cp:revision>
  <cp:lastPrinted>2011-10-18T16:17:00Z</cp:lastPrinted>
  <dcterms:created xsi:type="dcterms:W3CDTF">2026-04-22T15:13:00Z</dcterms:created>
  <dcterms:modified xsi:type="dcterms:W3CDTF">2026-04-22T15:37:00Z</dcterms:modified>
</cp:coreProperties>
</file>