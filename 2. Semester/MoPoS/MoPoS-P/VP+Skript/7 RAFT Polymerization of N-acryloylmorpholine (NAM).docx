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521C5" w14:textId="77777777" w:rsidR="00C606D7" w:rsidRPr="000D4427" w:rsidRDefault="00C606D7" w:rsidP="00F35840">
      <w:pPr>
        <w:shd w:val="clear" w:color="auto" w:fill="D9D9D9" w:themeFill="background1" w:themeFillShade="D9"/>
        <w:spacing w:after="120" w:line="240" w:lineRule="auto"/>
        <w:rPr>
          <w:b/>
        </w:rPr>
      </w:pPr>
      <w:r w:rsidRPr="000D4427">
        <w:rPr>
          <w:b/>
        </w:rPr>
        <w:t>Reaktionsgleichung:</w:t>
      </w:r>
    </w:p>
    <w:p w14:paraId="32DD48A1" w14:textId="77777777" w:rsidR="000E33EE" w:rsidRPr="000E33EE" w:rsidRDefault="000E33EE" w:rsidP="000E33EE">
      <w:pPr>
        <w:framePr w:w="9701" w:h="2268" w:hRule="exact" w:hSpace="72" w:vSpace="72" w:wrap="notBeside" w:vAnchor="text" w:hAnchor="margin" w:x="82" w:y="1"/>
        <w:pBdr>
          <w:top w:val="single" w:sz="6" w:space="3" w:color="auto"/>
          <w:left w:val="single" w:sz="6" w:space="3" w:color="auto"/>
          <w:bottom w:val="single" w:sz="6" w:space="3" w:color="auto"/>
          <w:right w:val="single" w:sz="6" w:space="3" w:color="auto"/>
        </w:pBdr>
        <w:tabs>
          <w:tab w:val="clear" w:pos="2835"/>
          <w:tab w:val="clear" w:pos="5669"/>
          <w:tab w:val="clear" w:pos="6803"/>
        </w:tabs>
        <w:spacing w:line="360" w:lineRule="auto"/>
        <w:rPr>
          <w:rFonts w:ascii="Arial" w:hAnsi="Arial"/>
          <w:sz w:val="20"/>
        </w:rPr>
      </w:pPr>
      <w:r w:rsidRPr="000E33EE">
        <w:rPr>
          <w:rFonts w:ascii="Arial" w:hAnsi="Arial"/>
          <w:sz w:val="20"/>
        </w:rPr>
        <w:t>(</w:t>
      </w:r>
      <w:r w:rsidRPr="000E33EE">
        <w:rPr>
          <w:rFonts w:ascii="Arial" w:hAnsi="Arial"/>
          <w:i/>
          <w:sz w:val="20"/>
        </w:rPr>
        <w:t>handschriftlich, mit Strukturformeln, eindeutigen Verbindungsnummern und</w:t>
      </w:r>
      <w:r w:rsidRPr="000E33EE">
        <w:rPr>
          <w:rFonts w:ascii="Arial" w:hAnsi="Arial"/>
          <w:b/>
          <w:i/>
          <w:sz w:val="20"/>
        </w:rPr>
        <w:t xml:space="preserve"> allen</w:t>
      </w:r>
      <w:r w:rsidRPr="000E33EE">
        <w:rPr>
          <w:rFonts w:ascii="Arial" w:hAnsi="Arial"/>
          <w:i/>
          <w:sz w:val="20"/>
        </w:rPr>
        <w:t xml:space="preserve"> Reaktionsprodukten</w:t>
      </w:r>
      <w:r w:rsidRPr="000E33EE">
        <w:rPr>
          <w:rFonts w:ascii="Arial" w:hAnsi="Arial"/>
          <w:sz w:val="20"/>
        </w:rPr>
        <w:t>:</w:t>
      </w:r>
    </w:p>
    <w:p w14:paraId="6E380C98" w14:textId="77777777" w:rsidR="00C606D7" w:rsidRPr="00B36B3B" w:rsidRDefault="00C606D7" w:rsidP="000D4427"/>
    <w:p w14:paraId="774827B0" w14:textId="77777777" w:rsidR="000D2D48" w:rsidRPr="000D4427" w:rsidRDefault="00607B95" w:rsidP="00F35840">
      <w:pPr>
        <w:shd w:val="clear" w:color="auto" w:fill="D9D9D9" w:themeFill="background1" w:themeFillShade="D9"/>
        <w:spacing w:after="120" w:line="240" w:lineRule="auto"/>
        <w:rPr>
          <w:b/>
        </w:rPr>
      </w:pPr>
      <w:r w:rsidRPr="000D4427">
        <w:rPr>
          <w:b/>
        </w:rPr>
        <w:t>Beteiligte Stoffe:</w:t>
      </w:r>
    </w:p>
    <w:tbl>
      <w:tblPr>
        <w:tblW w:w="9665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1"/>
        <w:gridCol w:w="1303"/>
        <w:gridCol w:w="850"/>
        <w:gridCol w:w="851"/>
        <w:gridCol w:w="1077"/>
        <w:gridCol w:w="1247"/>
        <w:gridCol w:w="936"/>
      </w:tblGrid>
      <w:tr w:rsidR="009A3A5A" w14:paraId="66AD2CC9" w14:textId="77777777" w:rsidTr="006934D9">
        <w:tc>
          <w:tcPr>
            <w:tcW w:w="3401" w:type="dxa"/>
            <w:vMerge w:val="restart"/>
            <w:shd w:val="clear" w:color="auto" w:fill="F2F2F2"/>
            <w:vAlign w:val="center"/>
          </w:tcPr>
          <w:p w14:paraId="26279089" w14:textId="77777777" w:rsidR="009A3A5A" w:rsidRDefault="009A3A5A" w:rsidP="000D4427">
            <w:pPr>
              <w:spacing w:line="240" w:lineRule="auto"/>
            </w:pPr>
            <w:r>
              <w:t>Substanz</w:t>
            </w:r>
          </w:p>
        </w:tc>
        <w:tc>
          <w:tcPr>
            <w:tcW w:w="1303" w:type="dxa"/>
            <w:vMerge w:val="restart"/>
            <w:shd w:val="clear" w:color="auto" w:fill="F2F2F2"/>
            <w:vAlign w:val="center"/>
          </w:tcPr>
          <w:p w14:paraId="56E0AC83" w14:textId="77777777" w:rsidR="009A3A5A" w:rsidRDefault="009A3A5A" w:rsidP="000D4427">
            <w:pPr>
              <w:spacing w:line="240" w:lineRule="auto"/>
              <w:jc w:val="center"/>
            </w:pPr>
            <w:r>
              <w:t>Summen-</w:t>
            </w:r>
          </w:p>
          <w:p w14:paraId="04470824" w14:textId="77777777" w:rsidR="009A3A5A" w:rsidRDefault="009A3A5A" w:rsidP="000D4427">
            <w:pPr>
              <w:spacing w:line="240" w:lineRule="auto"/>
              <w:jc w:val="center"/>
            </w:pPr>
            <w:proofErr w:type="spellStart"/>
            <w:r>
              <w:t>formel</w:t>
            </w:r>
            <w:proofErr w:type="spellEnd"/>
          </w:p>
        </w:tc>
        <w:tc>
          <w:tcPr>
            <w:tcW w:w="850" w:type="dxa"/>
            <w:shd w:val="clear" w:color="auto" w:fill="F2F2F2"/>
            <w:vAlign w:val="center"/>
          </w:tcPr>
          <w:p w14:paraId="34100BCB" w14:textId="77777777" w:rsidR="009A3A5A" w:rsidRDefault="009A3A5A" w:rsidP="000D4427">
            <w:pPr>
              <w:spacing w:line="240" w:lineRule="auto"/>
              <w:jc w:val="center"/>
            </w:pPr>
            <w:r>
              <w:t>MW</w:t>
            </w:r>
          </w:p>
        </w:tc>
        <w:tc>
          <w:tcPr>
            <w:tcW w:w="851" w:type="dxa"/>
            <w:shd w:val="clear" w:color="auto" w:fill="F2F2F2"/>
            <w:vAlign w:val="center"/>
          </w:tcPr>
          <w:p w14:paraId="66A145DB" w14:textId="77777777" w:rsidR="009A3A5A" w:rsidRDefault="009A3A5A" w:rsidP="000D4427">
            <w:pPr>
              <w:spacing w:line="240" w:lineRule="auto"/>
              <w:jc w:val="center"/>
            </w:pPr>
            <w:r>
              <w:t>Dichte</w:t>
            </w:r>
          </w:p>
        </w:tc>
        <w:tc>
          <w:tcPr>
            <w:tcW w:w="3260" w:type="dxa"/>
            <w:gridSpan w:val="3"/>
            <w:shd w:val="clear" w:color="auto" w:fill="F2F2F2"/>
            <w:vAlign w:val="center"/>
          </w:tcPr>
          <w:p w14:paraId="5401DDF7" w14:textId="77777777" w:rsidR="009A3A5A" w:rsidRDefault="009A3A5A" w:rsidP="000D4427">
            <w:pPr>
              <w:spacing w:line="240" w:lineRule="auto"/>
              <w:jc w:val="center"/>
            </w:pPr>
            <w:r>
              <w:t>Ansatzgröße</w:t>
            </w:r>
          </w:p>
        </w:tc>
      </w:tr>
      <w:tr w:rsidR="00841463" w14:paraId="165BB778" w14:textId="77777777" w:rsidTr="006934D9">
        <w:tc>
          <w:tcPr>
            <w:tcW w:w="3401" w:type="dxa"/>
            <w:vMerge/>
            <w:vAlign w:val="center"/>
          </w:tcPr>
          <w:p w14:paraId="1C9C15FB" w14:textId="77777777" w:rsidR="00841463" w:rsidRDefault="00841463" w:rsidP="000D4427">
            <w:pPr>
              <w:spacing w:line="240" w:lineRule="auto"/>
            </w:pPr>
          </w:p>
        </w:tc>
        <w:tc>
          <w:tcPr>
            <w:tcW w:w="1303" w:type="dxa"/>
            <w:vMerge/>
            <w:vAlign w:val="center"/>
          </w:tcPr>
          <w:p w14:paraId="2B03F46F" w14:textId="77777777" w:rsidR="00841463" w:rsidRDefault="00841463" w:rsidP="000D4427">
            <w:pPr>
              <w:spacing w:line="240" w:lineRule="auto"/>
              <w:jc w:val="center"/>
            </w:pPr>
          </w:p>
        </w:tc>
        <w:tc>
          <w:tcPr>
            <w:tcW w:w="850" w:type="dxa"/>
            <w:shd w:val="clear" w:color="auto" w:fill="F2F2F2"/>
            <w:vAlign w:val="center"/>
          </w:tcPr>
          <w:p w14:paraId="51C50D48" w14:textId="77777777" w:rsidR="00841463" w:rsidRDefault="00841463" w:rsidP="000D4427">
            <w:pPr>
              <w:spacing w:line="240" w:lineRule="auto"/>
              <w:jc w:val="center"/>
            </w:pPr>
            <w:r>
              <w:t>g/</w:t>
            </w:r>
            <w:proofErr w:type="spellStart"/>
            <w:r>
              <w:t>mol</w:t>
            </w:r>
            <w:proofErr w:type="spellEnd"/>
          </w:p>
        </w:tc>
        <w:tc>
          <w:tcPr>
            <w:tcW w:w="851" w:type="dxa"/>
            <w:shd w:val="clear" w:color="auto" w:fill="F2F2F2"/>
            <w:vAlign w:val="center"/>
          </w:tcPr>
          <w:p w14:paraId="0F9B5D86" w14:textId="77777777" w:rsidR="00841463" w:rsidRDefault="00841463" w:rsidP="000D4427">
            <w:pPr>
              <w:spacing w:line="240" w:lineRule="auto"/>
              <w:jc w:val="center"/>
            </w:pPr>
            <w:r>
              <w:t>g/ml</w:t>
            </w:r>
          </w:p>
        </w:tc>
        <w:tc>
          <w:tcPr>
            <w:tcW w:w="1077" w:type="dxa"/>
            <w:shd w:val="clear" w:color="auto" w:fill="F2F2F2"/>
            <w:vAlign w:val="center"/>
          </w:tcPr>
          <w:p w14:paraId="565F9367" w14:textId="77777777" w:rsidR="00841463" w:rsidRDefault="00841463" w:rsidP="000D4427">
            <w:pPr>
              <w:spacing w:line="240" w:lineRule="auto"/>
              <w:jc w:val="center"/>
            </w:pPr>
            <w:r>
              <w:t>mmol</w:t>
            </w:r>
          </w:p>
        </w:tc>
        <w:tc>
          <w:tcPr>
            <w:tcW w:w="1247" w:type="dxa"/>
            <w:shd w:val="clear" w:color="auto" w:fill="F2F2F2"/>
            <w:vAlign w:val="center"/>
          </w:tcPr>
          <w:p w14:paraId="2BA6B953" w14:textId="77777777" w:rsidR="00841463" w:rsidRDefault="00841463" w:rsidP="000D4427">
            <w:pPr>
              <w:spacing w:line="240" w:lineRule="auto"/>
              <w:jc w:val="center"/>
            </w:pPr>
            <w:r>
              <w:t>g</w:t>
            </w:r>
          </w:p>
        </w:tc>
        <w:tc>
          <w:tcPr>
            <w:tcW w:w="936" w:type="dxa"/>
            <w:shd w:val="clear" w:color="auto" w:fill="F2F2F2"/>
            <w:vAlign w:val="center"/>
          </w:tcPr>
          <w:p w14:paraId="36207600" w14:textId="77777777" w:rsidR="00841463" w:rsidRDefault="00841463" w:rsidP="000D4427">
            <w:pPr>
              <w:spacing w:line="240" w:lineRule="auto"/>
              <w:jc w:val="center"/>
            </w:pPr>
            <w:r>
              <w:t>ml</w:t>
            </w:r>
            <w:r w:rsidR="000D4427">
              <w:t>*</w:t>
            </w:r>
          </w:p>
        </w:tc>
      </w:tr>
      <w:tr w:rsidR="00841463" w14:paraId="605DEE0E" w14:textId="77777777" w:rsidTr="006934D9">
        <w:tc>
          <w:tcPr>
            <w:tcW w:w="3401" w:type="dxa"/>
            <w:vAlign w:val="center"/>
          </w:tcPr>
          <w:p w14:paraId="579A256C" w14:textId="33D07F2E" w:rsidR="00841463" w:rsidRDefault="00D96B7A" w:rsidP="003F1177">
            <w:pPr>
              <w:spacing w:line="240" w:lineRule="auto"/>
              <w:jc w:val="left"/>
            </w:pPr>
            <w:r>
              <w:t>4-Acryloylmorpholin (NAM)</w:t>
            </w:r>
          </w:p>
        </w:tc>
        <w:tc>
          <w:tcPr>
            <w:tcW w:w="1303" w:type="dxa"/>
            <w:vAlign w:val="center"/>
          </w:tcPr>
          <w:p w14:paraId="4F9A8E3A" w14:textId="7BF5B3D5" w:rsidR="00841463" w:rsidRPr="00D13A15" w:rsidRDefault="00D13A15" w:rsidP="003F1177">
            <w:pPr>
              <w:spacing w:line="240" w:lineRule="auto"/>
              <w:jc w:val="left"/>
              <w:rPr>
                <w:vertAlign w:val="subscript"/>
              </w:rPr>
            </w:pPr>
            <w:r>
              <w:t>C</w:t>
            </w:r>
            <w:r>
              <w:rPr>
                <w:vertAlign w:val="subscript"/>
              </w:rPr>
              <w:t>7</w:t>
            </w:r>
            <w:r>
              <w:t>H</w:t>
            </w:r>
            <w:r>
              <w:rPr>
                <w:vertAlign w:val="subscript"/>
              </w:rPr>
              <w:t>11</w:t>
            </w:r>
            <w:r>
              <w:t>NO</w:t>
            </w:r>
            <w:r>
              <w:rPr>
                <w:vertAlign w:val="subscript"/>
              </w:rPr>
              <w:t>2</w:t>
            </w:r>
          </w:p>
        </w:tc>
        <w:tc>
          <w:tcPr>
            <w:tcW w:w="850" w:type="dxa"/>
            <w:vAlign w:val="center"/>
          </w:tcPr>
          <w:p w14:paraId="774F39C8" w14:textId="76D297CC" w:rsidR="00841463" w:rsidRDefault="00D13A15" w:rsidP="003F1177">
            <w:pPr>
              <w:spacing w:line="240" w:lineRule="auto"/>
              <w:jc w:val="left"/>
            </w:pPr>
            <w:r>
              <w:t>141,17</w:t>
            </w:r>
          </w:p>
        </w:tc>
        <w:tc>
          <w:tcPr>
            <w:tcW w:w="851" w:type="dxa"/>
            <w:vAlign w:val="center"/>
          </w:tcPr>
          <w:p w14:paraId="3568B162" w14:textId="7AE0CE57" w:rsidR="00841463" w:rsidRDefault="00D13A15" w:rsidP="003F1177">
            <w:pPr>
              <w:spacing w:line="240" w:lineRule="auto"/>
              <w:jc w:val="left"/>
            </w:pPr>
            <w:r>
              <w:t>1,122</w:t>
            </w:r>
          </w:p>
        </w:tc>
        <w:tc>
          <w:tcPr>
            <w:tcW w:w="1077" w:type="dxa"/>
            <w:vAlign w:val="center"/>
          </w:tcPr>
          <w:p w14:paraId="0C69BCAB" w14:textId="60ABDF73" w:rsidR="00841463" w:rsidRDefault="00D96B7A" w:rsidP="003F1177">
            <w:pPr>
              <w:spacing w:line="240" w:lineRule="auto"/>
              <w:jc w:val="left"/>
            </w:pPr>
            <w:r>
              <w:t>3</w:t>
            </w:r>
          </w:p>
        </w:tc>
        <w:tc>
          <w:tcPr>
            <w:tcW w:w="1247" w:type="dxa"/>
            <w:vAlign w:val="center"/>
          </w:tcPr>
          <w:p w14:paraId="4F77AB36" w14:textId="77777777" w:rsidR="00841463" w:rsidRDefault="00841463" w:rsidP="003F1177">
            <w:pPr>
              <w:spacing w:line="240" w:lineRule="auto"/>
              <w:jc w:val="left"/>
            </w:pPr>
          </w:p>
        </w:tc>
        <w:tc>
          <w:tcPr>
            <w:tcW w:w="936" w:type="dxa"/>
            <w:vAlign w:val="center"/>
          </w:tcPr>
          <w:p w14:paraId="3CF00E35" w14:textId="77777777" w:rsidR="00841463" w:rsidRDefault="00841463" w:rsidP="003F1177">
            <w:pPr>
              <w:spacing w:line="240" w:lineRule="auto"/>
              <w:jc w:val="left"/>
            </w:pPr>
          </w:p>
        </w:tc>
      </w:tr>
      <w:tr w:rsidR="00841463" w14:paraId="4D67496F" w14:textId="77777777" w:rsidTr="006934D9">
        <w:tc>
          <w:tcPr>
            <w:tcW w:w="3401" w:type="dxa"/>
            <w:vAlign w:val="center"/>
          </w:tcPr>
          <w:p w14:paraId="0E827105" w14:textId="1351EE9C" w:rsidR="00841463" w:rsidRDefault="00D96B7A" w:rsidP="003F1177">
            <w:pPr>
              <w:spacing w:line="240" w:lineRule="auto"/>
              <w:jc w:val="left"/>
            </w:pPr>
            <w:proofErr w:type="spellStart"/>
            <w:r>
              <w:t>Azobisisobutyronitril</w:t>
            </w:r>
            <w:proofErr w:type="spellEnd"/>
            <w:r>
              <w:t xml:space="preserve"> (AIBN)</w:t>
            </w:r>
          </w:p>
        </w:tc>
        <w:tc>
          <w:tcPr>
            <w:tcW w:w="1303" w:type="dxa"/>
            <w:vAlign w:val="center"/>
          </w:tcPr>
          <w:p w14:paraId="3D368FCE" w14:textId="69E05ECC" w:rsidR="00841463" w:rsidRDefault="00D13A15" w:rsidP="003F1177">
            <w:pPr>
              <w:spacing w:line="240" w:lineRule="auto"/>
              <w:jc w:val="left"/>
            </w:pPr>
            <w:r w:rsidRPr="00D13A15">
              <w:t>C</w:t>
            </w:r>
            <w:r w:rsidRPr="00D13A15">
              <w:rPr>
                <w:vertAlign w:val="subscript"/>
              </w:rPr>
              <w:t>8</w:t>
            </w:r>
            <w:r w:rsidRPr="00D13A15">
              <w:t>H</w:t>
            </w:r>
            <w:r w:rsidRPr="00D13A15">
              <w:rPr>
                <w:vertAlign w:val="subscript"/>
              </w:rPr>
              <w:t>12</w:t>
            </w:r>
            <w:r w:rsidRPr="00D13A15">
              <w:t>N</w:t>
            </w:r>
            <w:r w:rsidRPr="00D13A15">
              <w:rPr>
                <w:vertAlign w:val="subscript"/>
              </w:rPr>
              <w:t>4</w:t>
            </w:r>
          </w:p>
        </w:tc>
        <w:tc>
          <w:tcPr>
            <w:tcW w:w="850" w:type="dxa"/>
            <w:vAlign w:val="center"/>
          </w:tcPr>
          <w:p w14:paraId="71379425" w14:textId="34094810" w:rsidR="00841463" w:rsidRDefault="00D13A15" w:rsidP="003F1177">
            <w:pPr>
              <w:spacing w:line="240" w:lineRule="auto"/>
              <w:jc w:val="left"/>
            </w:pPr>
            <w:r>
              <w:t>164,21</w:t>
            </w:r>
          </w:p>
        </w:tc>
        <w:tc>
          <w:tcPr>
            <w:tcW w:w="851" w:type="dxa"/>
            <w:vAlign w:val="center"/>
          </w:tcPr>
          <w:p w14:paraId="7C3B4620" w14:textId="7E802E6E" w:rsidR="00841463" w:rsidRDefault="00D13A15" w:rsidP="003F1177">
            <w:pPr>
              <w:spacing w:line="240" w:lineRule="auto"/>
              <w:jc w:val="left"/>
            </w:pPr>
            <w:r>
              <w:t>1,11</w:t>
            </w:r>
          </w:p>
        </w:tc>
        <w:tc>
          <w:tcPr>
            <w:tcW w:w="1077" w:type="dxa"/>
            <w:vAlign w:val="center"/>
          </w:tcPr>
          <w:p w14:paraId="08FE2F0B" w14:textId="0F2EA2C9" w:rsidR="00841463" w:rsidRDefault="00D96B7A" w:rsidP="003F1177">
            <w:pPr>
              <w:spacing w:line="240" w:lineRule="auto"/>
              <w:jc w:val="left"/>
            </w:pPr>
            <w:r>
              <w:t>0,006</w:t>
            </w:r>
          </w:p>
        </w:tc>
        <w:tc>
          <w:tcPr>
            <w:tcW w:w="1247" w:type="dxa"/>
            <w:vAlign w:val="center"/>
          </w:tcPr>
          <w:p w14:paraId="1A5F5E63" w14:textId="77777777" w:rsidR="00841463" w:rsidRDefault="00841463" w:rsidP="003F1177">
            <w:pPr>
              <w:spacing w:line="240" w:lineRule="auto"/>
              <w:jc w:val="left"/>
            </w:pPr>
          </w:p>
        </w:tc>
        <w:tc>
          <w:tcPr>
            <w:tcW w:w="936" w:type="dxa"/>
            <w:shd w:val="clear" w:color="auto" w:fill="BFBFBF" w:themeFill="background1" w:themeFillShade="BF"/>
            <w:vAlign w:val="center"/>
          </w:tcPr>
          <w:p w14:paraId="57B4C7F1" w14:textId="77777777" w:rsidR="00841463" w:rsidRDefault="00841463" w:rsidP="003F1177">
            <w:pPr>
              <w:spacing w:line="240" w:lineRule="auto"/>
              <w:jc w:val="left"/>
            </w:pPr>
          </w:p>
        </w:tc>
      </w:tr>
      <w:tr w:rsidR="00841463" w14:paraId="5EE3262E" w14:textId="77777777" w:rsidTr="006934D9">
        <w:tc>
          <w:tcPr>
            <w:tcW w:w="3401" w:type="dxa"/>
            <w:vAlign w:val="center"/>
          </w:tcPr>
          <w:p w14:paraId="0E78FBD9" w14:textId="1CD41092" w:rsidR="00841463" w:rsidRPr="004B52FB" w:rsidRDefault="00D96B7A" w:rsidP="003F1177">
            <w:pPr>
              <w:spacing w:line="240" w:lineRule="auto"/>
              <w:jc w:val="left"/>
              <w:rPr>
                <w:lang w:val="en-GB"/>
              </w:rPr>
            </w:pPr>
            <w:r w:rsidRPr="004B52FB">
              <w:rPr>
                <w:lang w:val="en-GB"/>
              </w:rPr>
              <w:t>4-Cyano-4-[(</w:t>
            </w:r>
            <w:proofErr w:type="spellStart"/>
            <w:r w:rsidRPr="004B52FB">
              <w:rPr>
                <w:lang w:val="en-GB"/>
              </w:rPr>
              <w:t>dodecylsulfanylthiocarbonyl</w:t>
            </w:r>
            <w:proofErr w:type="spellEnd"/>
            <w:r w:rsidRPr="004B52FB">
              <w:rPr>
                <w:lang w:val="en-GB"/>
              </w:rPr>
              <w:t>)</w:t>
            </w:r>
            <w:proofErr w:type="spellStart"/>
            <w:proofErr w:type="gramStart"/>
            <w:r w:rsidRPr="004B52FB">
              <w:rPr>
                <w:lang w:val="en-GB"/>
              </w:rPr>
              <w:t>sulfanyl</w:t>
            </w:r>
            <w:proofErr w:type="spellEnd"/>
            <w:r w:rsidRPr="004B52FB">
              <w:rPr>
                <w:lang w:val="en-GB"/>
              </w:rPr>
              <w:t>]</w:t>
            </w:r>
            <w:proofErr w:type="spellStart"/>
            <w:r w:rsidRPr="004B52FB">
              <w:rPr>
                <w:lang w:val="en-GB"/>
              </w:rPr>
              <w:t>pentansäure</w:t>
            </w:r>
            <w:proofErr w:type="spellEnd"/>
            <w:proofErr w:type="gramEnd"/>
            <w:r w:rsidR="004B52FB" w:rsidRPr="004B52FB">
              <w:rPr>
                <w:lang w:val="en-GB"/>
              </w:rPr>
              <w:t xml:space="preserve"> (C</w:t>
            </w:r>
            <w:r w:rsidR="004B52FB">
              <w:rPr>
                <w:lang w:val="en-GB"/>
              </w:rPr>
              <w:t>DPA)</w:t>
            </w:r>
          </w:p>
        </w:tc>
        <w:tc>
          <w:tcPr>
            <w:tcW w:w="1303" w:type="dxa"/>
            <w:vAlign w:val="center"/>
          </w:tcPr>
          <w:p w14:paraId="5262631C" w14:textId="2617B0B8" w:rsidR="00841463" w:rsidRPr="004B52FB" w:rsidRDefault="006934D9" w:rsidP="003F1177">
            <w:pPr>
              <w:spacing w:line="240" w:lineRule="auto"/>
              <w:jc w:val="left"/>
              <w:rPr>
                <w:lang w:val="en-GB"/>
              </w:rPr>
            </w:pPr>
            <w:r w:rsidRPr="006934D9">
              <w:t>C</w:t>
            </w:r>
            <w:r w:rsidRPr="006934D9">
              <w:rPr>
                <w:vertAlign w:val="subscript"/>
              </w:rPr>
              <w:t>19</w:t>
            </w:r>
            <w:r w:rsidRPr="006934D9">
              <w:t>H</w:t>
            </w:r>
            <w:r w:rsidRPr="006934D9">
              <w:rPr>
                <w:vertAlign w:val="subscript"/>
              </w:rPr>
              <w:t>33</w:t>
            </w:r>
            <w:r w:rsidRPr="006934D9">
              <w:t>NO</w:t>
            </w:r>
            <w:r w:rsidRPr="006934D9">
              <w:rPr>
                <w:vertAlign w:val="subscript"/>
              </w:rPr>
              <w:t>2</w:t>
            </w:r>
            <w:r w:rsidRPr="006934D9">
              <w:t>S</w:t>
            </w:r>
            <w:r w:rsidRPr="006934D9">
              <w:rPr>
                <w:vertAlign w:val="subscript"/>
              </w:rPr>
              <w:t>3</w:t>
            </w:r>
          </w:p>
        </w:tc>
        <w:tc>
          <w:tcPr>
            <w:tcW w:w="850" w:type="dxa"/>
            <w:vAlign w:val="center"/>
          </w:tcPr>
          <w:p w14:paraId="23811A9E" w14:textId="13E4CB6A" w:rsidR="00841463" w:rsidRPr="004B52FB" w:rsidRDefault="006934D9" w:rsidP="003F1177">
            <w:pPr>
              <w:spacing w:line="240" w:lineRule="auto"/>
              <w:jc w:val="left"/>
              <w:rPr>
                <w:lang w:val="en-GB"/>
              </w:rPr>
            </w:pPr>
            <w:r>
              <w:rPr>
                <w:lang w:val="en-GB"/>
              </w:rPr>
              <w:t>403,63</w:t>
            </w:r>
          </w:p>
        </w:tc>
        <w:tc>
          <w:tcPr>
            <w:tcW w:w="851" w:type="dxa"/>
            <w:shd w:val="clear" w:color="auto" w:fill="BFBFBF" w:themeFill="background1" w:themeFillShade="BF"/>
            <w:vAlign w:val="center"/>
          </w:tcPr>
          <w:p w14:paraId="2AE6D307" w14:textId="77777777" w:rsidR="00841463" w:rsidRPr="004B52FB" w:rsidRDefault="00841463" w:rsidP="003F1177">
            <w:pPr>
              <w:spacing w:line="240" w:lineRule="auto"/>
              <w:jc w:val="left"/>
              <w:rPr>
                <w:lang w:val="en-GB"/>
              </w:rPr>
            </w:pPr>
          </w:p>
        </w:tc>
        <w:tc>
          <w:tcPr>
            <w:tcW w:w="1077" w:type="dxa"/>
            <w:vAlign w:val="center"/>
          </w:tcPr>
          <w:p w14:paraId="743A6CC9" w14:textId="1E2B0721" w:rsidR="00841463" w:rsidRDefault="00D96B7A" w:rsidP="003F1177">
            <w:pPr>
              <w:spacing w:line="240" w:lineRule="auto"/>
              <w:jc w:val="left"/>
            </w:pPr>
            <w:r>
              <w:t>0,003</w:t>
            </w:r>
          </w:p>
        </w:tc>
        <w:tc>
          <w:tcPr>
            <w:tcW w:w="1247" w:type="dxa"/>
            <w:vAlign w:val="center"/>
          </w:tcPr>
          <w:p w14:paraId="006C5289" w14:textId="77777777" w:rsidR="00841463" w:rsidRDefault="00841463" w:rsidP="003F1177">
            <w:pPr>
              <w:spacing w:line="240" w:lineRule="auto"/>
              <w:jc w:val="left"/>
            </w:pPr>
          </w:p>
        </w:tc>
        <w:tc>
          <w:tcPr>
            <w:tcW w:w="936" w:type="dxa"/>
            <w:shd w:val="clear" w:color="auto" w:fill="BFBFBF" w:themeFill="background1" w:themeFillShade="BF"/>
            <w:vAlign w:val="center"/>
          </w:tcPr>
          <w:p w14:paraId="56A6FA74" w14:textId="77777777" w:rsidR="00841463" w:rsidRDefault="00841463" w:rsidP="003F1177">
            <w:pPr>
              <w:spacing w:line="240" w:lineRule="auto"/>
              <w:jc w:val="left"/>
            </w:pPr>
          </w:p>
        </w:tc>
      </w:tr>
      <w:tr w:rsidR="00D96B7A" w14:paraId="26033AF4" w14:textId="77777777" w:rsidTr="006934D9">
        <w:tc>
          <w:tcPr>
            <w:tcW w:w="3401" w:type="dxa"/>
            <w:vAlign w:val="center"/>
          </w:tcPr>
          <w:p w14:paraId="3C966B6F" w14:textId="72971EF9" w:rsidR="00D96B7A" w:rsidRDefault="00D96B7A" w:rsidP="003F1177">
            <w:pPr>
              <w:spacing w:line="240" w:lineRule="auto"/>
              <w:jc w:val="left"/>
            </w:pPr>
            <w:proofErr w:type="spellStart"/>
            <w:r>
              <w:t>Anisol</w:t>
            </w:r>
            <w:proofErr w:type="spellEnd"/>
          </w:p>
        </w:tc>
        <w:tc>
          <w:tcPr>
            <w:tcW w:w="1303" w:type="dxa"/>
            <w:vAlign w:val="center"/>
          </w:tcPr>
          <w:p w14:paraId="71A464FA" w14:textId="54AE74AF" w:rsidR="00D96B7A" w:rsidRPr="006934D9" w:rsidRDefault="006934D9" w:rsidP="006934D9">
            <w:pPr>
              <w:spacing w:line="240" w:lineRule="auto"/>
              <w:jc w:val="left"/>
            </w:pPr>
            <w:r>
              <w:t>C</w:t>
            </w:r>
            <w:r w:rsidRPr="006934D9">
              <w:rPr>
                <w:vertAlign w:val="subscript"/>
              </w:rPr>
              <w:t>7</w:t>
            </w:r>
            <w:r>
              <w:t>H</w:t>
            </w:r>
            <w:r>
              <w:rPr>
                <w:vertAlign w:val="subscript"/>
              </w:rPr>
              <w:t>8</w:t>
            </w:r>
            <w:r>
              <w:t>O</w:t>
            </w:r>
          </w:p>
        </w:tc>
        <w:tc>
          <w:tcPr>
            <w:tcW w:w="850" w:type="dxa"/>
            <w:vAlign w:val="center"/>
          </w:tcPr>
          <w:p w14:paraId="4AC2BAFD" w14:textId="19B022AF" w:rsidR="00D96B7A" w:rsidRDefault="006934D9" w:rsidP="003F1177">
            <w:pPr>
              <w:spacing w:line="240" w:lineRule="auto"/>
              <w:jc w:val="left"/>
            </w:pPr>
            <w:r>
              <w:t>108,14</w:t>
            </w:r>
          </w:p>
        </w:tc>
        <w:tc>
          <w:tcPr>
            <w:tcW w:w="851" w:type="dxa"/>
            <w:vAlign w:val="center"/>
          </w:tcPr>
          <w:p w14:paraId="2B8C529B" w14:textId="69A19E76" w:rsidR="00D96B7A" w:rsidRDefault="006934D9" w:rsidP="003F1177">
            <w:pPr>
              <w:spacing w:line="240" w:lineRule="auto"/>
              <w:jc w:val="left"/>
            </w:pPr>
            <w:r>
              <w:t>0,99</w:t>
            </w:r>
          </w:p>
        </w:tc>
        <w:tc>
          <w:tcPr>
            <w:tcW w:w="1077" w:type="dxa"/>
            <w:vAlign w:val="center"/>
          </w:tcPr>
          <w:p w14:paraId="4149BDDB" w14:textId="1F615E48" w:rsidR="00D96B7A" w:rsidRDefault="00D96B7A" w:rsidP="003F1177">
            <w:pPr>
              <w:spacing w:line="240" w:lineRule="auto"/>
              <w:jc w:val="left"/>
            </w:pPr>
            <w:r>
              <w:t>0,125</w:t>
            </w:r>
          </w:p>
        </w:tc>
        <w:tc>
          <w:tcPr>
            <w:tcW w:w="1247" w:type="dxa"/>
            <w:vAlign w:val="center"/>
          </w:tcPr>
          <w:p w14:paraId="45054137" w14:textId="77777777" w:rsidR="00D96B7A" w:rsidRDefault="00D96B7A" w:rsidP="003F1177">
            <w:pPr>
              <w:spacing w:line="240" w:lineRule="auto"/>
              <w:jc w:val="left"/>
            </w:pPr>
          </w:p>
        </w:tc>
        <w:tc>
          <w:tcPr>
            <w:tcW w:w="936" w:type="dxa"/>
            <w:vAlign w:val="center"/>
          </w:tcPr>
          <w:p w14:paraId="75A3BFD5" w14:textId="77777777" w:rsidR="00D96B7A" w:rsidRDefault="00D96B7A" w:rsidP="003F1177">
            <w:pPr>
              <w:spacing w:line="240" w:lineRule="auto"/>
              <w:jc w:val="left"/>
            </w:pPr>
          </w:p>
        </w:tc>
      </w:tr>
      <w:tr w:rsidR="00841463" w14:paraId="0CCBB129" w14:textId="77777777" w:rsidTr="006934D9">
        <w:tc>
          <w:tcPr>
            <w:tcW w:w="3401" w:type="dxa"/>
            <w:vAlign w:val="center"/>
          </w:tcPr>
          <w:p w14:paraId="4B3CA98C" w14:textId="2A7BD7B2" w:rsidR="00841463" w:rsidRDefault="00D96B7A" w:rsidP="003F1177">
            <w:pPr>
              <w:spacing w:line="240" w:lineRule="auto"/>
              <w:jc w:val="left"/>
            </w:pPr>
            <w:proofErr w:type="gramStart"/>
            <w:r w:rsidRPr="00D96B7A">
              <w:rPr>
                <w:i/>
                <w:iCs/>
              </w:rPr>
              <w:t>N,N</w:t>
            </w:r>
            <w:proofErr w:type="gramEnd"/>
            <w:r>
              <w:t>-</w:t>
            </w:r>
            <w:proofErr w:type="spellStart"/>
            <w:r>
              <w:t>Dimethylacetamid</w:t>
            </w:r>
            <w:proofErr w:type="spellEnd"/>
            <w:r>
              <w:t xml:space="preserve"> (</w:t>
            </w:r>
            <w:proofErr w:type="spellStart"/>
            <w:r>
              <w:t>DMAc</w:t>
            </w:r>
            <w:proofErr w:type="spellEnd"/>
            <w:r>
              <w:t>)</w:t>
            </w:r>
          </w:p>
        </w:tc>
        <w:tc>
          <w:tcPr>
            <w:tcW w:w="1303" w:type="dxa"/>
            <w:vAlign w:val="center"/>
          </w:tcPr>
          <w:p w14:paraId="71413CD8" w14:textId="25B1782F" w:rsidR="00841463" w:rsidRPr="00C54235" w:rsidRDefault="00C54235" w:rsidP="003F1177">
            <w:pPr>
              <w:spacing w:line="240" w:lineRule="auto"/>
              <w:jc w:val="left"/>
            </w:pPr>
            <w:r>
              <w:t>C</w:t>
            </w:r>
            <w:r>
              <w:rPr>
                <w:vertAlign w:val="subscript"/>
              </w:rPr>
              <w:t>4</w:t>
            </w:r>
            <w:r>
              <w:t>H</w:t>
            </w:r>
            <w:r>
              <w:rPr>
                <w:vertAlign w:val="subscript"/>
              </w:rPr>
              <w:t>9</w:t>
            </w:r>
            <w:r>
              <w:t>NO</w:t>
            </w:r>
          </w:p>
        </w:tc>
        <w:tc>
          <w:tcPr>
            <w:tcW w:w="850" w:type="dxa"/>
            <w:vAlign w:val="center"/>
          </w:tcPr>
          <w:p w14:paraId="6EC81444" w14:textId="75A456F6" w:rsidR="00841463" w:rsidRDefault="00C54235" w:rsidP="003F1177">
            <w:pPr>
              <w:spacing w:line="240" w:lineRule="auto"/>
              <w:jc w:val="left"/>
            </w:pPr>
            <w:r>
              <w:t>87,12</w:t>
            </w:r>
          </w:p>
        </w:tc>
        <w:tc>
          <w:tcPr>
            <w:tcW w:w="851" w:type="dxa"/>
            <w:vAlign w:val="center"/>
          </w:tcPr>
          <w:p w14:paraId="0CBE60D4" w14:textId="75B54C51" w:rsidR="00841463" w:rsidRDefault="00C54235" w:rsidP="003F1177">
            <w:pPr>
              <w:spacing w:line="240" w:lineRule="auto"/>
              <w:jc w:val="left"/>
            </w:pPr>
            <w:r>
              <w:t>0,94</w:t>
            </w:r>
          </w:p>
        </w:tc>
        <w:tc>
          <w:tcPr>
            <w:tcW w:w="1077" w:type="dxa"/>
            <w:vAlign w:val="center"/>
          </w:tcPr>
          <w:p w14:paraId="7E955CAF" w14:textId="77777777" w:rsidR="00841463" w:rsidRDefault="00841463" w:rsidP="003F1177">
            <w:pPr>
              <w:spacing w:line="240" w:lineRule="auto"/>
              <w:jc w:val="left"/>
            </w:pPr>
          </w:p>
        </w:tc>
        <w:tc>
          <w:tcPr>
            <w:tcW w:w="1247" w:type="dxa"/>
            <w:vAlign w:val="center"/>
          </w:tcPr>
          <w:p w14:paraId="4311A434" w14:textId="77777777" w:rsidR="00841463" w:rsidRDefault="00841463" w:rsidP="003F1177">
            <w:pPr>
              <w:spacing w:line="240" w:lineRule="auto"/>
              <w:jc w:val="left"/>
            </w:pPr>
          </w:p>
        </w:tc>
        <w:tc>
          <w:tcPr>
            <w:tcW w:w="936" w:type="dxa"/>
            <w:vAlign w:val="center"/>
          </w:tcPr>
          <w:p w14:paraId="16D537D5" w14:textId="6C0E9969" w:rsidR="00841463" w:rsidRDefault="00D96B7A" w:rsidP="003F1177">
            <w:pPr>
              <w:spacing w:line="240" w:lineRule="auto"/>
              <w:jc w:val="left"/>
            </w:pPr>
            <w:r>
              <w:t>3</w:t>
            </w:r>
          </w:p>
        </w:tc>
      </w:tr>
      <w:tr w:rsidR="00841463" w14:paraId="5EE57A47" w14:textId="77777777" w:rsidTr="006934D9">
        <w:tc>
          <w:tcPr>
            <w:tcW w:w="3401" w:type="dxa"/>
            <w:vAlign w:val="center"/>
          </w:tcPr>
          <w:p w14:paraId="7D583002" w14:textId="02B15F04" w:rsidR="00841463" w:rsidRDefault="00D96B7A" w:rsidP="003F1177">
            <w:pPr>
              <w:spacing w:line="240" w:lineRule="auto"/>
              <w:jc w:val="left"/>
            </w:pPr>
            <w:proofErr w:type="spellStart"/>
            <w:r>
              <w:t>Deuteriertes</w:t>
            </w:r>
            <w:proofErr w:type="spellEnd"/>
            <w:r>
              <w:t xml:space="preserve"> Chloroform </w:t>
            </w:r>
          </w:p>
        </w:tc>
        <w:tc>
          <w:tcPr>
            <w:tcW w:w="1303" w:type="dxa"/>
            <w:vAlign w:val="center"/>
          </w:tcPr>
          <w:p w14:paraId="3B36ACD2" w14:textId="5E6A5906" w:rsidR="00841463" w:rsidRPr="00D96B7A" w:rsidRDefault="00D96B7A" w:rsidP="003F1177">
            <w:pPr>
              <w:spacing w:line="240" w:lineRule="auto"/>
              <w:jc w:val="left"/>
            </w:pPr>
            <w:r>
              <w:t>CDCl</w:t>
            </w:r>
            <w:r>
              <w:rPr>
                <w:vertAlign w:val="subscript"/>
              </w:rPr>
              <w:t>3</w:t>
            </w:r>
          </w:p>
        </w:tc>
        <w:tc>
          <w:tcPr>
            <w:tcW w:w="850" w:type="dxa"/>
            <w:vAlign w:val="center"/>
          </w:tcPr>
          <w:p w14:paraId="3B90C3F0" w14:textId="69CF00C9" w:rsidR="00841463" w:rsidRDefault="00C54235" w:rsidP="003F1177">
            <w:pPr>
              <w:spacing w:line="240" w:lineRule="auto"/>
              <w:jc w:val="left"/>
            </w:pPr>
            <w:r>
              <w:t>120,38</w:t>
            </w:r>
          </w:p>
        </w:tc>
        <w:tc>
          <w:tcPr>
            <w:tcW w:w="851" w:type="dxa"/>
            <w:vAlign w:val="center"/>
          </w:tcPr>
          <w:p w14:paraId="3BB9AB40" w14:textId="2DEB4FEE" w:rsidR="00841463" w:rsidRDefault="00D466FA" w:rsidP="003F1177">
            <w:pPr>
              <w:spacing w:line="240" w:lineRule="auto"/>
              <w:jc w:val="left"/>
            </w:pPr>
            <w:r>
              <w:t>1,50</w:t>
            </w:r>
          </w:p>
        </w:tc>
        <w:tc>
          <w:tcPr>
            <w:tcW w:w="1077" w:type="dxa"/>
            <w:vAlign w:val="center"/>
          </w:tcPr>
          <w:p w14:paraId="5CEB80A7" w14:textId="77777777" w:rsidR="00841463" w:rsidRDefault="00841463" w:rsidP="003F1177">
            <w:pPr>
              <w:spacing w:line="240" w:lineRule="auto"/>
              <w:jc w:val="left"/>
            </w:pPr>
          </w:p>
        </w:tc>
        <w:tc>
          <w:tcPr>
            <w:tcW w:w="1247" w:type="dxa"/>
            <w:vAlign w:val="center"/>
          </w:tcPr>
          <w:p w14:paraId="51B36EAB" w14:textId="77777777" w:rsidR="00841463" w:rsidRDefault="00841463" w:rsidP="003F1177">
            <w:pPr>
              <w:spacing w:line="240" w:lineRule="auto"/>
              <w:jc w:val="left"/>
            </w:pPr>
          </w:p>
        </w:tc>
        <w:tc>
          <w:tcPr>
            <w:tcW w:w="936" w:type="dxa"/>
            <w:vAlign w:val="center"/>
          </w:tcPr>
          <w:p w14:paraId="6BA97474" w14:textId="298B69C0" w:rsidR="00841463" w:rsidRPr="008E5620" w:rsidRDefault="00CD4235" w:rsidP="003F1177">
            <w:pPr>
              <w:spacing w:line="240" w:lineRule="auto"/>
              <w:jc w:val="left"/>
            </w:pPr>
            <w:r>
              <w:t>0,5</w:t>
            </w:r>
          </w:p>
        </w:tc>
      </w:tr>
      <w:tr w:rsidR="00841463" w14:paraId="660F15E8" w14:textId="77777777" w:rsidTr="006934D9">
        <w:tc>
          <w:tcPr>
            <w:tcW w:w="3401" w:type="dxa"/>
            <w:vAlign w:val="center"/>
          </w:tcPr>
          <w:p w14:paraId="2490E49D" w14:textId="29A6306F" w:rsidR="00841463" w:rsidRPr="00981B9D" w:rsidRDefault="00D96B7A" w:rsidP="003F1177">
            <w:pPr>
              <w:spacing w:line="240" w:lineRule="auto"/>
              <w:jc w:val="left"/>
            </w:pPr>
            <w:r>
              <w:t>Dimethylformamid (DMF)</w:t>
            </w:r>
            <w:r w:rsidR="00C54235">
              <w:t xml:space="preserve"> (2.5)</w:t>
            </w:r>
          </w:p>
        </w:tc>
        <w:tc>
          <w:tcPr>
            <w:tcW w:w="1303" w:type="dxa"/>
            <w:vAlign w:val="center"/>
          </w:tcPr>
          <w:p w14:paraId="659F274F" w14:textId="29FA2A0A" w:rsidR="00841463" w:rsidRDefault="00D466FA" w:rsidP="003F1177">
            <w:pPr>
              <w:spacing w:line="240" w:lineRule="auto"/>
              <w:jc w:val="left"/>
            </w:pPr>
            <w:r w:rsidRPr="00D466FA">
              <w:t>C</w:t>
            </w:r>
            <w:r w:rsidRPr="00D466FA">
              <w:rPr>
                <w:vertAlign w:val="subscript"/>
              </w:rPr>
              <w:t>3</w:t>
            </w:r>
            <w:r w:rsidRPr="00D466FA">
              <w:t>H</w:t>
            </w:r>
            <w:r w:rsidRPr="00D466FA">
              <w:rPr>
                <w:vertAlign w:val="subscript"/>
              </w:rPr>
              <w:t>7</w:t>
            </w:r>
            <w:r w:rsidRPr="00D466FA">
              <w:t>NO</w:t>
            </w:r>
          </w:p>
        </w:tc>
        <w:tc>
          <w:tcPr>
            <w:tcW w:w="850" w:type="dxa"/>
            <w:vAlign w:val="center"/>
          </w:tcPr>
          <w:p w14:paraId="25B3FE75" w14:textId="5240E044" w:rsidR="00841463" w:rsidRDefault="00D466FA" w:rsidP="003F1177">
            <w:pPr>
              <w:spacing w:line="240" w:lineRule="auto"/>
              <w:jc w:val="left"/>
            </w:pPr>
            <w:r w:rsidRPr="00D466FA">
              <w:t>73,09</w:t>
            </w:r>
          </w:p>
        </w:tc>
        <w:tc>
          <w:tcPr>
            <w:tcW w:w="851" w:type="dxa"/>
            <w:vAlign w:val="center"/>
          </w:tcPr>
          <w:p w14:paraId="0535928B" w14:textId="5562848B" w:rsidR="00841463" w:rsidRDefault="00D466FA" w:rsidP="003F1177">
            <w:pPr>
              <w:spacing w:line="240" w:lineRule="auto"/>
              <w:jc w:val="left"/>
            </w:pPr>
            <w:r>
              <w:t>0,948</w:t>
            </w:r>
          </w:p>
        </w:tc>
        <w:tc>
          <w:tcPr>
            <w:tcW w:w="1077" w:type="dxa"/>
            <w:vAlign w:val="center"/>
          </w:tcPr>
          <w:p w14:paraId="73438F46" w14:textId="77777777" w:rsidR="00841463" w:rsidRDefault="00841463" w:rsidP="003F1177">
            <w:pPr>
              <w:spacing w:line="240" w:lineRule="auto"/>
              <w:jc w:val="left"/>
            </w:pPr>
          </w:p>
        </w:tc>
        <w:tc>
          <w:tcPr>
            <w:tcW w:w="1247" w:type="dxa"/>
            <w:vAlign w:val="center"/>
          </w:tcPr>
          <w:p w14:paraId="01DC53CA" w14:textId="77777777" w:rsidR="00841463" w:rsidRPr="008E5620" w:rsidRDefault="00841463" w:rsidP="003F1177">
            <w:pPr>
              <w:spacing w:line="240" w:lineRule="auto"/>
              <w:jc w:val="left"/>
            </w:pPr>
          </w:p>
        </w:tc>
        <w:tc>
          <w:tcPr>
            <w:tcW w:w="936" w:type="dxa"/>
            <w:vAlign w:val="center"/>
          </w:tcPr>
          <w:p w14:paraId="7C871A76" w14:textId="127951DB" w:rsidR="00841463" w:rsidRPr="008E5620" w:rsidRDefault="00CD4235" w:rsidP="003F1177">
            <w:pPr>
              <w:spacing w:line="240" w:lineRule="auto"/>
              <w:jc w:val="left"/>
            </w:pPr>
            <w:r>
              <w:t>ca. 5</w:t>
            </w:r>
          </w:p>
        </w:tc>
      </w:tr>
      <w:tr w:rsidR="00CD4235" w14:paraId="439FFE48" w14:textId="77777777" w:rsidTr="006934D9">
        <w:tc>
          <w:tcPr>
            <w:tcW w:w="3401" w:type="dxa"/>
            <w:vAlign w:val="center"/>
          </w:tcPr>
          <w:p w14:paraId="2FD15467" w14:textId="74C4683F" w:rsidR="00CD4235" w:rsidRDefault="00CD4235" w:rsidP="003F1177">
            <w:pPr>
              <w:spacing w:line="240" w:lineRule="auto"/>
              <w:jc w:val="left"/>
            </w:pPr>
            <w:r>
              <w:t>Wasser</w:t>
            </w:r>
          </w:p>
        </w:tc>
        <w:tc>
          <w:tcPr>
            <w:tcW w:w="1303" w:type="dxa"/>
            <w:vAlign w:val="center"/>
          </w:tcPr>
          <w:p w14:paraId="0C9FAE9D" w14:textId="05D27096" w:rsidR="00CD4235" w:rsidRPr="00CD4235" w:rsidRDefault="00CD4235" w:rsidP="003F1177">
            <w:pPr>
              <w:spacing w:line="240" w:lineRule="auto"/>
              <w:jc w:val="left"/>
            </w:pPr>
            <w:r>
              <w:t>H</w:t>
            </w:r>
            <w:r>
              <w:rPr>
                <w:vertAlign w:val="subscript"/>
              </w:rPr>
              <w:t>2</w:t>
            </w:r>
            <w:r>
              <w:t>O</w:t>
            </w:r>
          </w:p>
        </w:tc>
        <w:tc>
          <w:tcPr>
            <w:tcW w:w="850" w:type="dxa"/>
            <w:vAlign w:val="center"/>
          </w:tcPr>
          <w:p w14:paraId="64FA838A" w14:textId="4D95D05F" w:rsidR="00CD4235" w:rsidRDefault="00CD4235" w:rsidP="003F1177">
            <w:pPr>
              <w:spacing w:line="240" w:lineRule="auto"/>
              <w:jc w:val="left"/>
            </w:pPr>
            <w:r>
              <w:t>18,02</w:t>
            </w:r>
          </w:p>
        </w:tc>
        <w:tc>
          <w:tcPr>
            <w:tcW w:w="851" w:type="dxa"/>
            <w:vAlign w:val="center"/>
          </w:tcPr>
          <w:p w14:paraId="79954269" w14:textId="5AD56D3F" w:rsidR="00CD4235" w:rsidRDefault="00CD4235" w:rsidP="003F1177">
            <w:pPr>
              <w:spacing w:line="240" w:lineRule="auto"/>
              <w:jc w:val="left"/>
            </w:pPr>
            <w:r>
              <w:t>0,997</w:t>
            </w:r>
          </w:p>
        </w:tc>
        <w:tc>
          <w:tcPr>
            <w:tcW w:w="1077" w:type="dxa"/>
            <w:vAlign w:val="center"/>
          </w:tcPr>
          <w:p w14:paraId="6E21AAF5" w14:textId="77777777" w:rsidR="00CD4235" w:rsidRDefault="00CD4235" w:rsidP="003F1177">
            <w:pPr>
              <w:spacing w:line="240" w:lineRule="auto"/>
              <w:jc w:val="left"/>
            </w:pPr>
          </w:p>
        </w:tc>
        <w:tc>
          <w:tcPr>
            <w:tcW w:w="1247" w:type="dxa"/>
            <w:vAlign w:val="center"/>
          </w:tcPr>
          <w:p w14:paraId="1CA859BD" w14:textId="77777777" w:rsidR="00CD4235" w:rsidRPr="008E5620" w:rsidRDefault="00CD4235" w:rsidP="003F1177">
            <w:pPr>
              <w:spacing w:line="240" w:lineRule="auto"/>
              <w:jc w:val="left"/>
            </w:pPr>
          </w:p>
        </w:tc>
        <w:tc>
          <w:tcPr>
            <w:tcW w:w="936" w:type="dxa"/>
            <w:vAlign w:val="center"/>
          </w:tcPr>
          <w:p w14:paraId="01876E52" w14:textId="2DE03DBC" w:rsidR="00CD4235" w:rsidRPr="008E5620" w:rsidRDefault="00CD4235" w:rsidP="003F1177">
            <w:pPr>
              <w:spacing w:line="240" w:lineRule="auto"/>
              <w:jc w:val="left"/>
            </w:pPr>
            <w:r>
              <w:t>2</w:t>
            </w:r>
          </w:p>
        </w:tc>
      </w:tr>
    </w:tbl>
    <w:p w14:paraId="6BC84B8E" w14:textId="77777777" w:rsidR="00DD4413" w:rsidRPr="003F1177" w:rsidRDefault="000D4427" w:rsidP="003F1177">
      <w:pPr>
        <w:spacing w:before="60"/>
        <w:rPr>
          <w:sz w:val="20"/>
        </w:rPr>
      </w:pPr>
      <w:r w:rsidRPr="003F1177">
        <w:rPr>
          <w:sz w:val="20"/>
        </w:rPr>
        <w:t>*Eine Volumenangabe ist nur bei Flüssigkeiten sinnvoll.</w:t>
      </w:r>
    </w:p>
    <w:p w14:paraId="7E078476" w14:textId="77777777" w:rsidR="000D4427" w:rsidRDefault="000D4427" w:rsidP="000D4427"/>
    <w:p w14:paraId="0171A911" w14:textId="77777777" w:rsidR="00607B95" w:rsidRPr="000D4427" w:rsidRDefault="00B943A8" w:rsidP="00F35840">
      <w:pPr>
        <w:shd w:val="clear" w:color="auto" w:fill="D9D9D9" w:themeFill="background1" w:themeFillShade="D9"/>
        <w:spacing w:after="120" w:line="240" w:lineRule="auto"/>
        <w:rPr>
          <w:b/>
        </w:rPr>
      </w:pPr>
      <w:r>
        <w:rPr>
          <w:b/>
        </w:rPr>
        <w:t>Lagerorte der Edukte</w:t>
      </w:r>
      <w:r w:rsidR="00607B95" w:rsidRPr="000D4427">
        <w:rPr>
          <w:b/>
        </w:rPr>
        <w:t>:</w:t>
      </w:r>
    </w:p>
    <w:tbl>
      <w:tblPr>
        <w:tblW w:w="9752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6350"/>
      </w:tblGrid>
      <w:tr w:rsidR="00B943A8" w14:paraId="5AC10090" w14:textId="77777777" w:rsidTr="00B943A8">
        <w:tc>
          <w:tcPr>
            <w:tcW w:w="3402" w:type="dxa"/>
            <w:shd w:val="clear" w:color="auto" w:fill="F2F2F2"/>
          </w:tcPr>
          <w:p w14:paraId="006FB0F2" w14:textId="77777777" w:rsidR="00B943A8" w:rsidRDefault="00B943A8" w:rsidP="003F1177">
            <w:pPr>
              <w:spacing w:line="240" w:lineRule="auto"/>
            </w:pPr>
            <w:r>
              <w:t>Substanz</w:t>
            </w:r>
          </w:p>
        </w:tc>
        <w:tc>
          <w:tcPr>
            <w:tcW w:w="6350" w:type="dxa"/>
            <w:shd w:val="clear" w:color="auto" w:fill="F2F2F2"/>
            <w:vAlign w:val="center"/>
          </w:tcPr>
          <w:p w14:paraId="57E3D721" w14:textId="77777777" w:rsidR="00B943A8" w:rsidRDefault="00B943A8" w:rsidP="003F1177">
            <w:pPr>
              <w:spacing w:line="240" w:lineRule="auto"/>
              <w:jc w:val="center"/>
            </w:pPr>
            <w:r>
              <w:t xml:space="preserve">Lagerort gem. </w:t>
            </w:r>
            <w:proofErr w:type="spellStart"/>
            <w:r>
              <w:t>DaMaRIS</w:t>
            </w:r>
            <w:proofErr w:type="spellEnd"/>
          </w:p>
        </w:tc>
      </w:tr>
      <w:tr w:rsidR="00CD4235" w14:paraId="18428D2F" w14:textId="77777777" w:rsidTr="00B943A8">
        <w:tc>
          <w:tcPr>
            <w:tcW w:w="3402" w:type="dxa"/>
            <w:vAlign w:val="center"/>
          </w:tcPr>
          <w:p w14:paraId="2B2302E1" w14:textId="72C0D843" w:rsidR="00CD4235" w:rsidRDefault="00CD4235" w:rsidP="00CD4235">
            <w:pPr>
              <w:spacing w:line="240" w:lineRule="auto"/>
              <w:jc w:val="left"/>
            </w:pPr>
            <w:r>
              <w:t>4-Acryloylmorpholin (NAM)</w:t>
            </w:r>
          </w:p>
        </w:tc>
        <w:tc>
          <w:tcPr>
            <w:tcW w:w="6350" w:type="dxa"/>
            <w:vAlign w:val="center"/>
          </w:tcPr>
          <w:p w14:paraId="79324308" w14:textId="176CB284" w:rsidR="00CD4235" w:rsidRPr="00CD4235" w:rsidRDefault="00CD4235" w:rsidP="00CD4235">
            <w:pPr>
              <w:spacing w:line="240" w:lineRule="auto"/>
              <w:jc w:val="left"/>
              <w:rPr>
                <w:i/>
                <w:iCs/>
              </w:rPr>
            </w:pPr>
            <w:r w:rsidRPr="00CD4235">
              <w:rPr>
                <w:i/>
                <w:iCs/>
              </w:rPr>
              <w:t xml:space="preserve">Kein Eintrag im </w:t>
            </w:r>
            <w:proofErr w:type="spellStart"/>
            <w:r w:rsidRPr="00CD4235">
              <w:rPr>
                <w:i/>
                <w:iCs/>
              </w:rPr>
              <w:t>DaMaRIS</w:t>
            </w:r>
            <w:proofErr w:type="spellEnd"/>
          </w:p>
        </w:tc>
      </w:tr>
      <w:tr w:rsidR="00CD4235" w14:paraId="77ACA675" w14:textId="77777777" w:rsidTr="00B943A8">
        <w:tc>
          <w:tcPr>
            <w:tcW w:w="3402" w:type="dxa"/>
            <w:vAlign w:val="center"/>
          </w:tcPr>
          <w:p w14:paraId="4C2F008A" w14:textId="6B3587C9" w:rsidR="00CD4235" w:rsidRDefault="00CD4235" w:rsidP="00CD4235">
            <w:pPr>
              <w:spacing w:line="240" w:lineRule="auto"/>
              <w:jc w:val="left"/>
            </w:pPr>
            <w:proofErr w:type="spellStart"/>
            <w:r>
              <w:t>Azobisisobutyronitril</w:t>
            </w:r>
            <w:proofErr w:type="spellEnd"/>
            <w:r>
              <w:t xml:space="preserve"> (AIBN)</w:t>
            </w:r>
          </w:p>
        </w:tc>
        <w:tc>
          <w:tcPr>
            <w:tcW w:w="6350" w:type="dxa"/>
            <w:vAlign w:val="center"/>
          </w:tcPr>
          <w:p w14:paraId="42349E60" w14:textId="50C9A386" w:rsidR="00CD4235" w:rsidRDefault="00CD4235" w:rsidP="00CD4235">
            <w:pPr>
              <w:spacing w:line="240" w:lineRule="auto"/>
              <w:jc w:val="left"/>
            </w:pPr>
            <w:r w:rsidRPr="00CD4235">
              <w:t>S01-2-K04-001</w:t>
            </w:r>
          </w:p>
        </w:tc>
      </w:tr>
      <w:tr w:rsidR="00CD4235" w:rsidRPr="004B52FB" w14:paraId="61680B50" w14:textId="77777777" w:rsidTr="00B943A8">
        <w:tc>
          <w:tcPr>
            <w:tcW w:w="3402" w:type="dxa"/>
            <w:vAlign w:val="center"/>
          </w:tcPr>
          <w:p w14:paraId="357AD1B0" w14:textId="74FEA3FA" w:rsidR="00CD4235" w:rsidRPr="004B52FB" w:rsidRDefault="00CD4235" w:rsidP="00CD4235">
            <w:pPr>
              <w:spacing w:line="240" w:lineRule="auto"/>
              <w:jc w:val="left"/>
              <w:rPr>
                <w:lang w:val="en-GB"/>
              </w:rPr>
            </w:pPr>
            <w:r w:rsidRPr="004B52FB">
              <w:rPr>
                <w:lang w:val="en-GB"/>
              </w:rPr>
              <w:t>4-Cyano-4-[(</w:t>
            </w:r>
            <w:proofErr w:type="spellStart"/>
            <w:r w:rsidRPr="004B52FB">
              <w:rPr>
                <w:lang w:val="en-GB"/>
              </w:rPr>
              <w:t>dodecylsulfanylthiocarbonyl</w:t>
            </w:r>
            <w:proofErr w:type="spellEnd"/>
            <w:r w:rsidRPr="004B52FB">
              <w:rPr>
                <w:lang w:val="en-GB"/>
              </w:rPr>
              <w:t>)</w:t>
            </w:r>
            <w:proofErr w:type="spellStart"/>
            <w:proofErr w:type="gramStart"/>
            <w:r w:rsidRPr="004B52FB">
              <w:rPr>
                <w:lang w:val="en-GB"/>
              </w:rPr>
              <w:t>sulfanyl</w:t>
            </w:r>
            <w:proofErr w:type="spellEnd"/>
            <w:r w:rsidRPr="004B52FB">
              <w:rPr>
                <w:lang w:val="en-GB"/>
              </w:rPr>
              <w:t>]</w:t>
            </w:r>
            <w:proofErr w:type="spellStart"/>
            <w:r w:rsidRPr="004B52FB">
              <w:rPr>
                <w:lang w:val="en-GB"/>
              </w:rPr>
              <w:t>pentansäure</w:t>
            </w:r>
            <w:proofErr w:type="spellEnd"/>
            <w:proofErr w:type="gramEnd"/>
            <w:r w:rsidR="004B52FB" w:rsidRPr="004B52FB">
              <w:rPr>
                <w:lang w:val="en-GB"/>
              </w:rPr>
              <w:t xml:space="preserve"> (C</w:t>
            </w:r>
            <w:r w:rsidR="004B52FB">
              <w:rPr>
                <w:lang w:val="en-GB"/>
              </w:rPr>
              <w:t>DPA)</w:t>
            </w:r>
          </w:p>
        </w:tc>
        <w:tc>
          <w:tcPr>
            <w:tcW w:w="6350" w:type="dxa"/>
            <w:vAlign w:val="center"/>
          </w:tcPr>
          <w:p w14:paraId="43CB1817" w14:textId="42072C37" w:rsidR="00CD4235" w:rsidRPr="004B52FB" w:rsidRDefault="004B52FB" w:rsidP="00CD4235">
            <w:pPr>
              <w:spacing w:line="240" w:lineRule="auto"/>
              <w:jc w:val="left"/>
              <w:rPr>
                <w:lang w:val="en-GB"/>
              </w:rPr>
            </w:pPr>
            <w:r w:rsidRPr="00CD4235">
              <w:rPr>
                <w:i/>
                <w:iCs/>
              </w:rPr>
              <w:t xml:space="preserve">Kein Eintrag im </w:t>
            </w:r>
            <w:proofErr w:type="spellStart"/>
            <w:r w:rsidRPr="00CD4235">
              <w:rPr>
                <w:i/>
                <w:iCs/>
              </w:rPr>
              <w:t>DaMaRIS</w:t>
            </w:r>
            <w:proofErr w:type="spellEnd"/>
          </w:p>
        </w:tc>
      </w:tr>
      <w:tr w:rsidR="006934D9" w14:paraId="070423D8" w14:textId="77777777" w:rsidTr="00B943A8">
        <w:tc>
          <w:tcPr>
            <w:tcW w:w="3402" w:type="dxa"/>
            <w:vAlign w:val="center"/>
          </w:tcPr>
          <w:p w14:paraId="6F86D78C" w14:textId="48317F4D" w:rsidR="006934D9" w:rsidRPr="00A41CC3" w:rsidRDefault="006934D9" w:rsidP="006934D9">
            <w:pPr>
              <w:spacing w:line="240" w:lineRule="auto"/>
              <w:jc w:val="left"/>
            </w:pPr>
            <w:proofErr w:type="spellStart"/>
            <w:r>
              <w:t>Anisol</w:t>
            </w:r>
            <w:proofErr w:type="spellEnd"/>
          </w:p>
        </w:tc>
        <w:tc>
          <w:tcPr>
            <w:tcW w:w="6350" w:type="dxa"/>
            <w:vAlign w:val="center"/>
          </w:tcPr>
          <w:p w14:paraId="23080DBF" w14:textId="793ACFBB" w:rsidR="006934D9" w:rsidRDefault="006934D9" w:rsidP="006934D9">
            <w:pPr>
              <w:spacing w:line="240" w:lineRule="auto"/>
              <w:jc w:val="left"/>
            </w:pPr>
            <w:r w:rsidRPr="00CD4235">
              <w:rPr>
                <w:i/>
                <w:iCs/>
              </w:rPr>
              <w:t xml:space="preserve">Kein Eintrag im </w:t>
            </w:r>
            <w:proofErr w:type="spellStart"/>
            <w:r w:rsidRPr="00CD4235">
              <w:rPr>
                <w:i/>
                <w:iCs/>
              </w:rPr>
              <w:t>DaMaRIS</w:t>
            </w:r>
            <w:proofErr w:type="spellEnd"/>
          </w:p>
        </w:tc>
      </w:tr>
      <w:tr w:rsidR="006934D9" w14:paraId="65115FCD" w14:textId="77777777" w:rsidTr="00B943A8">
        <w:tc>
          <w:tcPr>
            <w:tcW w:w="3402" w:type="dxa"/>
            <w:vAlign w:val="center"/>
          </w:tcPr>
          <w:p w14:paraId="44DFC593" w14:textId="2DED9859" w:rsidR="006934D9" w:rsidRDefault="006934D9" w:rsidP="006934D9">
            <w:pPr>
              <w:spacing w:line="240" w:lineRule="auto"/>
              <w:jc w:val="left"/>
            </w:pPr>
            <w:proofErr w:type="gramStart"/>
            <w:r w:rsidRPr="00D96B7A">
              <w:rPr>
                <w:i/>
                <w:iCs/>
              </w:rPr>
              <w:t>N,N</w:t>
            </w:r>
            <w:proofErr w:type="gramEnd"/>
            <w:r>
              <w:t>-</w:t>
            </w:r>
            <w:proofErr w:type="spellStart"/>
            <w:r>
              <w:t>Dimethylacetamid</w:t>
            </w:r>
            <w:proofErr w:type="spellEnd"/>
            <w:r>
              <w:t xml:space="preserve"> (</w:t>
            </w:r>
            <w:proofErr w:type="spellStart"/>
            <w:r>
              <w:t>DMAc</w:t>
            </w:r>
            <w:proofErr w:type="spellEnd"/>
            <w:r>
              <w:t>)</w:t>
            </w:r>
          </w:p>
        </w:tc>
        <w:tc>
          <w:tcPr>
            <w:tcW w:w="6350" w:type="dxa"/>
            <w:vAlign w:val="center"/>
          </w:tcPr>
          <w:p w14:paraId="57AB6368" w14:textId="0E5D1EA8" w:rsidR="006934D9" w:rsidRDefault="00C54235" w:rsidP="006934D9">
            <w:pPr>
              <w:spacing w:line="240" w:lineRule="auto"/>
              <w:jc w:val="left"/>
            </w:pPr>
            <w:r w:rsidRPr="00CD4235">
              <w:rPr>
                <w:i/>
                <w:iCs/>
              </w:rPr>
              <w:t xml:space="preserve">Kein Eintrag im </w:t>
            </w:r>
            <w:proofErr w:type="spellStart"/>
            <w:r w:rsidRPr="00CD4235">
              <w:rPr>
                <w:i/>
                <w:iCs/>
              </w:rPr>
              <w:t>DaMaRIS</w:t>
            </w:r>
            <w:proofErr w:type="spellEnd"/>
          </w:p>
        </w:tc>
      </w:tr>
      <w:tr w:rsidR="006934D9" w14:paraId="701BABAC" w14:textId="77777777" w:rsidTr="00B943A8">
        <w:tc>
          <w:tcPr>
            <w:tcW w:w="3402" w:type="dxa"/>
            <w:vAlign w:val="center"/>
          </w:tcPr>
          <w:p w14:paraId="2E54AD1D" w14:textId="7095D6B3" w:rsidR="006934D9" w:rsidRPr="00D96B7A" w:rsidRDefault="006934D9" w:rsidP="006934D9">
            <w:pPr>
              <w:spacing w:line="240" w:lineRule="auto"/>
              <w:jc w:val="left"/>
              <w:rPr>
                <w:i/>
                <w:iCs/>
              </w:rPr>
            </w:pPr>
            <w:proofErr w:type="spellStart"/>
            <w:r>
              <w:t>Deuteriertes</w:t>
            </w:r>
            <w:proofErr w:type="spellEnd"/>
            <w:r>
              <w:t xml:space="preserve"> Chloroform </w:t>
            </w:r>
          </w:p>
        </w:tc>
        <w:tc>
          <w:tcPr>
            <w:tcW w:w="6350" w:type="dxa"/>
            <w:vAlign w:val="center"/>
          </w:tcPr>
          <w:p w14:paraId="0181EADC" w14:textId="12E0C7C4" w:rsidR="006934D9" w:rsidRDefault="00C54235" w:rsidP="006934D9">
            <w:pPr>
              <w:spacing w:line="240" w:lineRule="auto"/>
              <w:jc w:val="left"/>
            </w:pPr>
            <w:r w:rsidRPr="00CD4235">
              <w:rPr>
                <w:i/>
                <w:iCs/>
              </w:rPr>
              <w:t xml:space="preserve">Kein Eintrag im </w:t>
            </w:r>
            <w:proofErr w:type="spellStart"/>
            <w:r w:rsidRPr="00CD4235">
              <w:rPr>
                <w:i/>
                <w:iCs/>
              </w:rPr>
              <w:t>DaMaRIS</w:t>
            </w:r>
            <w:proofErr w:type="spellEnd"/>
          </w:p>
        </w:tc>
      </w:tr>
    </w:tbl>
    <w:p w14:paraId="66951F33" w14:textId="77777777" w:rsidR="00C0390F" w:rsidRPr="003F1177" w:rsidRDefault="00C0390F" w:rsidP="00C0390F">
      <w:pPr>
        <w:spacing w:before="60" w:line="240" w:lineRule="auto"/>
        <w:rPr>
          <w:sz w:val="20"/>
        </w:rPr>
      </w:pPr>
      <w:r w:rsidRPr="003F1177">
        <w:rPr>
          <w:sz w:val="20"/>
        </w:rPr>
        <w:t xml:space="preserve">* </w:t>
      </w:r>
      <w:r>
        <w:rPr>
          <w:sz w:val="20"/>
        </w:rPr>
        <w:t xml:space="preserve">Für die Versuche 2.7 und 2.8 sind Edukte z.T. nicht in </w:t>
      </w:r>
      <w:proofErr w:type="spellStart"/>
      <w:r>
        <w:rPr>
          <w:sz w:val="20"/>
        </w:rPr>
        <w:t>DaMaRIS</w:t>
      </w:r>
      <w:proofErr w:type="spellEnd"/>
      <w:r>
        <w:rPr>
          <w:sz w:val="20"/>
        </w:rPr>
        <w:t xml:space="preserve"> gelistet. Hier muss der konkrete Lagerort im Labor bei den Ausbildenden erfragt werden </w:t>
      </w:r>
      <w:r w:rsidRPr="003F1177">
        <w:rPr>
          <w:sz w:val="20"/>
        </w:rPr>
        <w:t xml:space="preserve"> </w:t>
      </w:r>
    </w:p>
    <w:p w14:paraId="4F40B5B2" w14:textId="77777777" w:rsidR="007838EC" w:rsidRDefault="007838EC" w:rsidP="000D4427"/>
    <w:p w14:paraId="42FC39EC" w14:textId="77777777" w:rsidR="00B61F02" w:rsidRDefault="00B61F02" w:rsidP="000D4427"/>
    <w:p w14:paraId="7A0B2845" w14:textId="77777777" w:rsidR="00B61F02" w:rsidRDefault="00B61F02" w:rsidP="000D4427"/>
    <w:p w14:paraId="61840963" w14:textId="77777777" w:rsidR="007838EC" w:rsidRDefault="007838EC" w:rsidP="000D4427"/>
    <w:p w14:paraId="53C9315B" w14:textId="77777777" w:rsidR="007838EC" w:rsidRDefault="007838EC" w:rsidP="000D4427"/>
    <w:p w14:paraId="4709A3CF" w14:textId="77777777" w:rsidR="007838EC" w:rsidRDefault="007838EC" w:rsidP="000D4427"/>
    <w:p w14:paraId="7C961F99" w14:textId="77777777" w:rsidR="007838EC" w:rsidRDefault="007838EC" w:rsidP="000D4427"/>
    <w:p w14:paraId="449CF241" w14:textId="77777777" w:rsidR="005D294B" w:rsidRDefault="005D294B" w:rsidP="00F35840">
      <w:pPr>
        <w:shd w:val="clear" w:color="auto" w:fill="D9D9D9" w:themeFill="background1" w:themeFillShade="D9"/>
        <w:spacing w:after="120" w:line="240" w:lineRule="auto"/>
      </w:pPr>
      <w:r w:rsidRPr="00F35840">
        <w:rPr>
          <w:b/>
        </w:rPr>
        <w:lastRenderedPageBreak/>
        <w:t>Gefahrenpotential</w:t>
      </w:r>
      <w:r>
        <w:t>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2861"/>
        <w:gridCol w:w="1959"/>
        <w:gridCol w:w="1301"/>
        <w:gridCol w:w="1560"/>
        <w:gridCol w:w="1959"/>
      </w:tblGrid>
      <w:tr w:rsidR="00607B95" w14:paraId="57616F55" w14:textId="77777777" w:rsidTr="004B52FB">
        <w:tc>
          <w:tcPr>
            <w:tcW w:w="28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</w:tcPr>
          <w:p w14:paraId="540680EE" w14:textId="77777777" w:rsidR="00607B95" w:rsidRDefault="00607B95" w:rsidP="000D4427">
            <w:pPr>
              <w:spacing w:line="240" w:lineRule="auto"/>
            </w:pPr>
            <w:r>
              <w:t>Substanz*</w:t>
            </w:r>
          </w:p>
        </w:tc>
        <w:tc>
          <w:tcPr>
            <w:tcW w:w="1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</w:tcPr>
          <w:p w14:paraId="188D08B9" w14:textId="77777777" w:rsidR="00607B95" w:rsidRDefault="00A4369D" w:rsidP="000D4427">
            <w:pPr>
              <w:spacing w:line="240" w:lineRule="auto"/>
              <w:jc w:val="center"/>
            </w:pPr>
            <w:r>
              <w:t>Gefahrensymbol</w:t>
            </w:r>
          </w:p>
        </w:tc>
        <w:tc>
          <w:tcPr>
            <w:tcW w:w="13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</w:tcPr>
          <w:p w14:paraId="75946803" w14:textId="77777777" w:rsidR="00607B95" w:rsidRDefault="00A4369D" w:rsidP="000D4427">
            <w:pPr>
              <w:spacing w:line="240" w:lineRule="auto"/>
              <w:jc w:val="center"/>
            </w:pPr>
            <w:r>
              <w:t>Signalwort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</w:tcPr>
          <w:p w14:paraId="59672DE1" w14:textId="77777777" w:rsidR="00607B95" w:rsidRDefault="00A4369D" w:rsidP="000D4427">
            <w:pPr>
              <w:spacing w:line="240" w:lineRule="auto"/>
              <w:jc w:val="center"/>
            </w:pPr>
            <w:r>
              <w:t>H-(EUH)-Sätze</w:t>
            </w:r>
          </w:p>
        </w:tc>
        <w:tc>
          <w:tcPr>
            <w:tcW w:w="1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</w:tcPr>
          <w:p w14:paraId="6657F511" w14:textId="77777777" w:rsidR="00607B95" w:rsidRDefault="00A4369D" w:rsidP="000D4427">
            <w:pPr>
              <w:spacing w:line="240" w:lineRule="auto"/>
              <w:jc w:val="center"/>
            </w:pPr>
            <w:r>
              <w:t>P-Sätze</w:t>
            </w:r>
          </w:p>
        </w:tc>
      </w:tr>
      <w:tr w:rsidR="00CD4235" w14:paraId="6B1CA8C7" w14:textId="77777777" w:rsidTr="004B52FB">
        <w:tc>
          <w:tcPr>
            <w:tcW w:w="28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F8E7C5" w14:textId="2DF9FF97" w:rsidR="00CD4235" w:rsidRPr="00D466FA" w:rsidRDefault="00CD4235" w:rsidP="00CD4235">
            <w:pPr>
              <w:spacing w:line="240" w:lineRule="auto"/>
              <w:jc w:val="left"/>
            </w:pPr>
            <w:r w:rsidRPr="00D466FA">
              <w:t>4-Acryloylmorpholin (NAM)</w:t>
            </w:r>
          </w:p>
        </w:tc>
        <w:tc>
          <w:tcPr>
            <w:tcW w:w="1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E04CE1" w14:textId="4C183624" w:rsidR="00CD4235" w:rsidRDefault="00D13A15" w:rsidP="00CD4235">
            <w:pPr>
              <w:spacing w:line="240" w:lineRule="auto"/>
              <w:jc w:val="left"/>
            </w:pPr>
            <w:r>
              <w:rPr>
                <w:noProof/>
              </w:rPr>
              <w:drawing>
                <wp:inline distT="0" distB="0" distL="0" distR="0" wp14:anchorId="565118C2" wp14:editId="062F0F79">
                  <wp:extent cx="342000" cy="342000"/>
                  <wp:effectExtent l="0" t="0" r="1270" b="1270"/>
                  <wp:docPr id="1838277918" name="Grafik 8" descr="ghs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ghs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000" cy="34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13A15">
              <w:rPr>
                <w:noProof/>
              </w:rPr>
              <w:drawing>
                <wp:inline distT="0" distB="0" distL="0" distR="0" wp14:anchorId="02DF5640" wp14:editId="4CFC826E">
                  <wp:extent cx="342900" cy="342900"/>
                  <wp:effectExtent l="0" t="0" r="0" b="0"/>
                  <wp:docPr id="1835687724" name="Grafik 3" descr="GHS 07 (reizend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GHS 07 (reizend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B097482" wp14:editId="57874560">
                  <wp:extent cx="342000" cy="342000"/>
                  <wp:effectExtent l="0" t="0" r="1270" b="1270"/>
                  <wp:docPr id="1214593924" name="Grafik 9" descr="ghs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ghs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000" cy="34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F22530" w14:textId="1FFAAA6E" w:rsidR="00CD4235" w:rsidRDefault="00D13A15" w:rsidP="00CD4235">
            <w:pPr>
              <w:spacing w:line="240" w:lineRule="auto"/>
              <w:jc w:val="left"/>
            </w:pPr>
            <w:r>
              <w:t>Gefahr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8966EC" w14:textId="7C6DBB47" w:rsidR="00CD4235" w:rsidRDefault="00D13A15" w:rsidP="00CD4235">
            <w:pPr>
              <w:spacing w:line="240" w:lineRule="auto"/>
              <w:jc w:val="left"/>
            </w:pPr>
            <w:r>
              <w:t>H302, H317, H318, H373</w:t>
            </w:r>
          </w:p>
        </w:tc>
        <w:tc>
          <w:tcPr>
            <w:tcW w:w="1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3E4653" w14:textId="532DE9E2" w:rsidR="00CD4235" w:rsidRDefault="00D13A15" w:rsidP="00CD4235">
            <w:pPr>
              <w:spacing w:line="240" w:lineRule="auto"/>
              <w:jc w:val="left"/>
            </w:pPr>
            <w:r>
              <w:t>P280, P305+P351+P338</w:t>
            </w:r>
          </w:p>
        </w:tc>
      </w:tr>
      <w:tr w:rsidR="00CD4235" w14:paraId="3FCEABD9" w14:textId="77777777" w:rsidTr="004B52FB">
        <w:tc>
          <w:tcPr>
            <w:tcW w:w="28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83D733" w14:textId="6ACF1C6B" w:rsidR="00CD4235" w:rsidRDefault="00CD4235" w:rsidP="00CD4235">
            <w:pPr>
              <w:spacing w:line="240" w:lineRule="auto"/>
              <w:jc w:val="left"/>
            </w:pPr>
            <w:proofErr w:type="spellStart"/>
            <w:r>
              <w:t>Azobisisobutyronitril</w:t>
            </w:r>
            <w:proofErr w:type="spellEnd"/>
            <w:r>
              <w:t xml:space="preserve"> (AIBN)</w:t>
            </w:r>
          </w:p>
        </w:tc>
        <w:tc>
          <w:tcPr>
            <w:tcW w:w="1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E39192" w14:textId="551030E6" w:rsidR="00CD4235" w:rsidRDefault="00D13A15" w:rsidP="00CD4235">
            <w:pPr>
              <w:spacing w:line="240" w:lineRule="auto"/>
              <w:jc w:val="left"/>
            </w:pPr>
            <w:r w:rsidRPr="00D13A15">
              <w:rPr>
                <w:noProof/>
              </w:rPr>
              <w:drawing>
                <wp:inline distT="0" distB="0" distL="0" distR="0" wp14:anchorId="30FF8DF0" wp14:editId="741B4418">
                  <wp:extent cx="342900" cy="342900"/>
                  <wp:effectExtent l="0" t="0" r="0" b="0"/>
                  <wp:docPr id="110966523" name="Grafik 4" descr="GHS 02 (entzündlich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GHS 02 (entzündlich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13A15">
              <w:t> </w:t>
            </w:r>
            <w:r w:rsidRPr="00D13A15">
              <w:rPr>
                <w:noProof/>
              </w:rPr>
              <w:drawing>
                <wp:inline distT="0" distB="0" distL="0" distR="0" wp14:anchorId="56F50E39" wp14:editId="7C5A1CB7">
                  <wp:extent cx="342900" cy="342900"/>
                  <wp:effectExtent l="0" t="0" r="0" b="0"/>
                  <wp:docPr id="167929195" name="Grafik 3" descr="GHS 07 (reizend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GHS 07 (reizend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548A45" w14:textId="57E29597" w:rsidR="00CD4235" w:rsidRDefault="00D13A15" w:rsidP="00CD4235">
            <w:pPr>
              <w:spacing w:line="240" w:lineRule="auto"/>
              <w:jc w:val="left"/>
            </w:pPr>
            <w:r>
              <w:t>Gefahr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495934" w14:textId="5ED5A352" w:rsidR="00CD4235" w:rsidRDefault="00D13A15" w:rsidP="00CD4235">
            <w:pPr>
              <w:spacing w:line="240" w:lineRule="auto"/>
              <w:jc w:val="left"/>
            </w:pPr>
            <w:r w:rsidRPr="00D13A15">
              <w:t>H242</w:t>
            </w:r>
            <w:r>
              <w:t>,</w:t>
            </w:r>
            <w:r w:rsidRPr="00D13A15">
              <w:t xml:space="preserve"> H302</w:t>
            </w:r>
            <w:r>
              <w:t>,</w:t>
            </w:r>
            <w:r w:rsidRPr="00D13A15">
              <w:t xml:space="preserve"> H332</w:t>
            </w:r>
            <w:r>
              <w:t>,</w:t>
            </w:r>
            <w:r w:rsidRPr="00D13A15">
              <w:t xml:space="preserve"> H412</w:t>
            </w:r>
          </w:p>
        </w:tc>
        <w:tc>
          <w:tcPr>
            <w:tcW w:w="1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65070C" w14:textId="44E7657E" w:rsidR="00D13A15" w:rsidRPr="00D13A15" w:rsidRDefault="00D13A15" w:rsidP="00D13A15">
            <w:pPr>
              <w:spacing w:line="240" w:lineRule="auto"/>
              <w:jc w:val="left"/>
            </w:pPr>
            <w:r w:rsidRPr="00D13A15">
              <w:t>P273</w:t>
            </w:r>
          </w:p>
          <w:p w14:paraId="44EFD517" w14:textId="77777777" w:rsidR="00CD4235" w:rsidRDefault="00CD4235" w:rsidP="00CD4235">
            <w:pPr>
              <w:spacing w:line="240" w:lineRule="auto"/>
              <w:jc w:val="left"/>
            </w:pPr>
          </w:p>
        </w:tc>
      </w:tr>
      <w:tr w:rsidR="00CD4235" w:rsidRPr="004B52FB" w14:paraId="70D1C970" w14:textId="77777777" w:rsidTr="004B52FB">
        <w:tc>
          <w:tcPr>
            <w:tcW w:w="28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A36B29" w14:textId="3F0F0918" w:rsidR="00CD4235" w:rsidRPr="004B52FB" w:rsidRDefault="00CD4235" w:rsidP="00CD4235">
            <w:pPr>
              <w:spacing w:line="240" w:lineRule="auto"/>
              <w:jc w:val="left"/>
              <w:rPr>
                <w:lang w:val="en-GB"/>
              </w:rPr>
            </w:pPr>
            <w:r w:rsidRPr="004B52FB">
              <w:rPr>
                <w:lang w:val="en-GB"/>
              </w:rPr>
              <w:t>4-Cyano-4-[(</w:t>
            </w:r>
            <w:proofErr w:type="spellStart"/>
            <w:r w:rsidRPr="004B52FB">
              <w:rPr>
                <w:lang w:val="en-GB"/>
              </w:rPr>
              <w:t>dodecylsulfanylthiocarbonyl</w:t>
            </w:r>
            <w:proofErr w:type="spellEnd"/>
            <w:r w:rsidRPr="004B52FB">
              <w:rPr>
                <w:lang w:val="en-GB"/>
              </w:rPr>
              <w:t>)</w:t>
            </w:r>
            <w:proofErr w:type="spellStart"/>
            <w:proofErr w:type="gramStart"/>
            <w:r w:rsidRPr="004B52FB">
              <w:rPr>
                <w:lang w:val="en-GB"/>
              </w:rPr>
              <w:t>sulfanyl</w:t>
            </w:r>
            <w:proofErr w:type="spellEnd"/>
            <w:r w:rsidRPr="004B52FB">
              <w:rPr>
                <w:lang w:val="en-GB"/>
              </w:rPr>
              <w:t>]</w:t>
            </w:r>
            <w:proofErr w:type="spellStart"/>
            <w:r w:rsidRPr="004B52FB">
              <w:rPr>
                <w:lang w:val="en-GB"/>
              </w:rPr>
              <w:t>pentansäure</w:t>
            </w:r>
            <w:proofErr w:type="spellEnd"/>
            <w:proofErr w:type="gramEnd"/>
            <w:r w:rsidR="004B52FB" w:rsidRPr="004B52FB">
              <w:rPr>
                <w:lang w:val="en-GB"/>
              </w:rPr>
              <w:t xml:space="preserve"> (C</w:t>
            </w:r>
            <w:r w:rsidR="004B52FB">
              <w:rPr>
                <w:lang w:val="en-GB"/>
              </w:rPr>
              <w:t>DPA)</w:t>
            </w:r>
          </w:p>
        </w:tc>
        <w:tc>
          <w:tcPr>
            <w:tcW w:w="1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530119" w14:textId="5B4AFEF3" w:rsidR="00CD4235" w:rsidRPr="004B52FB" w:rsidRDefault="004B52FB" w:rsidP="00CD4235">
            <w:pPr>
              <w:spacing w:line="240" w:lineRule="auto"/>
              <w:jc w:val="left"/>
              <w:rPr>
                <w:lang w:val="en-GB"/>
              </w:rPr>
            </w:pPr>
            <w:r w:rsidRPr="00D13A15">
              <w:rPr>
                <w:noProof/>
              </w:rPr>
              <w:drawing>
                <wp:inline distT="0" distB="0" distL="0" distR="0" wp14:anchorId="672387F1" wp14:editId="59231652">
                  <wp:extent cx="342900" cy="342900"/>
                  <wp:effectExtent l="0" t="0" r="0" b="0"/>
                  <wp:docPr id="2118264661" name="Grafik 3" descr="GHS 07 (reizend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GHS 07 (reizend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5E0A00" w14:textId="15411B21" w:rsidR="00CD4235" w:rsidRPr="004B52FB" w:rsidRDefault="004B52FB" w:rsidP="00CD4235">
            <w:pPr>
              <w:spacing w:line="240" w:lineRule="auto"/>
              <w:jc w:val="left"/>
              <w:rPr>
                <w:lang w:val="en-GB"/>
              </w:rPr>
            </w:pPr>
            <w:r>
              <w:rPr>
                <w:lang w:val="en-GB"/>
              </w:rPr>
              <w:t>Achtung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B28DD2" w14:textId="203CFB1B" w:rsidR="00CD4235" w:rsidRPr="004B52FB" w:rsidRDefault="004B52FB" w:rsidP="00CD4235">
            <w:pPr>
              <w:spacing w:line="240" w:lineRule="auto"/>
              <w:jc w:val="left"/>
              <w:rPr>
                <w:lang w:val="en-GB"/>
              </w:rPr>
            </w:pPr>
            <w:r>
              <w:rPr>
                <w:lang w:val="en-GB"/>
              </w:rPr>
              <w:t>H302</w:t>
            </w:r>
          </w:p>
        </w:tc>
        <w:tc>
          <w:tcPr>
            <w:tcW w:w="1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F799BC" w14:textId="49DB5628" w:rsidR="00CD4235" w:rsidRPr="00C13CFE" w:rsidRDefault="004B52FB" w:rsidP="00CD4235">
            <w:pPr>
              <w:spacing w:line="240" w:lineRule="auto"/>
              <w:jc w:val="left"/>
              <w:rPr>
                <w:lang w:val="en-US"/>
              </w:rPr>
            </w:pPr>
            <w:r>
              <w:rPr>
                <w:lang w:val="en-US"/>
              </w:rPr>
              <w:t>P264, P270, P301+P312+P330, P501</w:t>
            </w:r>
          </w:p>
        </w:tc>
      </w:tr>
      <w:tr w:rsidR="00CD4235" w:rsidRPr="00D53D2A" w14:paraId="6AA59864" w14:textId="77777777" w:rsidTr="004B52FB">
        <w:tc>
          <w:tcPr>
            <w:tcW w:w="28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29CF8A" w14:textId="6A803F90" w:rsidR="00CD4235" w:rsidRDefault="00CD4235" w:rsidP="00CD4235">
            <w:pPr>
              <w:spacing w:line="240" w:lineRule="auto"/>
              <w:jc w:val="left"/>
            </w:pPr>
            <w:proofErr w:type="spellStart"/>
            <w:r>
              <w:t>Anisol</w:t>
            </w:r>
            <w:proofErr w:type="spellEnd"/>
          </w:p>
        </w:tc>
        <w:tc>
          <w:tcPr>
            <w:tcW w:w="1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0BB2BB" w14:textId="456B86FF" w:rsidR="00CD4235" w:rsidRDefault="006934D9" w:rsidP="00CD4235">
            <w:pPr>
              <w:spacing w:line="240" w:lineRule="auto"/>
              <w:jc w:val="left"/>
            </w:pPr>
            <w:r w:rsidRPr="00D13A15">
              <w:rPr>
                <w:noProof/>
              </w:rPr>
              <w:drawing>
                <wp:inline distT="0" distB="0" distL="0" distR="0" wp14:anchorId="3E0E0002" wp14:editId="3A233254">
                  <wp:extent cx="342900" cy="342900"/>
                  <wp:effectExtent l="0" t="0" r="0" b="0"/>
                  <wp:docPr id="923103832" name="Grafik 4" descr="GHS 02 (entzündlich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GHS 02 (entzündlich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13A15">
              <w:rPr>
                <w:noProof/>
              </w:rPr>
              <w:drawing>
                <wp:inline distT="0" distB="0" distL="0" distR="0" wp14:anchorId="4926B5B1" wp14:editId="6D15172C">
                  <wp:extent cx="342900" cy="342900"/>
                  <wp:effectExtent l="0" t="0" r="0" b="0"/>
                  <wp:docPr id="2087689511" name="Grafik 3" descr="GHS 07 (reizend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GHS 07 (reizend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D4825B" w14:textId="2371F28B" w:rsidR="00CD4235" w:rsidRDefault="00C54235" w:rsidP="00CD4235">
            <w:pPr>
              <w:spacing w:line="240" w:lineRule="auto"/>
              <w:jc w:val="left"/>
            </w:pPr>
            <w:r>
              <w:t>Achtung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99AF68" w14:textId="4228C71D" w:rsidR="00CD4235" w:rsidRDefault="00C54235" w:rsidP="00CD4235">
            <w:pPr>
              <w:spacing w:line="240" w:lineRule="auto"/>
              <w:jc w:val="left"/>
            </w:pPr>
            <w:r>
              <w:t>H226, H315, H319</w:t>
            </w:r>
          </w:p>
        </w:tc>
        <w:tc>
          <w:tcPr>
            <w:tcW w:w="1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EAF428" w14:textId="2C641910" w:rsidR="00CD4235" w:rsidRPr="00D53D2A" w:rsidRDefault="00C54235" w:rsidP="00CD4235">
            <w:pPr>
              <w:spacing w:line="240" w:lineRule="auto"/>
              <w:jc w:val="left"/>
              <w:rPr>
                <w:lang w:val="en-US"/>
              </w:rPr>
            </w:pPr>
            <w:r>
              <w:rPr>
                <w:lang w:val="en-US"/>
              </w:rPr>
              <w:t>P210, P233, P241, P143, P280, P305+P351+P338</w:t>
            </w:r>
          </w:p>
        </w:tc>
      </w:tr>
      <w:tr w:rsidR="00CD4235" w:rsidRPr="00B61F02" w14:paraId="1E4AB142" w14:textId="77777777" w:rsidTr="004B52FB">
        <w:tc>
          <w:tcPr>
            <w:tcW w:w="28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D429D0" w14:textId="55136C80" w:rsidR="00CD4235" w:rsidRDefault="00CD4235" w:rsidP="00CD4235">
            <w:pPr>
              <w:spacing w:line="240" w:lineRule="auto"/>
              <w:jc w:val="left"/>
            </w:pPr>
            <w:proofErr w:type="gramStart"/>
            <w:r w:rsidRPr="00D96B7A">
              <w:rPr>
                <w:i/>
                <w:iCs/>
              </w:rPr>
              <w:t>N,N</w:t>
            </w:r>
            <w:proofErr w:type="gramEnd"/>
            <w:r>
              <w:t>-</w:t>
            </w:r>
            <w:proofErr w:type="spellStart"/>
            <w:r>
              <w:t>Dimethylacetamid</w:t>
            </w:r>
            <w:proofErr w:type="spellEnd"/>
            <w:r>
              <w:t xml:space="preserve"> (</w:t>
            </w:r>
            <w:proofErr w:type="spellStart"/>
            <w:r>
              <w:t>DMAc</w:t>
            </w:r>
            <w:proofErr w:type="spellEnd"/>
            <w:r>
              <w:t>)</w:t>
            </w:r>
          </w:p>
        </w:tc>
        <w:tc>
          <w:tcPr>
            <w:tcW w:w="1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550991" w14:textId="5E479B25" w:rsidR="00CD4235" w:rsidRDefault="00C54235" w:rsidP="00CD4235">
            <w:pPr>
              <w:spacing w:line="240" w:lineRule="auto"/>
              <w:jc w:val="left"/>
            </w:pPr>
            <w:r>
              <w:rPr>
                <w:noProof/>
              </w:rPr>
              <w:drawing>
                <wp:inline distT="0" distB="0" distL="0" distR="0" wp14:anchorId="3499CAFB" wp14:editId="0B0CC360">
                  <wp:extent cx="342000" cy="342000"/>
                  <wp:effectExtent l="0" t="0" r="1270" b="1270"/>
                  <wp:docPr id="1653026200" name="Grafik 9" descr="ghs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ghs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000" cy="34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13A15">
              <w:rPr>
                <w:noProof/>
              </w:rPr>
              <w:drawing>
                <wp:inline distT="0" distB="0" distL="0" distR="0" wp14:anchorId="7C17BB78" wp14:editId="357FF36A">
                  <wp:extent cx="342900" cy="342900"/>
                  <wp:effectExtent l="0" t="0" r="0" b="0"/>
                  <wp:docPr id="790061545" name="Grafik 3" descr="GHS 07 (reizend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GHS 07 (reizend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5D0D5D" w14:textId="5223BDBE" w:rsidR="00CD4235" w:rsidRDefault="00C54235" w:rsidP="00CD4235">
            <w:pPr>
              <w:spacing w:line="240" w:lineRule="auto"/>
              <w:jc w:val="left"/>
            </w:pPr>
            <w:r>
              <w:t>Gefahr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D69536" w14:textId="2899B9A1" w:rsidR="00CD4235" w:rsidRDefault="00C54235" w:rsidP="00CD4235">
            <w:pPr>
              <w:spacing w:line="240" w:lineRule="auto"/>
              <w:jc w:val="left"/>
            </w:pPr>
            <w:r>
              <w:t>H312+H332, H319, H360D</w:t>
            </w:r>
          </w:p>
        </w:tc>
        <w:tc>
          <w:tcPr>
            <w:tcW w:w="1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26E5CC" w14:textId="51187888" w:rsidR="00CD4235" w:rsidRPr="00451A31" w:rsidRDefault="00C54235" w:rsidP="00CD4235">
            <w:pPr>
              <w:spacing w:line="240" w:lineRule="auto"/>
              <w:jc w:val="left"/>
              <w:rPr>
                <w:lang w:val="en-US"/>
              </w:rPr>
            </w:pPr>
            <w:r>
              <w:rPr>
                <w:lang w:val="en-US"/>
              </w:rPr>
              <w:t>P202, P280, P302+P352+P312, P304+P340+P312, P305+P351+P338, P308+P313</w:t>
            </w:r>
          </w:p>
        </w:tc>
      </w:tr>
      <w:tr w:rsidR="00CD4235" w14:paraId="4AA4BBA5" w14:textId="77777777" w:rsidTr="004B52FB">
        <w:tc>
          <w:tcPr>
            <w:tcW w:w="28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7EE50E" w14:textId="653647A2" w:rsidR="00CD4235" w:rsidRPr="00D466FA" w:rsidRDefault="00CD4235" w:rsidP="00CD4235">
            <w:pPr>
              <w:spacing w:line="240" w:lineRule="auto"/>
              <w:jc w:val="left"/>
              <w:rPr>
                <w:u w:val="single"/>
                <w:lang w:val="en-US"/>
              </w:rPr>
            </w:pPr>
            <w:proofErr w:type="spellStart"/>
            <w:r w:rsidRPr="00D466FA">
              <w:rPr>
                <w:u w:val="single"/>
              </w:rPr>
              <w:t>Deuteriertes</w:t>
            </w:r>
            <w:proofErr w:type="spellEnd"/>
            <w:r w:rsidRPr="00D466FA">
              <w:rPr>
                <w:u w:val="single"/>
              </w:rPr>
              <w:t xml:space="preserve"> Chloroform </w:t>
            </w:r>
          </w:p>
        </w:tc>
        <w:tc>
          <w:tcPr>
            <w:tcW w:w="1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2606C7" w14:textId="2A5E2F23" w:rsidR="00CD4235" w:rsidRDefault="00D466FA" w:rsidP="00CD4235">
            <w:pPr>
              <w:spacing w:line="240" w:lineRule="auto"/>
              <w:jc w:val="left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4EA161C" wp14:editId="335F1840">
                  <wp:extent cx="342000" cy="342000"/>
                  <wp:effectExtent l="0" t="0" r="1270" b="1270"/>
                  <wp:docPr id="742762484" name="Grafik 9" descr="ghs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ghs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000" cy="34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31F07">
              <w:rPr>
                <w:noProof/>
              </w:rPr>
              <w:drawing>
                <wp:inline distT="0" distB="0" distL="0" distR="0" wp14:anchorId="7A432D6D" wp14:editId="7E329505">
                  <wp:extent cx="342900" cy="342900"/>
                  <wp:effectExtent l="0" t="0" r="0" b="0"/>
                  <wp:docPr id="1787665549" name="Grafik 9" descr="GHS 06 (giftig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8" descr="GHS 06 (giftig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DEDF14" w14:textId="6A5A649D" w:rsidR="00CD4235" w:rsidRDefault="00D466FA" w:rsidP="00CD4235">
            <w:pPr>
              <w:spacing w:line="240" w:lineRule="auto"/>
              <w:jc w:val="left"/>
            </w:pPr>
            <w:r>
              <w:t>Gefahr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20D37D" w14:textId="18C75367" w:rsidR="00CD4235" w:rsidRDefault="00D466FA" w:rsidP="00CD4235">
            <w:pPr>
              <w:spacing w:line="240" w:lineRule="auto"/>
              <w:jc w:val="left"/>
            </w:pPr>
            <w:r>
              <w:t>H331, H351, H361D, H372</w:t>
            </w:r>
          </w:p>
        </w:tc>
        <w:tc>
          <w:tcPr>
            <w:tcW w:w="1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5E385A" w14:textId="5699BC48" w:rsidR="00CD4235" w:rsidRDefault="00D466FA" w:rsidP="00CD4235">
            <w:pPr>
              <w:spacing w:line="240" w:lineRule="auto"/>
              <w:jc w:val="left"/>
            </w:pPr>
            <w:r>
              <w:t>P202, P304+P340+P311, P308+P313</w:t>
            </w:r>
          </w:p>
        </w:tc>
      </w:tr>
      <w:tr w:rsidR="00CD4235" w14:paraId="40197E65" w14:textId="77777777" w:rsidTr="004B52FB">
        <w:tc>
          <w:tcPr>
            <w:tcW w:w="28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BF98D0" w14:textId="556340A7" w:rsidR="00CD4235" w:rsidRPr="00475C6F" w:rsidRDefault="00CD4235" w:rsidP="00CD4235">
            <w:pPr>
              <w:spacing w:line="240" w:lineRule="auto"/>
              <w:jc w:val="left"/>
            </w:pPr>
            <w:r>
              <w:t>Dimethylformamid (DMF)</w:t>
            </w:r>
            <w:r w:rsidR="00D466FA">
              <w:t xml:space="preserve"> (2.5)</w:t>
            </w:r>
          </w:p>
        </w:tc>
        <w:tc>
          <w:tcPr>
            <w:tcW w:w="1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561E4E" w14:textId="11B16EDB" w:rsidR="00CD4235" w:rsidRDefault="00D466FA" w:rsidP="00CD4235">
            <w:pPr>
              <w:spacing w:line="240" w:lineRule="auto"/>
              <w:jc w:val="left"/>
              <w:rPr>
                <w:noProof/>
              </w:rPr>
            </w:pPr>
            <w:r w:rsidRPr="00D466FA">
              <w:rPr>
                <w:noProof/>
              </w:rPr>
              <w:drawing>
                <wp:inline distT="0" distB="0" distL="0" distR="0" wp14:anchorId="29F97BA7" wp14:editId="48BCE531">
                  <wp:extent cx="342900" cy="342900"/>
                  <wp:effectExtent l="0" t="0" r="0" b="0"/>
                  <wp:docPr id="13077091" name="Grafik 15" descr="GHS 02 (entzündlich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GHS 02 (entzündlich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466FA">
              <w:rPr>
                <w:noProof/>
              </w:rPr>
              <w:t> </w:t>
            </w:r>
            <w:r w:rsidRPr="00D466FA">
              <w:rPr>
                <w:noProof/>
              </w:rPr>
              <w:drawing>
                <wp:inline distT="0" distB="0" distL="0" distR="0" wp14:anchorId="63097E0C" wp14:editId="397FBEC7">
                  <wp:extent cx="342900" cy="342900"/>
                  <wp:effectExtent l="0" t="0" r="0" b="0"/>
                  <wp:docPr id="1355363630" name="Grafik 14" descr="GHS 07 (reizend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GHS 07 (reizend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466FA">
              <w:rPr>
                <w:noProof/>
              </w:rPr>
              <w:t> </w:t>
            </w:r>
            <w:r w:rsidRPr="00D466FA">
              <w:rPr>
                <w:noProof/>
              </w:rPr>
              <w:drawing>
                <wp:inline distT="0" distB="0" distL="0" distR="0" wp14:anchorId="7E357E07" wp14:editId="043B8ABB">
                  <wp:extent cx="342900" cy="342900"/>
                  <wp:effectExtent l="0" t="0" r="0" b="0"/>
                  <wp:docPr id="1586164229" name="Grafik 13" descr="GHS 08 (gesundheitsschädlich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GHS 08 (gesundheitsschädlich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D57FC2" w14:textId="4EA7C8E0" w:rsidR="00CD4235" w:rsidRDefault="00D466FA" w:rsidP="00CD4235">
            <w:pPr>
              <w:spacing w:line="240" w:lineRule="auto"/>
              <w:jc w:val="left"/>
            </w:pPr>
            <w:r>
              <w:t>Gefahr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93251F" w14:textId="60B25E4D" w:rsidR="00CD4235" w:rsidRDefault="00D466FA" w:rsidP="00CD4235">
            <w:pPr>
              <w:spacing w:line="240" w:lineRule="auto"/>
              <w:jc w:val="left"/>
            </w:pPr>
            <w:r w:rsidRPr="00D466FA">
              <w:t>H226</w:t>
            </w:r>
            <w:r>
              <w:t>,</w:t>
            </w:r>
            <w:r w:rsidRPr="00D466FA">
              <w:t xml:space="preserve"> H312</w:t>
            </w:r>
            <w:r>
              <w:t>,</w:t>
            </w:r>
            <w:r w:rsidRPr="00D466FA">
              <w:t xml:space="preserve"> H319</w:t>
            </w:r>
            <w:r>
              <w:t>,</w:t>
            </w:r>
            <w:r w:rsidRPr="00D466FA">
              <w:t xml:space="preserve"> H332</w:t>
            </w:r>
            <w:r>
              <w:t>,</w:t>
            </w:r>
            <w:r w:rsidRPr="00D466FA">
              <w:t xml:space="preserve"> H360D</w:t>
            </w:r>
          </w:p>
        </w:tc>
        <w:tc>
          <w:tcPr>
            <w:tcW w:w="1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03E29D" w14:textId="0D1D178D" w:rsidR="00CD4235" w:rsidRDefault="00D466FA" w:rsidP="00CD4235">
            <w:pPr>
              <w:spacing w:line="240" w:lineRule="auto"/>
              <w:jc w:val="left"/>
            </w:pPr>
            <w:r w:rsidRPr="00D466FA">
              <w:t>P201</w:t>
            </w:r>
            <w:r>
              <w:t>,</w:t>
            </w:r>
            <w:r w:rsidRPr="00D466FA">
              <w:t xml:space="preserve"> P280</w:t>
            </w:r>
            <w:r>
              <w:t>,</w:t>
            </w:r>
            <w:r w:rsidRPr="00D466FA">
              <w:t xml:space="preserve"> P305+351+338</w:t>
            </w:r>
            <w:r>
              <w:t>,</w:t>
            </w:r>
            <w:r w:rsidRPr="00D466FA">
              <w:t xml:space="preserve"> P308+313</w:t>
            </w:r>
          </w:p>
        </w:tc>
      </w:tr>
    </w:tbl>
    <w:p w14:paraId="2D12CEF8" w14:textId="77777777" w:rsidR="00607B95" w:rsidRPr="003F1177" w:rsidRDefault="00607B95" w:rsidP="003F1177">
      <w:pPr>
        <w:spacing w:before="60" w:line="240" w:lineRule="auto"/>
        <w:rPr>
          <w:sz w:val="20"/>
        </w:rPr>
      </w:pPr>
      <w:r w:rsidRPr="003F1177">
        <w:rPr>
          <w:sz w:val="20"/>
        </w:rPr>
        <w:t xml:space="preserve">* Substanzen, die eindeutig erwiesen oder begründet oder verdächtigt als cancerogen eingestuft sind, müssen durch </w:t>
      </w:r>
      <w:r w:rsidRPr="003F1177">
        <w:rPr>
          <w:sz w:val="20"/>
          <w:u w:val="single"/>
        </w:rPr>
        <w:t>Unterstreichung</w:t>
      </w:r>
      <w:r w:rsidRPr="003F1177">
        <w:rPr>
          <w:sz w:val="20"/>
        </w:rPr>
        <w:t xml:space="preserve"> gekennzeichnet werden.</w:t>
      </w:r>
      <w:r w:rsidR="008E5620" w:rsidRPr="003F1177">
        <w:rPr>
          <w:sz w:val="20"/>
        </w:rPr>
        <w:t xml:space="preserve"> </w:t>
      </w:r>
    </w:p>
    <w:p w14:paraId="604E5B81" w14:textId="77777777" w:rsidR="00CC1B15" w:rsidRPr="00CC1B15" w:rsidRDefault="00CC1B15" w:rsidP="000D4427">
      <w:r>
        <w:t xml:space="preserve">Wortlaut aller oben aufgeführten H-Sätze </w:t>
      </w:r>
      <w:r w:rsidRPr="003F1177">
        <w:rPr>
          <w:i/>
        </w:rPr>
        <w:t>(jeweils nur ein Satz pro Zeile, numerisch aufsteigend sortiert)</w:t>
      </w:r>
    </w:p>
    <w:tbl>
      <w:tblPr>
        <w:tblW w:w="997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978"/>
      </w:tblGrid>
      <w:tr w:rsidR="00CF10DD" w14:paraId="1A357EFC" w14:textId="77777777" w:rsidTr="003F1177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1949EB" w14:textId="7A2C1C60" w:rsidR="00CF10DD" w:rsidRDefault="00C54235" w:rsidP="003F1177">
            <w:pPr>
              <w:spacing w:line="240" w:lineRule="auto"/>
              <w:jc w:val="left"/>
            </w:pPr>
            <w:r w:rsidRPr="00C54235">
              <w:t>H226: Flüssigkeit und Dampf entzündbar.</w:t>
            </w:r>
          </w:p>
        </w:tc>
      </w:tr>
      <w:tr w:rsidR="00C54235" w14:paraId="194F06F3" w14:textId="77777777" w:rsidTr="003F1177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92D055" w14:textId="0256E56D" w:rsidR="00C54235" w:rsidRPr="00D13A15" w:rsidRDefault="00C54235" w:rsidP="003F1177">
            <w:pPr>
              <w:spacing w:line="240" w:lineRule="auto"/>
              <w:jc w:val="left"/>
            </w:pPr>
            <w:r w:rsidRPr="00D13A15">
              <w:t>H242: Erwärmung kann Brand verursachen.</w:t>
            </w:r>
          </w:p>
        </w:tc>
      </w:tr>
      <w:tr w:rsidR="00CC1B15" w14:paraId="10D3212B" w14:textId="77777777" w:rsidTr="003F1177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554F62" w14:textId="3C463DB2" w:rsidR="00CC1B15" w:rsidRDefault="00D13A15" w:rsidP="003F1177">
            <w:pPr>
              <w:spacing w:line="240" w:lineRule="auto"/>
              <w:jc w:val="left"/>
            </w:pPr>
            <w:r w:rsidRPr="00D13A15">
              <w:t xml:space="preserve">H302: Gesundheitsschädlich bei Verschlucken. </w:t>
            </w:r>
          </w:p>
        </w:tc>
      </w:tr>
      <w:tr w:rsidR="00C54235" w14:paraId="3B3C4136" w14:textId="77777777" w:rsidTr="003F1177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1FE260" w14:textId="42A386D3" w:rsidR="00C54235" w:rsidRPr="00D13A15" w:rsidRDefault="00C54235" w:rsidP="003F1177">
            <w:pPr>
              <w:spacing w:line="240" w:lineRule="auto"/>
              <w:jc w:val="left"/>
            </w:pPr>
            <w:r w:rsidRPr="00C54235">
              <w:t>H312: Gesundheitsschädlich bei Hautkontakt.</w:t>
            </w:r>
          </w:p>
        </w:tc>
      </w:tr>
      <w:tr w:rsidR="00C54235" w14:paraId="3AF6E3B8" w14:textId="77777777" w:rsidTr="003F1177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D6DD5C" w14:textId="770381C9" w:rsidR="00C54235" w:rsidRPr="00D13A15" w:rsidRDefault="00C54235" w:rsidP="003F1177">
            <w:pPr>
              <w:spacing w:line="240" w:lineRule="auto"/>
              <w:jc w:val="left"/>
            </w:pPr>
            <w:r w:rsidRPr="00C54235">
              <w:t>H315: Verursacht Hautreizungen.</w:t>
            </w:r>
          </w:p>
        </w:tc>
      </w:tr>
      <w:tr w:rsidR="00D13A15" w14:paraId="7D43FDA3" w14:textId="77777777" w:rsidTr="003F1177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0C7727" w14:textId="6F3B64A7" w:rsidR="00D13A15" w:rsidRPr="00D13A15" w:rsidRDefault="00D13A15" w:rsidP="003F1177">
            <w:pPr>
              <w:spacing w:line="240" w:lineRule="auto"/>
              <w:jc w:val="left"/>
            </w:pPr>
            <w:r w:rsidRPr="00D13A15">
              <w:t>H317: Kann allergische Hautreaktionen verursachen.</w:t>
            </w:r>
          </w:p>
        </w:tc>
      </w:tr>
      <w:tr w:rsidR="00D13A15" w14:paraId="1B3882AF" w14:textId="77777777" w:rsidTr="003F1177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884E81" w14:textId="7281B536" w:rsidR="00D13A15" w:rsidRPr="00D13A15" w:rsidRDefault="00D13A15" w:rsidP="003F1177">
            <w:pPr>
              <w:spacing w:line="240" w:lineRule="auto"/>
              <w:jc w:val="left"/>
            </w:pPr>
            <w:r w:rsidRPr="00D13A15">
              <w:t>H318: Verursacht schwere Augenschäden.</w:t>
            </w:r>
          </w:p>
        </w:tc>
      </w:tr>
      <w:tr w:rsidR="00C54235" w14:paraId="4CD179CB" w14:textId="77777777" w:rsidTr="003F1177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C35CF1" w14:textId="5EE201F4" w:rsidR="00C54235" w:rsidRPr="00D13A15" w:rsidRDefault="00C54235" w:rsidP="003F1177">
            <w:pPr>
              <w:spacing w:line="240" w:lineRule="auto"/>
              <w:jc w:val="left"/>
            </w:pPr>
            <w:r w:rsidRPr="00C54235">
              <w:t>H319: Verursacht schwere Augenreizung.</w:t>
            </w:r>
          </w:p>
        </w:tc>
      </w:tr>
      <w:tr w:rsidR="00D466FA" w14:paraId="58438BD1" w14:textId="77777777" w:rsidTr="003F1177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B1F652" w14:textId="28551D2C" w:rsidR="00D466FA" w:rsidRPr="00C54235" w:rsidRDefault="00D466FA" w:rsidP="003F1177">
            <w:pPr>
              <w:spacing w:line="240" w:lineRule="auto"/>
              <w:jc w:val="left"/>
            </w:pPr>
            <w:r w:rsidRPr="00D466FA">
              <w:t>H33</w:t>
            </w:r>
            <w:r>
              <w:t>1</w:t>
            </w:r>
            <w:r w:rsidRPr="00D466FA">
              <w:t>: Giftig bei Einatmen.</w:t>
            </w:r>
          </w:p>
        </w:tc>
      </w:tr>
      <w:tr w:rsidR="00D53D2A" w14:paraId="007EDE66" w14:textId="77777777" w:rsidTr="003F1177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AC3BCD" w14:textId="2FB0D7D5" w:rsidR="00D53D2A" w:rsidRDefault="00D13A15" w:rsidP="003F1177">
            <w:pPr>
              <w:spacing w:line="240" w:lineRule="auto"/>
              <w:jc w:val="left"/>
            </w:pPr>
            <w:r w:rsidRPr="00D13A15">
              <w:t xml:space="preserve">H332: Gesundheitsschädlich bei Einatmen. </w:t>
            </w:r>
          </w:p>
        </w:tc>
      </w:tr>
      <w:tr w:rsidR="00D466FA" w14:paraId="35BA0E03" w14:textId="77777777" w:rsidTr="003F1177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678083" w14:textId="47873AF1" w:rsidR="00D466FA" w:rsidRPr="00D13A15" w:rsidRDefault="00D466FA" w:rsidP="003F1177">
            <w:pPr>
              <w:spacing w:line="240" w:lineRule="auto"/>
              <w:jc w:val="left"/>
            </w:pPr>
            <w:r>
              <w:t>H351: Kann vermutlich Krebs erzeugen.</w:t>
            </w:r>
          </w:p>
        </w:tc>
      </w:tr>
      <w:tr w:rsidR="00C54235" w14:paraId="5DFCF412" w14:textId="77777777" w:rsidTr="003F1177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E86F27" w14:textId="23D2D5B2" w:rsidR="00C54235" w:rsidRPr="00D13A15" w:rsidRDefault="00C54235" w:rsidP="003F1177">
            <w:pPr>
              <w:spacing w:line="240" w:lineRule="auto"/>
              <w:jc w:val="left"/>
            </w:pPr>
            <w:r w:rsidRPr="00C54235">
              <w:t>H360D: Kann das Kind im Mutterleib schädigen.</w:t>
            </w:r>
          </w:p>
        </w:tc>
      </w:tr>
      <w:tr w:rsidR="00D466FA" w14:paraId="4B8150F2" w14:textId="77777777" w:rsidTr="003F1177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67003F" w14:textId="733E94FD" w:rsidR="00D466FA" w:rsidRPr="00C54235" w:rsidRDefault="00D466FA" w:rsidP="003F1177">
            <w:pPr>
              <w:spacing w:line="240" w:lineRule="auto"/>
              <w:jc w:val="left"/>
            </w:pPr>
            <w:r>
              <w:t>H361D: Kann vermutlich das Kind im Mutterleib schädigen.</w:t>
            </w:r>
          </w:p>
        </w:tc>
      </w:tr>
      <w:tr w:rsidR="00D466FA" w14:paraId="6BC79FD2" w14:textId="77777777" w:rsidTr="003F1177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CA9BCC" w14:textId="3AF276C5" w:rsidR="00D466FA" w:rsidRPr="00C54235" w:rsidRDefault="00D466FA" w:rsidP="003F1177">
            <w:pPr>
              <w:spacing w:line="240" w:lineRule="auto"/>
              <w:jc w:val="left"/>
            </w:pPr>
            <w:r>
              <w:t>H372: Schädigt die Organe bei längerer oder wiederholter Exposition.</w:t>
            </w:r>
          </w:p>
        </w:tc>
      </w:tr>
      <w:tr w:rsidR="00D13A15" w14:paraId="267DF9A8" w14:textId="77777777" w:rsidTr="003F1177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B1F12C" w14:textId="6E7BB251" w:rsidR="00D13A15" w:rsidRPr="00D13A15" w:rsidRDefault="00D13A15" w:rsidP="003F1177">
            <w:pPr>
              <w:spacing w:line="240" w:lineRule="auto"/>
              <w:jc w:val="left"/>
            </w:pPr>
            <w:r w:rsidRPr="00D13A15">
              <w:t>H373: Kann die Organe schädigen bei längerer oder wiederholter Exposition.</w:t>
            </w:r>
          </w:p>
        </w:tc>
      </w:tr>
      <w:tr w:rsidR="00CF10DD" w14:paraId="4C07E3A3" w14:textId="77777777" w:rsidTr="003F1177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26A801" w14:textId="1A6BACFF" w:rsidR="00CF10DD" w:rsidRDefault="00D13A15" w:rsidP="003F1177">
            <w:pPr>
              <w:spacing w:line="240" w:lineRule="auto"/>
              <w:jc w:val="left"/>
            </w:pPr>
            <w:r w:rsidRPr="00D13A15">
              <w:t>H412: Schädlich für Wasserorganismen, mit langfristiger Wirkung.</w:t>
            </w:r>
          </w:p>
        </w:tc>
      </w:tr>
    </w:tbl>
    <w:p w14:paraId="1EE32FF2" w14:textId="77777777" w:rsidR="007838EC" w:rsidRDefault="007838EC" w:rsidP="000D4427"/>
    <w:p w14:paraId="18BC7C68" w14:textId="77777777" w:rsidR="00607B95" w:rsidRPr="003F1177" w:rsidRDefault="00607B95" w:rsidP="00F35840">
      <w:pPr>
        <w:shd w:val="clear" w:color="auto" w:fill="D9D9D9" w:themeFill="background1" w:themeFillShade="D9"/>
        <w:spacing w:after="120" w:line="240" w:lineRule="auto"/>
        <w:rPr>
          <w:b/>
        </w:rPr>
      </w:pPr>
      <w:r w:rsidRPr="003F1177">
        <w:rPr>
          <w:b/>
        </w:rPr>
        <w:t>Besondere Schutzmaßnahmen: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9865"/>
      </w:tblGrid>
      <w:tr w:rsidR="00607B95" w14:paraId="3F5D8F68" w14:textId="77777777" w:rsidTr="003F1177">
        <w:tc>
          <w:tcPr>
            <w:tcW w:w="9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FD5975" w14:textId="45DE4846" w:rsidR="00607B95" w:rsidRDefault="004B52FB" w:rsidP="003F1177">
            <w:pPr>
              <w:spacing w:line="240" w:lineRule="auto"/>
              <w:jc w:val="left"/>
            </w:pPr>
            <w:r>
              <w:t>NAM</w:t>
            </w:r>
            <w:r w:rsidR="00C54235">
              <w:t xml:space="preserve">, </w:t>
            </w:r>
            <w:proofErr w:type="spellStart"/>
            <w:r w:rsidR="00C54235">
              <w:t>DMAc</w:t>
            </w:r>
            <w:proofErr w:type="spellEnd"/>
            <w:r w:rsidR="007838EC">
              <w:t xml:space="preserve">, </w:t>
            </w:r>
            <w:proofErr w:type="spellStart"/>
            <w:r w:rsidR="007838EC">
              <w:t>Deuteriertes</w:t>
            </w:r>
            <w:proofErr w:type="spellEnd"/>
            <w:r w:rsidR="007838EC">
              <w:t xml:space="preserve"> Chloroform, DMF</w:t>
            </w:r>
            <w:r>
              <w:t>: Butylkautschuk-Handschuhe verwenden</w:t>
            </w:r>
          </w:p>
        </w:tc>
      </w:tr>
    </w:tbl>
    <w:p w14:paraId="29E39440" w14:textId="77777777" w:rsidR="00607B95" w:rsidRPr="003F1177" w:rsidRDefault="00607B95" w:rsidP="00F35840">
      <w:pPr>
        <w:shd w:val="clear" w:color="auto" w:fill="D9D9D9" w:themeFill="background1" w:themeFillShade="D9"/>
        <w:spacing w:after="120" w:line="240" w:lineRule="auto"/>
        <w:rPr>
          <w:b/>
        </w:rPr>
      </w:pPr>
      <w:bookmarkStart w:id="0" w:name="OLE_LINK1"/>
      <w:r w:rsidRPr="003F1177">
        <w:rPr>
          <w:b/>
        </w:rPr>
        <w:lastRenderedPageBreak/>
        <w:t>Erste-Hilfe-Maßnahmen:</w:t>
      </w:r>
    </w:p>
    <w:tbl>
      <w:tblPr>
        <w:tblW w:w="9864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2154"/>
        <w:gridCol w:w="2154"/>
        <w:gridCol w:w="2154"/>
      </w:tblGrid>
      <w:tr w:rsidR="003F1177" w14:paraId="5DE659F2" w14:textId="77777777" w:rsidTr="00CD4235">
        <w:tc>
          <w:tcPr>
            <w:tcW w:w="3402" w:type="dxa"/>
            <w:vMerge w:val="restart"/>
            <w:shd w:val="clear" w:color="auto" w:fill="F2F2F2"/>
            <w:vAlign w:val="center"/>
          </w:tcPr>
          <w:bookmarkEnd w:id="0"/>
          <w:p w14:paraId="1ABB14DF" w14:textId="77777777" w:rsidR="003F1177" w:rsidRDefault="003F1177" w:rsidP="003F1177">
            <w:pPr>
              <w:spacing w:line="240" w:lineRule="auto"/>
              <w:jc w:val="left"/>
            </w:pPr>
            <w:r>
              <w:t>Substanz</w:t>
            </w:r>
          </w:p>
        </w:tc>
        <w:tc>
          <w:tcPr>
            <w:tcW w:w="6462" w:type="dxa"/>
            <w:gridSpan w:val="3"/>
            <w:shd w:val="clear" w:color="auto" w:fill="F2F2F2"/>
            <w:vAlign w:val="center"/>
          </w:tcPr>
          <w:p w14:paraId="161C7CA4" w14:textId="77777777" w:rsidR="003F1177" w:rsidRDefault="003F1177" w:rsidP="003F1177">
            <w:pPr>
              <w:spacing w:line="240" w:lineRule="auto"/>
              <w:jc w:val="center"/>
            </w:pPr>
            <w:r>
              <w:t>“Erste Hilfe” bei Kontakt mit</w:t>
            </w:r>
          </w:p>
        </w:tc>
      </w:tr>
      <w:tr w:rsidR="003F1177" w14:paraId="76D92C5B" w14:textId="77777777" w:rsidTr="00CD4235">
        <w:tc>
          <w:tcPr>
            <w:tcW w:w="3402" w:type="dxa"/>
            <w:vMerge/>
            <w:shd w:val="clear" w:color="auto" w:fill="F2F2F2"/>
          </w:tcPr>
          <w:p w14:paraId="691585DC" w14:textId="77777777" w:rsidR="003F1177" w:rsidRDefault="003F1177" w:rsidP="003F1177">
            <w:pPr>
              <w:spacing w:line="240" w:lineRule="auto"/>
            </w:pPr>
          </w:p>
        </w:tc>
        <w:tc>
          <w:tcPr>
            <w:tcW w:w="2154" w:type="dxa"/>
            <w:shd w:val="clear" w:color="auto" w:fill="F2F2F2"/>
            <w:vAlign w:val="center"/>
          </w:tcPr>
          <w:p w14:paraId="79BD26CE" w14:textId="77777777" w:rsidR="003F1177" w:rsidRDefault="003F1177" w:rsidP="003F1177">
            <w:pPr>
              <w:spacing w:line="240" w:lineRule="auto"/>
              <w:jc w:val="center"/>
            </w:pPr>
            <w:r>
              <w:t>Haut</w:t>
            </w:r>
          </w:p>
        </w:tc>
        <w:tc>
          <w:tcPr>
            <w:tcW w:w="2154" w:type="dxa"/>
            <w:shd w:val="clear" w:color="auto" w:fill="F2F2F2"/>
            <w:vAlign w:val="center"/>
          </w:tcPr>
          <w:p w14:paraId="68869D87" w14:textId="77777777" w:rsidR="003F1177" w:rsidRDefault="003F1177" w:rsidP="003F1177">
            <w:pPr>
              <w:spacing w:line="240" w:lineRule="auto"/>
              <w:jc w:val="center"/>
            </w:pPr>
            <w:r>
              <w:t>Auge</w:t>
            </w:r>
          </w:p>
        </w:tc>
        <w:tc>
          <w:tcPr>
            <w:tcW w:w="2154" w:type="dxa"/>
            <w:shd w:val="clear" w:color="auto" w:fill="F2F2F2"/>
            <w:vAlign w:val="center"/>
          </w:tcPr>
          <w:p w14:paraId="0F562514" w14:textId="77777777" w:rsidR="003F1177" w:rsidRDefault="003F1177" w:rsidP="003F1177">
            <w:pPr>
              <w:spacing w:line="240" w:lineRule="auto"/>
              <w:jc w:val="center"/>
            </w:pPr>
            <w:r>
              <w:t>Inhalation</w:t>
            </w:r>
          </w:p>
        </w:tc>
      </w:tr>
      <w:tr w:rsidR="00CD4235" w14:paraId="6D01F258" w14:textId="77777777" w:rsidTr="00CD4235">
        <w:tc>
          <w:tcPr>
            <w:tcW w:w="3402" w:type="dxa"/>
            <w:vAlign w:val="center"/>
          </w:tcPr>
          <w:p w14:paraId="048792D4" w14:textId="01F11CFF" w:rsidR="00CD4235" w:rsidRDefault="00CD4235" w:rsidP="00CD4235">
            <w:pPr>
              <w:spacing w:line="240" w:lineRule="auto"/>
            </w:pPr>
            <w:r>
              <w:t>4-Acryloylmorpholin (NAM)</w:t>
            </w:r>
          </w:p>
        </w:tc>
        <w:tc>
          <w:tcPr>
            <w:tcW w:w="2154" w:type="dxa"/>
          </w:tcPr>
          <w:p w14:paraId="6018748E" w14:textId="6DCC006C" w:rsidR="00CD4235" w:rsidRDefault="004B52FB" w:rsidP="00CD4235">
            <w:pPr>
              <w:spacing w:line="240" w:lineRule="auto"/>
            </w:pPr>
            <w:r>
              <w:t>K, W, A</w:t>
            </w:r>
          </w:p>
        </w:tc>
        <w:tc>
          <w:tcPr>
            <w:tcW w:w="2154" w:type="dxa"/>
          </w:tcPr>
          <w:p w14:paraId="253C4580" w14:textId="07B1161E" w:rsidR="00CD4235" w:rsidRDefault="004B52FB" w:rsidP="00CD4235">
            <w:pPr>
              <w:spacing w:line="240" w:lineRule="auto"/>
            </w:pPr>
            <w:r>
              <w:t>W, A</w:t>
            </w:r>
          </w:p>
        </w:tc>
        <w:tc>
          <w:tcPr>
            <w:tcW w:w="2154" w:type="dxa"/>
          </w:tcPr>
          <w:p w14:paraId="14431825" w14:textId="46CC1FBE" w:rsidR="00CD4235" w:rsidRDefault="004B52FB" w:rsidP="00CD4235">
            <w:pPr>
              <w:spacing w:line="240" w:lineRule="auto"/>
            </w:pPr>
            <w:r>
              <w:t>L, A</w:t>
            </w:r>
          </w:p>
        </w:tc>
      </w:tr>
      <w:tr w:rsidR="00CD4235" w14:paraId="6970E95D" w14:textId="77777777" w:rsidTr="00CD4235">
        <w:tc>
          <w:tcPr>
            <w:tcW w:w="3402" w:type="dxa"/>
            <w:vAlign w:val="center"/>
          </w:tcPr>
          <w:p w14:paraId="7EBB0EEE" w14:textId="19F2082E" w:rsidR="00CD4235" w:rsidRDefault="00CD4235" w:rsidP="00CD4235">
            <w:pPr>
              <w:spacing w:line="240" w:lineRule="auto"/>
            </w:pPr>
            <w:proofErr w:type="spellStart"/>
            <w:r>
              <w:t>Azobisisobutyronitril</w:t>
            </w:r>
            <w:proofErr w:type="spellEnd"/>
            <w:r>
              <w:t xml:space="preserve"> (AIBN)</w:t>
            </w:r>
          </w:p>
        </w:tc>
        <w:tc>
          <w:tcPr>
            <w:tcW w:w="2154" w:type="dxa"/>
          </w:tcPr>
          <w:p w14:paraId="6938AF21" w14:textId="4D7C84CD" w:rsidR="00CD4235" w:rsidRDefault="00C54235" w:rsidP="00CD4235">
            <w:pPr>
              <w:spacing w:line="240" w:lineRule="auto"/>
            </w:pPr>
            <w:r>
              <w:t>K, W</w:t>
            </w:r>
          </w:p>
        </w:tc>
        <w:tc>
          <w:tcPr>
            <w:tcW w:w="2154" w:type="dxa"/>
          </w:tcPr>
          <w:p w14:paraId="3EA369C4" w14:textId="3CFF8D6E" w:rsidR="00CD4235" w:rsidRDefault="00C54235" w:rsidP="00CD4235">
            <w:pPr>
              <w:spacing w:line="240" w:lineRule="auto"/>
            </w:pPr>
            <w:r>
              <w:t>W</w:t>
            </w:r>
          </w:p>
        </w:tc>
        <w:tc>
          <w:tcPr>
            <w:tcW w:w="2154" w:type="dxa"/>
          </w:tcPr>
          <w:p w14:paraId="1E1D69CF" w14:textId="082A0DAB" w:rsidR="00CD4235" w:rsidRDefault="00C54235" w:rsidP="00CD4235">
            <w:pPr>
              <w:spacing w:line="240" w:lineRule="auto"/>
            </w:pPr>
            <w:r>
              <w:t>L, A, B</w:t>
            </w:r>
          </w:p>
        </w:tc>
      </w:tr>
      <w:tr w:rsidR="00CD4235" w:rsidRPr="004B52FB" w14:paraId="148AFF93" w14:textId="77777777" w:rsidTr="00CD4235">
        <w:tc>
          <w:tcPr>
            <w:tcW w:w="3402" w:type="dxa"/>
            <w:vAlign w:val="center"/>
          </w:tcPr>
          <w:p w14:paraId="2BB57359" w14:textId="598E1181" w:rsidR="00CD4235" w:rsidRPr="004B52FB" w:rsidRDefault="00CD4235" w:rsidP="00CD4235">
            <w:pPr>
              <w:spacing w:line="240" w:lineRule="auto"/>
              <w:rPr>
                <w:lang w:val="en-GB"/>
              </w:rPr>
            </w:pPr>
            <w:r w:rsidRPr="004B52FB">
              <w:rPr>
                <w:lang w:val="en-GB"/>
              </w:rPr>
              <w:t>4-Cyano-4-[(</w:t>
            </w:r>
            <w:proofErr w:type="spellStart"/>
            <w:r w:rsidRPr="004B52FB">
              <w:rPr>
                <w:lang w:val="en-GB"/>
              </w:rPr>
              <w:t>dodecylsulfanylthiocarbonyl</w:t>
            </w:r>
            <w:proofErr w:type="spellEnd"/>
            <w:r w:rsidRPr="004B52FB">
              <w:rPr>
                <w:lang w:val="en-GB"/>
              </w:rPr>
              <w:t>)</w:t>
            </w:r>
            <w:proofErr w:type="spellStart"/>
            <w:proofErr w:type="gramStart"/>
            <w:r w:rsidRPr="004B52FB">
              <w:rPr>
                <w:lang w:val="en-GB"/>
              </w:rPr>
              <w:t>sulfanyl</w:t>
            </w:r>
            <w:proofErr w:type="spellEnd"/>
            <w:r w:rsidRPr="004B52FB">
              <w:rPr>
                <w:lang w:val="en-GB"/>
              </w:rPr>
              <w:t>]</w:t>
            </w:r>
            <w:proofErr w:type="spellStart"/>
            <w:r w:rsidRPr="004B52FB">
              <w:rPr>
                <w:lang w:val="en-GB"/>
              </w:rPr>
              <w:t>pentansäure</w:t>
            </w:r>
            <w:proofErr w:type="spellEnd"/>
            <w:proofErr w:type="gramEnd"/>
            <w:r w:rsidR="004B52FB" w:rsidRPr="004B52FB">
              <w:rPr>
                <w:lang w:val="en-GB"/>
              </w:rPr>
              <w:t xml:space="preserve"> (C</w:t>
            </w:r>
            <w:r w:rsidR="004B52FB">
              <w:rPr>
                <w:lang w:val="en-GB"/>
              </w:rPr>
              <w:t>DPA)</w:t>
            </w:r>
          </w:p>
        </w:tc>
        <w:tc>
          <w:tcPr>
            <w:tcW w:w="2154" w:type="dxa"/>
          </w:tcPr>
          <w:p w14:paraId="6B16D9A6" w14:textId="16D7DA8E" w:rsidR="00CD4235" w:rsidRPr="004B52FB" w:rsidRDefault="006934D9" w:rsidP="00CD4235">
            <w:pPr>
              <w:spacing w:line="240" w:lineRule="auto"/>
              <w:rPr>
                <w:lang w:val="en-GB"/>
              </w:rPr>
            </w:pPr>
            <w:r>
              <w:rPr>
                <w:lang w:val="en-GB"/>
              </w:rPr>
              <w:t>K, W</w:t>
            </w:r>
          </w:p>
        </w:tc>
        <w:tc>
          <w:tcPr>
            <w:tcW w:w="2154" w:type="dxa"/>
          </w:tcPr>
          <w:p w14:paraId="66A8979C" w14:textId="71E82D0F" w:rsidR="00CD4235" w:rsidRPr="004B52FB" w:rsidRDefault="006934D9" w:rsidP="00CD4235">
            <w:pPr>
              <w:spacing w:line="240" w:lineRule="auto"/>
              <w:rPr>
                <w:lang w:val="en-GB"/>
              </w:rPr>
            </w:pPr>
            <w:r>
              <w:rPr>
                <w:lang w:val="en-GB"/>
              </w:rPr>
              <w:t>W</w:t>
            </w:r>
          </w:p>
        </w:tc>
        <w:tc>
          <w:tcPr>
            <w:tcW w:w="2154" w:type="dxa"/>
          </w:tcPr>
          <w:p w14:paraId="6CCD217F" w14:textId="7315907B" w:rsidR="00CD4235" w:rsidRPr="004B52FB" w:rsidRDefault="006934D9" w:rsidP="00CD4235">
            <w:pPr>
              <w:spacing w:line="240" w:lineRule="auto"/>
              <w:rPr>
                <w:lang w:val="en-GB"/>
              </w:rPr>
            </w:pPr>
            <w:r>
              <w:rPr>
                <w:lang w:val="en-GB"/>
              </w:rPr>
              <w:t>L</w:t>
            </w:r>
          </w:p>
        </w:tc>
      </w:tr>
      <w:tr w:rsidR="00CD4235" w14:paraId="789D597D" w14:textId="77777777" w:rsidTr="00CD4235">
        <w:tc>
          <w:tcPr>
            <w:tcW w:w="3402" w:type="dxa"/>
            <w:vAlign w:val="center"/>
          </w:tcPr>
          <w:p w14:paraId="337B5663" w14:textId="60B579FB" w:rsidR="00CD4235" w:rsidRDefault="00CD4235" w:rsidP="00CD4235">
            <w:pPr>
              <w:spacing w:line="240" w:lineRule="auto"/>
            </w:pPr>
            <w:proofErr w:type="spellStart"/>
            <w:r>
              <w:t>Anisol</w:t>
            </w:r>
            <w:proofErr w:type="spellEnd"/>
          </w:p>
        </w:tc>
        <w:tc>
          <w:tcPr>
            <w:tcW w:w="2154" w:type="dxa"/>
          </w:tcPr>
          <w:p w14:paraId="1DADDF58" w14:textId="16DEDFA7" w:rsidR="00CD4235" w:rsidRDefault="006934D9" w:rsidP="00CD4235">
            <w:pPr>
              <w:spacing w:line="240" w:lineRule="auto"/>
            </w:pPr>
            <w:r>
              <w:t>K, W, A</w:t>
            </w:r>
          </w:p>
        </w:tc>
        <w:tc>
          <w:tcPr>
            <w:tcW w:w="2154" w:type="dxa"/>
          </w:tcPr>
          <w:p w14:paraId="325E0278" w14:textId="7F581D2B" w:rsidR="00CD4235" w:rsidRDefault="006934D9" w:rsidP="00CD4235">
            <w:pPr>
              <w:spacing w:line="240" w:lineRule="auto"/>
            </w:pPr>
            <w:r>
              <w:t>W, A</w:t>
            </w:r>
          </w:p>
        </w:tc>
        <w:tc>
          <w:tcPr>
            <w:tcW w:w="2154" w:type="dxa"/>
          </w:tcPr>
          <w:p w14:paraId="5B9184B7" w14:textId="2155C7A6" w:rsidR="00CD4235" w:rsidRDefault="006934D9" w:rsidP="00CD4235">
            <w:pPr>
              <w:spacing w:line="240" w:lineRule="auto"/>
            </w:pPr>
            <w:r>
              <w:t>L, A, B</w:t>
            </w:r>
          </w:p>
        </w:tc>
      </w:tr>
      <w:tr w:rsidR="00CD4235" w14:paraId="20464426" w14:textId="77777777" w:rsidTr="00CD4235">
        <w:tc>
          <w:tcPr>
            <w:tcW w:w="3402" w:type="dxa"/>
            <w:vAlign w:val="center"/>
          </w:tcPr>
          <w:p w14:paraId="477EF7A9" w14:textId="2D1584E6" w:rsidR="00CD4235" w:rsidRDefault="00CD4235" w:rsidP="00CD4235">
            <w:pPr>
              <w:spacing w:line="240" w:lineRule="auto"/>
            </w:pPr>
            <w:proofErr w:type="gramStart"/>
            <w:r w:rsidRPr="00D96B7A">
              <w:rPr>
                <w:i/>
                <w:iCs/>
              </w:rPr>
              <w:t>N,N</w:t>
            </w:r>
            <w:proofErr w:type="gramEnd"/>
            <w:r>
              <w:t>-</w:t>
            </w:r>
            <w:proofErr w:type="spellStart"/>
            <w:r>
              <w:t>Dimethylacetamid</w:t>
            </w:r>
            <w:proofErr w:type="spellEnd"/>
            <w:r>
              <w:t xml:space="preserve"> (</w:t>
            </w:r>
            <w:proofErr w:type="spellStart"/>
            <w:r>
              <w:t>DMAc</w:t>
            </w:r>
            <w:proofErr w:type="spellEnd"/>
            <w:r>
              <w:t>)</w:t>
            </w:r>
          </w:p>
        </w:tc>
        <w:tc>
          <w:tcPr>
            <w:tcW w:w="2154" w:type="dxa"/>
          </w:tcPr>
          <w:p w14:paraId="6CEFF3EC" w14:textId="438E51A9" w:rsidR="00CD4235" w:rsidRDefault="00C54235" w:rsidP="00CD4235">
            <w:pPr>
              <w:spacing w:line="240" w:lineRule="auto"/>
            </w:pPr>
            <w:r>
              <w:t>K, W, A</w:t>
            </w:r>
          </w:p>
        </w:tc>
        <w:tc>
          <w:tcPr>
            <w:tcW w:w="2154" w:type="dxa"/>
          </w:tcPr>
          <w:p w14:paraId="4C6D834B" w14:textId="372DA64C" w:rsidR="00CD4235" w:rsidRDefault="00C54235" w:rsidP="00CD4235">
            <w:pPr>
              <w:spacing w:line="240" w:lineRule="auto"/>
            </w:pPr>
            <w:proofErr w:type="gramStart"/>
            <w:r>
              <w:t>W,A</w:t>
            </w:r>
            <w:proofErr w:type="gramEnd"/>
          </w:p>
        </w:tc>
        <w:tc>
          <w:tcPr>
            <w:tcW w:w="2154" w:type="dxa"/>
          </w:tcPr>
          <w:p w14:paraId="2052B714" w14:textId="675CA5ED" w:rsidR="00CD4235" w:rsidRDefault="00C54235" w:rsidP="00CD4235">
            <w:pPr>
              <w:spacing w:line="240" w:lineRule="auto"/>
            </w:pPr>
            <w:r>
              <w:t>L, A, B</w:t>
            </w:r>
          </w:p>
        </w:tc>
      </w:tr>
      <w:tr w:rsidR="00CD4235" w14:paraId="2C7FFAEE" w14:textId="77777777" w:rsidTr="00CD4235">
        <w:tc>
          <w:tcPr>
            <w:tcW w:w="3402" w:type="dxa"/>
            <w:vAlign w:val="center"/>
          </w:tcPr>
          <w:p w14:paraId="42B11D07" w14:textId="2D9848EB" w:rsidR="00CD4235" w:rsidRDefault="00CD4235" w:rsidP="00CD4235">
            <w:pPr>
              <w:spacing w:line="240" w:lineRule="auto"/>
            </w:pPr>
            <w:proofErr w:type="spellStart"/>
            <w:r>
              <w:t>Deuteriertes</w:t>
            </w:r>
            <w:proofErr w:type="spellEnd"/>
            <w:r>
              <w:t xml:space="preserve"> Chloroform </w:t>
            </w:r>
          </w:p>
        </w:tc>
        <w:tc>
          <w:tcPr>
            <w:tcW w:w="2154" w:type="dxa"/>
          </w:tcPr>
          <w:p w14:paraId="1FB36A5D" w14:textId="642B06C5" w:rsidR="00CD4235" w:rsidRDefault="00D466FA" w:rsidP="00CD4235">
            <w:pPr>
              <w:spacing w:line="240" w:lineRule="auto"/>
            </w:pPr>
            <w:r>
              <w:t>K, W, A</w:t>
            </w:r>
          </w:p>
        </w:tc>
        <w:tc>
          <w:tcPr>
            <w:tcW w:w="2154" w:type="dxa"/>
          </w:tcPr>
          <w:p w14:paraId="41043CF0" w14:textId="0C5E71B7" w:rsidR="00CD4235" w:rsidRDefault="00D466FA" w:rsidP="00CD4235">
            <w:pPr>
              <w:spacing w:line="240" w:lineRule="auto"/>
            </w:pPr>
            <w:r>
              <w:t>W, A</w:t>
            </w:r>
          </w:p>
        </w:tc>
        <w:tc>
          <w:tcPr>
            <w:tcW w:w="2154" w:type="dxa"/>
          </w:tcPr>
          <w:p w14:paraId="5AA2A425" w14:textId="1F91BAA3" w:rsidR="00CD4235" w:rsidRDefault="00D466FA" w:rsidP="00CD4235">
            <w:pPr>
              <w:spacing w:line="240" w:lineRule="auto"/>
            </w:pPr>
            <w:r>
              <w:t>A, B</w:t>
            </w:r>
          </w:p>
        </w:tc>
      </w:tr>
      <w:tr w:rsidR="00CD4235" w14:paraId="75DB454A" w14:textId="77777777" w:rsidTr="00CD4235">
        <w:tc>
          <w:tcPr>
            <w:tcW w:w="3402" w:type="dxa"/>
            <w:vAlign w:val="center"/>
          </w:tcPr>
          <w:p w14:paraId="00B6A81E" w14:textId="53BAEDFD" w:rsidR="00CD4235" w:rsidRDefault="00CD4235" w:rsidP="00CD4235">
            <w:pPr>
              <w:spacing w:line="240" w:lineRule="auto"/>
            </w:pPr>
            <w:r>
              <w:t>Dimethylformamid (DMF)</w:t>
            </w:r>
            <w:r w:rsidR="00D466FA">
              <w:t xml:space="preserve"> (2.5)</w:t>
            </w:r>
          </w:p>
        </w:tc>
        <w:tc>
          <w:tcPr>
            <w:tcW w:w="2154" w:type="dxa"/>
          </w:tcPr>
          <w:p w14:paraId="7A5C265D" w14:textId="1A5C5A51" w:rsidR="00CD4235" w:rsidRDefault="007838EC" w:rsidP="00CD4235">
            <w:pPr>
              <w:spacing w:line="240" w:lineRule="auto"/>
            </w:pPr>
            <w:r>
              <w:t>K, W, A</w:t>
            </w:r>
          </w:p>
        </w:tc>
        <w:tc>
          <w:tcPr>
            <w:tcW w:w="2154" w:type="dxa"/>
          </w:tcPr>
          <w:p w14:paraId="3C38C914" w14:textId="663853F6" w:rsidR="00CD4235" w:rsidRDefault="007838EC" w:rsidP="00CD4235">
            <w:pPr>
              <w:spacing w:line="240" w:lineRule="auto"/>
            </w:pPr>
            <w:r>
              <w:t>W, A</w:t>
            </w:r>
          </w:p>
        </w:tc>
        <w:tc>
          <w:tcPr>
            <w:tcW w:w="2154" w:type="dxa"/>
          </w:tcPr>
          <w:p w14:paraId="6986DD0E" w14:textId="292F51C7" w:rsidR="00CD4235" w:rsidRDefault="007838EC" w:rsidP="00CD4235">
            <w:pPr>
              <w:spacing w:line="240" w:lineRule="auto"/>
            </w:pPr>
            <w:r>
              <w:t>L, A, B</w:t>
            </w:r>
          </w:p>
        </w:tc>
      </w:tr>
    </w:tbl>
    <w:p w14:paraId="44CA4DFC" w14:textId="77777777" w:rsidR="00EE369D" w:rsidRPr="003F1177" w:rsidRDefault="00EE369D" w:rsidP="003F1177">
      <w:pPr>
        <w:spacing w:before="60" w:line="240" w:lineRule="auto"/>
        <w:rPr>
          <w:sz w:val="20"/>
        </w:rPr>
      </w:pPr>
      <w:r w:rsidRPr="003F1177">
        <w:rPr>
          <w:b/>
          <w:sz w:val="20"/>
        </w:rPr>
        <w:t xml:space="preserve">K: </w:t>
      </w:r>
      <w:r w:rsidRPr="003F1177">
        <w:rPr>
          <w:sz w:val="20"/>
        </w:rPr>
        <w:t xml:space="preserve">Kontaminierte Kleidung schnellstmöglich entfernen; </w:t>
      </w:r>
      <w:r w:rsidRPr="003F1177">
        <w:rPr>
          <w:b/>
          <w:sz w:val="20"/>
        </w:rPr>
        <w:t xml:space="preserve">W: </w:t>
      </w:r>
      <w:r w:rsidRPr="003F1177">
        <w:rPr>
          <w:sz w:val="20"/>
        </w:rPr>
        <w:t>Mit Wasser spülen bzw. waschen;</w:t>
      </w:r>
    </w:p>
    <w:p w14:paraId="201E8800" w14:textId="77777777" w:rsidR="00EE369D" w:rsidRPr="003F1177" w:rsidRDefault="00EE369D" w:rsidP="003F1177">
      <w:pPr>
        <w:spacing w:line="240" w:lineRule="auto"/>
        <w:rPr>
          <w:sz w:val="20"/>
        </w:rPr>
      </w:pPr>
      <w:r w:rsidRPr="003F1177">
        <w:rPr>
          <w:b/>
          <w:bCs/>
          <w:sz w:val="20"/>
        </w:rPr>
        <w:t>F:</w:t>
      </w:r>
      <w:r w:rsidRPr="003F1177">
        <w:rPr>
          <w:sz w:val="20"/>
        </w:rPr>
        <w:t xml:space="preserve"> Mit spezieller Flüssigkeit spülen bzw. waschen; </w:t>
      </w:r>
      <w:r w:rsidRPr="003F1177">
        <w:rPr>
          <w:b/>
          <w:bCs/>
          <w:sz w:val="20"/>
        </w:rPr>
        <w:t>V:</w:t>
      </w:r>
      <w:r w:rsidRPr="003F1177">
        <w:rPr>
          <w:sz w:val="20"/>
        </w:rPr>
        <w:t xml:space="preserve"> Verband als Infektionsschutz; </w:t>
      </w:r>
      <w:r w:rsidRPr="003F1177">
        <w:rPr>
          <w:b/>
          <w:bCs/>
          <w:sz w:val="20"/>
        </w:rPr>
        <w:t>A:</w:t>
      </w:r>
      <w:r w:rsidRPr="003F1177">
        <w:rPr>
          <w:sz w:val="20"/>
        </w:rPr>
        <w:t xml:space="preserve"> Arzt aufsuchen</w:t>
      </w:r>
    </w:p>
    <w:p w14:paraId="4E543E77" w14:textId="77777777" w:rsidR="00EE369D" w:rsidRPr="003F1177" w:rsidRDefault="00EE369D" w:rsidP="003F1177">
      <w:pPr>
        <w:spacing w:line="240" w:lineRule="auto"/>
        <w:rPr>
          <w:sz w:val="20"/>
        </w:rPr>
      </w:pPr>
      <w:r w:rsidRPr="003F1177">
        <w:rPr>
          <w:b/>
          <w:bCs/>
          <w:sz w:val="20"/>
        </w:rPr>
        <w:t>L:</w:t>
      </w:r>
      <w:r w:rsidRPr="003F1177">
        <w:rPr>
          <w:sz w:val="20"/>
        </w:rPr>
        <w:t xml:space="preserve"> Frischluft zuführen; </w:t>
      </w:r>
      <w:r w:rsidRPr="003F1177">
        <w:rPr>
          <w:b/>
          <w:bCs/>
          <w:sz w:val="20"/>
        </w:rPr>
        <w:t>B:</w:t>
      </w:r>
      <w:r w:rsidRPr="003F1177">
        <w:rPr>
          <w:sz w:val="20"/>
        </w:rPr>
        <w:t xml:space="preserve"> Atmung kontrollieren und gegebenenfalls künstliche Beatmung</w:t>
      </w:r>
    </w:p>
    <w:p w14:paraId="10ED4C9A" w14:textId="77777777" w:rsidR="00CA2222" w:rsidRPr="003F1177" w:rsidRDefault="00CA2222" w:rsidP="000D4427">
      <w:pPr>
        <w:rPr>
          <w:sz w:val="20"/>
        </w:rPr>
      </w:pPr>
    </w:p>
    <w:p w14:paraId="7AA05C99" w14:textId="77777777" w:rsidR="00B36B3B" w:rsidRDefault="00B36B3B" w:rsidP="000D4427"/>
    <w:p w14:paraId="750D63AC" w14:textId="77777777" w:rsidR="00607B95" w:rsidRPr="003F1177" w:rsidRDefault="00607B95" w:rsidP="00F35840">
      <w:pPr>
        <w:shd w:val="clear" w:color="auto" w:fill="D9D9D9" w:themeFill="background1" w:themeFillShade="D9"/>
        <w:spacing w:after="120" w:line="240" w:lineRule="auto"/>
        <w:rPr>
          <w:b/>
        </w:rPr>
      </w:pPr>
      <w:bookmarkStart w:id="1" w:name="OLE_LINK2"/>
      <w:r w:rsidRPr="003F1177">
        <w:rPr>
          <w:b/>
        </w:rPr>
        <w:t>Maßnahmen bei kleinen Störfällen:</w:t>
      </w:r>
    </w:p>
    <w:tbl>
      <w:tblPr>
        <w:tblW w:w="9865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6463"/>
      </w:tblGrid>
      <w:tr w:rsidR="00607B95" w14:paraId="1BE2A90E" w14:textId="77777777" w:rsidTr="00CD4235">
        <w:tc>
          <w:tcPr>
            <w:tcW w:w="3402" w:type="dxa"/>
            <w:tcBorders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</w:tcPr>
          <w:bookmarkEnd w:id="1"/>
          <w:p w14:paraId="1DB5B4B3" w14:textId="77777777" w:rsidR="00607B95" w:rsidRDefault="00607B95" w:rsidP="003F1177">
            <w:pPr>
              <w:spacing w:line="240" w:lineRule="auto"/>
              <w:jc w:val="left"/>
            </w:pPr>
            <w:r>
              <w:t>Substanz</w:t>
            </w:r>
          </w:p>
        </w:tc>
        <w:tc>
          <w:tcPr>
            <w:tcW w:w="6463" w:type="dxa"/>
            <w:tcBorders>
              <w:left w:val="single" w:sz="6" w:space="0" w:color="auto"/>
              <w:bottom w:val="single" w:sz="6" w:space="0" w:color="auto"/>
            </w:tcBorders>
            <w:shd w:val="clear" w:color="auto" w:fill="F2F2F2"/>
            <w:vAlign w:val="center"/>
          </w:tcPr>
          <w:p w14:paraId="5EE1EA34" w14:textId="77777777" w:rsidR="00607B95" w:rsidRDefault="00607B95" w:rsidP="003F1177">
            <w:pPr>
              <w:spacing w:line="240" w:lineRule="auto"/>
              <w:jc w:val="left"/>
            </w:pPr>
            <w:r>
              <w:t>Störfallverhalten</w:t>
            </w:r>
          </w:p>
        </w:tc>
      </w:tr>
      <w:tr w:rsidR="00CD4235" w14:paraId="0A3B4B8B" w14:textId="77777777" w:rsidTr="00CD4235">
        <w:tc>
          <w:tcPr>
            <w:tcW w:w="340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7C4198" w14:textId="42EE486C" w:rsidR="00CD4235" w:rsidRDefault="00CD4235" w:rsidP="00CD4235">
            <w:pPr>
              <w:spacing w:line="240" w:lineRule="auto"/>
              <w:jc w:val="left"/>
            </w:pPr>
            <w:r>
              <w:t>4-Acryloylmorpholin (NAM)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76ED574E" w14:textId="7DE8D322" w:rsidR="00CD4235" w:rsidRDefault="00D13A15" w:rsidP="00CD4235">
            <w:pPr>
              <w:spacing w:line="240" w:lineRule="auto"/>
              <w:jc w:val="left"/>
            </w:pPr>
            <w:proofErr w:type="spellStart"/>
            <w:r>
              <w:t>Cb</w:t>
            </w:r>
            <w:proofErr w:type="spellEnd"/>
          </w:p>
        </w:tc>
      </w:tr>
      <w:tr w:rsidR="00CD4235" w14:paraId="055DEF31" w14:textId="77777777" w:rsidTr="00CD4235">
        <w:tc>
          <w:tcPr>
            <w:tcW w:w="340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CDBEE2" w14:textId="4A5D3AD0" w:rsidR="00CD4235" w:rsidRDefault="00CD4235" w:rsidP="00CD4235">
            <w:pPr>
              <w:spacing w:line="240" w:lineRule="auto"/>
              <w:jc w:val="left"/>
            </w:pPr>
            <w:proofErr w:type="spellStart"/>
            <w:r>
              <w:t>Azobisisobutyronitril</w:t>
            </w:r>
            <w:proofErr w:type="spellEnd"/>
            <w:r>
              <w:t xml:space="preserve"> (AIBN)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33209E19" w14:textId="7A15AAAC" w:rsidR="00CD4235" w:rsidRDefault="004B52FB" w:rsidP="00CD4235">
            <w:pPr>
              <w:spacing w:line="240" w:lineRule="auto"/>
              <w:jc w:val="left"/>
            </w:pPr>
            <w:r>
              <w:t>T</w:t>
            </w:r>
          </w:p>
        </w:tc>
      </w:tr>
      <w:tr w:rsidR="00CD4235" w:rsidRPr="004B52FB" w14:paraId="5815CBB4" w14:textId="77777777" w:rsidTr="00CD4235">
        <w:tc>
          <w:tcPr>
            <w:tcW w:w="340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ADD090" w14:textId="73E9CCBC" w:rsidR="00CD4235" w:rsidRPr="004B52FB" w:rsidRDefault="00CD4235" w:rsidP="00CD4235">
            <w:pPr>
              <w:spacing w:line="240" w:lineRule="auto"/>
              <w:jc w:val="left"/>
              <w:rPr>
                <w:lang w:val="en-GB"/>
              </w:rPr>
            </w:pPr>
            <w:r w:rsidRPr="004B52FB">
              <w:rPr>
                <w:lang w:val="en-GB"/>
              </w:rPr>
              <w:t>4-Cyano-4-[(</w:t>
            </w:r>
            <w:proofErr w:type="spellStart"/>
            <w:r w:rsidRPr="004B52FB">
              <w:rPr>
                <w:lang w:val="en-GB"/>
              </w:rPr>
              <w:t>dodecylsulfanylthiocarbonyl</w:t>
            </w:r>
            <w:proofErr w:type="spellEnd"/>
            <w:r w:rsidRPr="004B52FB">
              <w:rPr>
                <w:lang w:val="en-GB"/>
              </w:rPr>
              <w:t>)</w:t>
            </w:r>
            <w:proofErr w:type="spellStart"/>
            <w:proofErr w:type="gramStart"/>
            <w:r w:rsidRPr="004B52FB">
              <w:rPr>
                <w:lang w:val="en-GB"/>
              </w:rPr>
              <w:t>sulfanyl</w:t>
            </w:r>
            <w:proofErr w:type="spellEnd"/>
            <w:r w:rsidRPr="004B52FB">
              <w:rPr>
                <w:lang w:val="en-GB"/>
              </w:rPr>
              <w:t>]</w:t>
            </w:r>
            <w:proofErr w:type="spellStart"/>
            <w:r w:rsidRPr="004B52FB">
              <w:rPr>
                <w:lang w:val="en-GB"/>
              </w:rPr>
              <w:t>pentansäure</w:t>
            </w:r>
            <w:proofErr w:type="spellEnd"/>
            <w:proofErr w:type="gramEnd"/>
            <w:r w:rsidR="004B52FB" w:rsidRPr="004B52FB">
              <w:rPr>
                <w:lang w:val="en-GB"/>
              </w:rPr>
              <w:t xml:space="preserve"> </w:t>
            </w:r>
            <w:r w:rsidR="004B52FB">
              <w:rPr>
                <w:lang w:val="en-GB"/>
              </w:rPr>
              <w:t xml:space="preserve"> </w:t>
            </w:r>
            <w:r w:rsidR="004B52FB" w:rsidRPr="004B52FB">
              <w:rPr>
                <w:lang w:val="en-GB"/>
              </w:rPr>
              <w:t>(C</w:t>
            </w:r>
            <w:r w:rsidR="004B52FB">
              <w:rPr>
                <w:lang w:val="en-GB"/>
              </w:rPr>
              <w:t>DPA)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4A271322" w14:textId="13CCCCC6" w:rsidR="00CD4235" w:rsidRPr="004B52FB" w:rsidRDefault="006934D9" w:rsidP="00CD4235">
            <w:pPr>
              <w:spacing w:line="240" w:lineRule="auto"/>
              <w:jc w:val="left"/>
              <w:rPr>
                <w:lang w:val="en-GB"/>
              </w:rPr>
            </w:pPr>
            <w:r>
              <w:rPr>
                <w:lang w:val="en-GB"/>
              </w:rPr>
              <w:t>T</w:t>
            </w:r>
          </w:p>
        </w:tc>
      </w:tr>
      <w:tr w:rsidR="00CD4235" w14:paraId="1E035D10" w14:textId="77777777" w:rsidTr="00CD4235">
        <w:tc>
          <w:tcPr>
            <w:tcW w:w="340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3495C0" w14:textId="0229E195" w:rsidR="00CD4235" w:rsidRDefault="00CD4235" w:rsidP="00CD4235">
            <w:pPr>
              <w:spacing w:line="240" w:lineRule="auto"/>
              <w:jc w:val="left"/>
            </w:pPr>
            <w:proofErr w:type="spellStart"/>
            <w:r>
              <w:t>Anisol</w:t>
            </w:r>
            <w:proofErr w:type="spellEnd"/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1761CD08" w14:textId="3E72221B" w:rsidR="00CD4235" w:rsidRDefault="00C54235" w:rsidP="00CD4235">
            <w:pPr>
              <w:spacing w:line="240" w:lineRule="auto"/>
              <w:jc w:val="left"/>
            </w:pPr>
            <w:proofErr w:type="spellStart"/>
            <w:r>
              <w:t>Cb</w:t>
            </w:r>
            <w:proofErr w:type="spellEnd"/>
          </w:p>
        </w:tc>
      </w:tr>
      <w:tr w:rsidR="00CD4235" w14:paraId="5E4AF23B" w14:textId="77777777" w:rsidTr="00CD4235">
        <w:tc>
          <w:tcPr>
            <w:tcW w:w="340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15E849" w14:textId="1BBFC369" w:rsidR="00CD4235" w:rsidRDefault="00CD4235" w:rsidP="00CD4235">
            <w:pPr>
              <w:spacing w:line="240" w:lineRule="auto"/>
              <w:jc w:val="left"/>
            </w:pPr>
            <w:proofErr w:type="gramStart"/>
            <w:r w:rsidRPr="00D96B7A">
              <w:rPr>
                <w:i/>
                <w:iCs/>
              </w:rPr>
              <w:t>N,N</w:t>
            </w:r>
            <w:proofErr w:type="gramEnd"/>
            <w:r>
              <w:t>-</w:t>
            </w:r>
            <w:proofErr w:type="spellStart"/>
            <w:r>
              <w:t>Dimethylacetamid</w:t>
            </w:r>
            <w:proofErr w:type="spellEnd"/>
            <w:r>
              <w:t xml:space="preserve"> (</w:t>
            </w:r>
            <w:proofErr w:type="spellStart"/>
            <w:r>
              <w:t>DMAc</w:t>
            </w:r>
            <w:proofErr w:type="spellEnd"/>
            <w:r>
              <w:t>)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1D7CF836" w14:textId="17FCB00F" w:rsidR="00CD4235" w:rsidRDefault="00C54235" w:rsidP="00CD4235">
            <w:pPr>
              <w:spacing w:line="240" w:lineRule="auto"/>
              <w:jc w:val="left"/>
            </w:pPr>
            <w:proofErr w:type="spellStart"/>
            <w:r>
              <w:t>Cb</w:t>
            </w:r>
            <w:proofErr w:type="spellEnd"/>
          </w:p>
        </w:tc>
      </w:tr>
      <w:tr w:rsidR="00CD4235" w14:paraId="547EB09C" w14:textId="77777777" w:rsidTr="00CD4235">
        <w:tc>
          <w:tcPr>
            <w:tcW w:w="3402" w:type="dxa"/>
            <w:tcBorders>
              <w:top w:val="single" w:sz="6" w:space="0" w:color="auto"/>
              <w:right w:val="single" w:sz="6" w:space="0" w:color="auto"/>
            </w:tcBorders>
            <w:vAlign w:val="center"/>
          </w:tcPr>
          <w:p w14:paraId="7C3B9E44" w14:textId="26B8420E" w:rsidR="00CD4235" w:rsidRDefault="00CD4235" w:rsidP="00CD4235">
            <w:pPr>
              <w:spacing w:line="240" w:lineRule="auto"/>
              <w:jc w:val="left"/>
            </w:pPr>
            <w:proofErr w:type="spellStart"/>
            <w:r>
              <w:t>Deuteriertes</w:t>
            </w:r>
            <w:proofErr w:type="spellEnd"/>
            <w:r>
              <w:t xml:space="preserve"> Chloroform 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</w:tcBorders>
            <w:vAlign w:val="center"/>
          </w:tcPr>
          <w:p w14:paraId="163398EE" w14:textId="21CD4EB5" w:rsidR="00CD4235" w:rsidRDefault="00D466FA" w:rsidP="00CD4235">
            <w:pPr>
              <w:spacing w:line="240" w:lineRule="auto"/>
              <w:jc w:val="left"/>
            </w:pPr>
            <w:proofErr w:type="spellStart"/>
            <w:r>
              <w:t>Cb</w:t>
            </w:r>
            <w:proofErr w:type="spellEnd"/>
          </w:p>
        </w:tc>
      </w:tr>
      <w:tr w:rsidR="00CD4235" w14:paraId="1B686F32" w14:textId="77777777" w:rsidTr="00CD4235">
        <w:tc>
          <w:tcPr>
            <w:tcW w:w="3402" w:type="dxa"/>
            <w:tcBorders>
              <w:top w:val="single" w:sz="6" w:space="0" w:color="auto"/>
              <w:right w:val="single" w:sz="6" w:space="0" w:color="auto"/>
            </w:tcBorders>
            <w:vAlign w:val="center"/>
          </w:tcPr>
          <w:p w14:paraId="2D41B4C6" w14:textId="52717B90" w:rsidR="00CD4235" w:rsidRDefault="00CD4235" w:rsidP="00CD4235">
            <w:pPr>
              <w:spacing w:line="240" w:lineRule="auto"/>
              <w:jc w:val="left"/>
            </w:pPr>
            <w:r>
              <w:t>Dimethylformamid (DMF)</w:t>
            </w:r>
            <w:r w:rsidR="00D466FA">
              <w:t xml:space="preserve"> (2.5)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</w:tcBorders>
            <w:vAlign w:val="center"/>
          </w:tcPr>
          <w:p w14:paraId="4CC0CC3F" w14:textId="47C998AB" w:rsidR="00CD4235" w:rsidRDefault="00D466FA" w:rsidP="00CD4235">
            <w:pPr>
              <w:spacing w:line="240" w:lineRule="auto"/>
              <w:jc w:val="left"/>
            </w:pPr>
            <w:proofErr w:type="spellStart"/>
            <w:r>
              <w:t>Cb</w:t>
            </w:r>
            <w:proofErr w:type="spellEnd"/>
          </w:p>
        </w:tc>
      </w:tr>
    </w:tbl>
    <w:p w14:paraId="1B4A3BD2" w14:textId="77777777" w:rsidR="00933768" w:rsidRPr="003F1177" w:rsidRDefault="00933768" w:rsidP="003F1177">
      <w:pPr>
        <w:spacing w:before="60" w:line="240" w:lineRule="auto"/>
        <w:rPr>
          <w:sz w:val="20"/>
        </w:rPr>
      </w:pPr>
      <w:r w:rsidRPr="003F1177">
        <w:rPr>
          <w:b/>
          <w:sz w:val="20"/>
        </w:rPr>
        <w:t>T:</w:t>
      </w:r>
      <w:r w:rsidRPr="003F1177">
        <w:rPr>
          <w:sz w:val="20"/>
        </w:rPr>
        <w:t xml:space="preserve"> Trocken aufnehmen; </w:t>
      </w:r>
      <w:r w:rsidRPr="003F1177">
        <w:rPr>
          <w:b/>
          <w:bCs/>
          <w:sz w:val="20"/>
        </w:rPr>
        <w:t>W:</w:t>
      </w:r>
      <w:r w:rsidRPr="003F1177">
        <w:rPr>
          <w:sz w:val="20"/>
        </w:rPr>
        <w:t xml:space="preserve"> Mit Wasser spülen;</w:t>
      </w:r>
      <w:r w:rsidRPr="003F1177">
        <w:rPr>
          <w:b/>
          <w:bCs/>
          <w:sz w:val="20"/>
        </w:rPr>
        <w:t xml:space="preserve"> </w:t>
      </w:r>
      <w:proofErr w:type="spellStart"/>
      <w:r w:rsidRPr="003F1177">
        <w:rPr>
          <w:b/>
          <w:bCs/>
          <w:sz w:val="20"/>
        </w:rPr>
        <w:t>Cb</w:t>
      </w:r>
      <w:proofErr w:type="spellEnd"/>
      <w:r w:rsidRPr="003F1177">
        <w:rPr>
          <w:b/>
          <w:bCs/>
          <w:sz w:val="20"/>
        </w:rPr>
        <w:t>:</w:t>
      </w:r>
      <w:r w:rsidRPr="003F1177">
        <w:rPr>
          <w:sz w:val="20"/>
        </w:rPr>
        <w:t xml:space="preserve"> Mit Chemikalienbinder aufnehmen</w:t>
      </w:r>
    </w:p>
    <w:p w14:paraId="4CB93179" w14:textId="77777777" w:rsidR="00B36B3B" w:rsidRDefault="00B36B3B" w:rsidP="000D4427"/>
    <w:p w14:paraId="77ABC6FF" w14:textId="77777777" w:rsidR="00933768" w:rsidRPr="003F1177" w:rsidRDefault="00933768" w:rsidP="00F35840">
      <w:pPr>
        <w:shd w:val="clear" w:color="auto" w:fill="D9D9D9" w:themeFill="background1" w:themeFillShade="D9"/>
        <w:spacing w:after="120" w:line="240" w:lineRule="auto"/>
        <w:rPr>
          <w:b/>
        </w:rPr>
      </w:pPr>
      <w:r w:rsidRPr="003F1177">
        <w:rPr>
          <w:b/>
        </w:rPr>
        <w:t>Maßnahmen bei Bränden:</w:t>
      </w:r>
    </w:p>
    <w:p w14:paraId="13FE0EE3" w14:textId="77777777" w:rsidR="00933768" w:rsidRPr="00EE0FA7" w:rsidRDefault="00933768" w:rsidP="000D4427">
      <w:r w:rsidRPr="00EE0FA7">
        <w:t>Brände können mit</w:t>
      </w:r>
      <w:r>
        <w:t xml:space="preserve"> </w:t>
      </w:r>
      <w:r w:rsidRPr="00EE0FA7">
        <w:t>einem CO</w:t>
      </w:r>
      <w:r w:rsidRPr="006B05AD">
        <w:rPr>
          <w:vertAlign w:val="subscript"/>
        </w:rPr>
        <w:t>2</w:t>
      </w:r>
      <w:r w:rsidRPr="00EE0FA7">
        <w:t>- oder Pulver-Löscher gelöscht werden.</w:t>
      </w:r>
    </w:p>
    <w:p w14:paraId="52850484" w14:textId="77777777" w:rsidR="004A5BD3" w:rsidRDefault="004A5BD3" w:rsidP="000D4427"/>
    <w:p w14:paraId="540B0F33" w14:textId="77777777" w:rsidR="00607B95" w:rsidRPr="00B943A8" w:rsidRDefault="00607B95" w:rsidP="00F35840">
      <w:pPr>
        <w:shd w:val="clear" w:color="auto" w:fill="D9D9D9" w:themeFill="background1" w:themeFillShade="D9"/>
        <w:spacing w:after="120" w:line="240" w:lineRule="auto"/>
      </w:pPr>
      <w:proofErr w:type="spellStart"/>
      <w:r w:rsidRPr="003F1177">
        <w:rPr>
          <w:b/>
        </w:rPr>
        <w:t>Entsorgungungsvorschläge</w:t>
      </w:r>
      <w:proofErr w:type="spellEnd"/>
      <w:r w:rsidRPr="003F1177">
        <w:rPr>
          <w:b/>
        </w:rPr>
        <w:t>:</w:t>
      </w:r>
      <w:r w:rsidR="00B943A8">
        <w:rPr>
          <w:b/>
        </w:rPr>
        <w:t xml:space="preserve"> </w:t>
      </w:r>
      <w:r w:rsidR="00B943A8">
        <w:t xml:space="preserve">(Beachte: Edukte werden umgesetzt, Produkte abgegeben und </w:t>
      </w:r>
      <w:r w:rsidR="00B943A8" w:rsidRPr="00B943A8">
        <w:rPr>
          <w:b/>
        </w:rPr>
        <w:t>nicht</w:t>
      </w:r>
      <w:r w:rsidR="00B943A8">
        <w:t xml:space="preserve"> entsorgt!)</w:t>
      </w:r>
    </w:p>
    <w:tbl>
      <w:tblPr>
        <w:tblW w:w="9861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398"/>
        <w:gridCol w:w="567"/>
        <w:gridCol w:w="567"/>
        <w:gridCol w:w="567"/>
        <w:gridCol w:w="4762"/>
      </w:tblGrid>
      <w:tr w:rsidR="00153D1D" w14:paraId="12BBBDF6" w14:textId="77777777" w:rsidTr="00CD4235">
        <w:tc>
          <w:tcPr>
            <w:tcW w:w="3398" w:type="dxa"/>
            <w:vMerge w:val="restart"/>
            <w:shd w:val="clear" w:color="auto" w:fill="F2F2F2"/>
            <w:vAlign w:val="center"/>
          </w:tcPr>
          <w:p w14:paraId="4752E9CC" w14:textId="77777777" w:rsidR="00153D1D" w:rsidRDefault="00153D1D" w:rsidP="003F1177">
            <w:pPr>
              <w:spacing w:line="240" w:lineRule="auto"/>
            </w:pPr>
            <w:r>
              <w:t>Substanz</w:t>
            </w:r>
          </w:p>
        </w:tc>
        <w:tc>
          <w:tcPr>
            <w:tcW w:w="1701" w:type="dxa"/>
            <w:gridSpan w:val="3"/>
            <w:shd w:val="clear" w:color="auto" w:fill="F2F2F2"/>
            <w:vAlign w:val="center"/>
          </w:tcPr>
          <w:p w14:paraId="52E021E2" w14:textId="77777777" w:rsidR="00153D1D" w:rsidRDefault="00153D1D" w:rsidP="003F1177">
            <w:pPr>
              <w:spacing w:line="240" w:lineRule="auto"/>
              <w:jc w:val="center"/>
            </w:pPr>
            <w:r>
              <w:t>Abfallkanne</w:t>
            </w:r>
          </w:p>
        </w:tc>
        <w:tc>
          <w:tcPr>
            <w:tcW w:w="4762" w:type="dxa"/>
            <w:vMerge w:val="restart"/>
            <w:shd w:val="clear" w:color="auto" w:fill="F2F2F2"/>
            <w:vAlign w:val="center"/>
          </w:tcPr>
          <w:p w14:paraId="7B80AEB8" w14:textId="77777777" w:rsidR="00153D1D" w:rsidRDefault="00153D1D" w:rsidP="003F1177">
            <w:pPr>
              <w:spacing w:line="240" w:lineRule="auto"/>
              <w:jc w:val="left"/>
            </w:pPr>
            <w:r>
              <w:t>Sonderentsorgung</w:t>
            </w:r>
          </w:p>
        </w:tc>
      </w:tr>
      <w:tr w:rsidR="00153D1D" w14:paraId="3726968A" w14:textId="77777777" w:rsidTr="00CD4235">
        <w:tc>
          <w:tcPr>
            <w:tcW w:w="3398" w:type="dxa"/>
            <w:vMerge/>
            <w:shd w:val="clear" w:color="auto" w:fill="F2F2F2"/>
          </w:tcPr>
          <w:p w14:paraId="4773363F" w14:textId="77777777" w:rsidR="00153D1D" w:rsidRDefault="00153D1D" w:rsidP="003F1177">
            <w:pPr>
              <w:spacing w:line="240" w:lineRule="auto"/>
            </w:pPr>
          </w:p>
        </w:tc>
        <w:tc>
          <w:tcPr>
            <w:tcW w:w="567" w:type="dxa"/>
            <w:shd w:val="clear" w:color="auto" w:fill="F2F2F2"/>
            <w:vAlign w:val="center"/>
          </w:tcPr>
          <w:p w14:paraId="29F4EB5A" w14:textId="77777777" w:rsidR="00153D1D" w:rsidRPr="00103BA0" w:rsidRDefault="00153D1D" w:rsidP="003F1177">
            <w:pPr>
              <w:spacing w:line="240" w:lineRule="auto"/>
              <w:jc w:val="center"/>
            </w:pPr>
            <w:r w:rsidRPr="00103BA0">
              <w:t>A</w:t>
            </w:r>
          </w:p>
        </w:tc>
        <w:tc>
          <w:tcPr>
            <w:tcW w:w="567" w:type="dxa"/>
            <w:shd w:val="clear" w:color="auto" w:fill="F2F2F2"/>
            <w:vAlign w:val="center"/>
          </w:tcPr>
          <w:p w14:paraId="33F594B8" w14:textId="77777777" w:rsidR="00153D1D" w:rsidRPr="00103BA0" w:rsidRDefault="00153D1D" w:rsidP="003F1177">
            <w:pPr>
              <w:spacing w:line="240" w:lineRule="auto"/>
              <w:jc w:val="center"/>
            </w:pPr>
            <w:r w:rsidRPr="00103BA0">
              <w:t>B</w:t>
            </w:r>
          </w:p>
        </w:tc>
        <w:tc>
          <w:tcPr>
            <w:tcW w:w="567" w:type="dxa"/>
            <w:shd w:val="clear" w:color="auto" w:fill="F2F2F2"/>
            <w:vAlign w:val="center"/>
          </w:tcPr>
          <w:p w14:paraId="6F571315" w14:textId="77777777" w:rsidR="00153D1D" w:rsidRPr="00103BA0" w:rsidRDefault="00153D1D" w:rsidP="003F1177">
            <w:pPr>
              <w:spacing w:line="240" w:lineRule="auto"/>
              <w:jc w:val="center"/>
            </w:pPr>
            <w:r w:rsidRPr="00103BA0">
              <w:t>Cl</w:t>
            </w:r>
          </w:p>
        </w:tc>
        <w:tc>
          <w:tcPr>
            <w:tcW w:w="4762" w:type="dxa"/>
            <w:vMerge/>
            <w:shd w:val="clear" w:color="auto" w:fill="F2F2F2"/>
          </w:tcPr>
          <w:p w14:paraId="7A840E54" w14:textId="77777777" w:rsidR="00153D1D" w:rsidRDefault="00153D1D" w:rsidP="003F1177">
            <w:pPr>
              <w:spacing w:line="240" w:lineRule="auto"/>
            </w:pPr>
          </w:p>
        </w:tc>
      </w:tr>
      <w:tr w:rsidR="00CD4235" w:rsidRPr="004B52FB" w14:paraId="66BB7F73" w14:textId="77777777" w:rsidTr="00CD4235">
        <w:tc>
          <w:tcPr>
            <w:tcW w:w="3398" w:type="dxa"/>
            <w:vAlign w:val="center"/>
          </w:tcPr>
          <w:p w14:paraId="196F5478" w14:textId="554B966B" w:rsidR="00CD4235" w:rsidRPr="004B52FB" w:rsidRDefault="00CD4235" w:rsidP="00CD4235">
            <w:pPr>
              <w:spacing w:line="240" w:lineRule="auto"/>
              <w:jc w:val="left"/>
              <w:rPr>
                <w:lang w:val="en-GB"/>
              </w:rPr>
            </w:pPr>
            <w:r w:rsidRPr="004B52FB">
              <w:rPr>
                <w:lang w:val="en-GB"/>
              </w:rPr>
              <w:t>4-Cyano-4-[(</w:t>
            </w:r>
            <w:proofErr w:type="spellStart"/>
            <w:r w:rsidRPr="004B52FB">
              <w:rPr>
                <w:lang w:val="en-GB"/>
              </w:rPr>
              <w:t>dodecylsulfanylthiocarbonyl</w:t>
            </w:r>
            <w:proofErr w:type="spellEnd"/>
            <w:r w:rsidRPr="004B52FB">
              <w:rPr>
                <w:lang w:val="en-GB"/>
              </w:rPr>
              <w:t>)</w:t>
            </w:r>
            <w:proofErr w:type="spellStart"/>
            <w:proofErr w:type="gramStart"/>
            <w:r w:rsidRPr="004B52FB">
              <w:rPr>
                <w:lang w:val="en-GB"/>
              </w:rPr>
              <w:t>sulfanyl</w:t>
            </w:r>
            <w:proofErr w:type="spellEnd"/>
            <w:r w:rsidRPr="004B52FB">
              <w:rPr>
                <w:lang w:val="en-GB"/>
              </w:rPr>
              <w:t>]</w:t>
            </w:r>
            <w:proofErr w:type="spellStart"/>
            <w:r w:rsidRPr="004B52FB">
              <w:rPr>
                <w:lang w:val="en-GB"/>
              </w:rPr>
              <w:t>pentansäure</w:t>
            </w:r>
            <w:proofErr w:type="spellEnd"/>
            <w:proofErr w:type="gramEnd"/>
            <w:r w:rsidR="004B52FB" w:rsidRPr="004B52FB">
              <w:rPr>
                <w:lang w:val="en-GB"/>
              </w:rPr>
              <w:t xml:space="preserve"> (C</w:t>
            </w:r>
            <w:r w:rsidR="004B52FB">
              <w:rPr>
                <w:lang w:val="en-GB"/>
              </w:rPr>
              <w:t>DPA)</w:t>
            </w:r>
          </w:p>
        </w:tc>
        <w:tc>
          <w:tcPr>
            <w:tcW w:w="567" w:type="dxa"/>
            <w:vAlign w:val="center"/>
          </w:tcPr>
          <w:p w14:paraId="5F0833E4" w14:textId="35735CEC" w:rsidR="00CD4235" w:rsidRPr="004B52FB" w:rsidRDefault="006934D9" w:rsidP="00CD4235">
            <w:pPr>
              <w:spacing w:line="240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t>x</w:t>
            </w:r>
          </w:p>
        </w:tc>
        <w:tc>
          <w:tcPr>
            <w:tcW w:w="567" w:type="dxa"/>
            <w:vAlign w:val="center"/>
          </w:tcPr>
          <w:p w14:paraId="58BBA9CA" w14:textId="77777777" w:rsidR="00CD4235" w:rsidRPr="004B52FB" w:rsidRDefault="00CD4235" w:rsidP="00CD4235">
            <w:pPr>
              <w:spacing w:line="240" w:lineRule="auto"/>
              <w:jc w:val="center"/>
              <w:rPr>
                <w:lang w:val="en-GB"/>
              </w:rPr>
            </w:pPr>
          </w:p>
        </w:tc>
        <w:tc>
          <w:tcPr>
            <w:tcW w:w="567" w:type="dxa"/>
            <w:vAlign w:val="center"/>
          </w:tcPr>
          <w:p w14:paraId="326D7CCE" w14:textId="77777777" w:rsidR="00CD4235" w:rsidRPr="004B52FB" w:rsidRDefault="00CD4235" w:rsidP="00CD4235">
            <w:pPr>
              <w:spacing w:line="240" w:lineRule="auto"/>
              <w:jc w:val="center"/>
              <w:rPr>
                <w:lang w:val="en-GB"/>
              </w:rPr>
            </w:pPr>
          </w:p>
        </w:tc>
        <w:tc>
          <w:tcPr>
            <w:tcW w:w="4762" w:type="dxa"/>
            <w:vAlign w:val="center"/>
          </w:tcPr>
          <w:p w14:paraId="2D59BD2F" w14:textId="5A2AAAF6" w:rsidR="00CD4235" w:rsidRPr="004B52FB" w:rsidRDefault="006934D9" w:rsidP="00CD4235">
            <w:pPr>
              <w:spacing w:line="240" w:lineRule="auto"/>
              <w:jc w:val="left"/>
              <w:rPr>
                <w:lang w:val="en-GB"/>
              </w:rPr>
            </w:pPr>
            <w:proofErr w:type="spellStart"/>
            <w:r>
              <w:rPr>
                <w:lang w:val="en-GB"/>
              </w:rPr>
              <w:t>Gelöst</w:t>
            </w:r>
            <w:proofErr w:type="spellEnd"/>
            <w:r>
              <w:rPr>
                <w:lang w:val="en-GB"/>
              </w:rPr>
              <w:t xml:space="preserve"> in A-Kanne</w:t>
            </w:r>
          </w:p>
        </w:tc>
      </w:tr>
      <w:tr w:rsidR="00CD4235" w14:paraId="7F5F2649" w14:textId="77777777" w:rsidTr="00CD4235">
        <w:tc>
          <w:tcPr>
            <w:tcW w:w="3398" w:type="dxa"/>
            <w:vAlign w:val="center"/>
          </w:tcPr>
          <w:p w14:paraId="421554A4" w14:textId="7185B7EE" w:rsidR="00CD4235" w:rsidRDefault="00CD4235" w:rsidP="00CD4235">
            <w:pPr>
              <w:spacing w:line="240" w:lineRule="auto"/>
              <w:jc w:val="left"/>
            </w:pPr>
            <w:proofErr w:type="spellStart"/>
            <w:r>
              <w:t>Anisol</w:t>
            </w:r>
            <w:proofErr w:type="spellEnd"/>
          </w:p>
        </w:tc>
        <w:tc>
          <w:tcPr>
            <w:tcW w:w="567" w:type="dxa"/>
            <w:vAlign w:val="center"/>
          </w:tcPr>
          <w:p w14:paraId="475CE6B4" w14:textId="326EE3CC" w:rsidR="00CD4235" w:rsidRDefault="00C54235" w:rsidP="00CD4235">
            <w:pPr>
              <w:spacing w:line="240" w:lineRule="auto"/>
              <w:jc w:val="center"/>
            </w:pPr>
            <w:r>
              <w:t>x</w:t>
            </w:r>
          </w:p>
        </w:tc>
        <w:tc>
          <w:tcPr>
            <w:tcW w:w="567" w:type="dxa"/>
            <w:vAlign w:val="center"/>
          </w:tcPr>
          <w:p w14:paraId="520B5A09" w14:textId="77777777" w:rsidR="00CD4235" w:rsidRDefault="00CD4235" w:rsidP="00CD4235">
            <w:pPr>
              <w:spacing w:line="240" w:lineRule="auto"/>
              <w:jc w:val="center"/>
            </w:pPr>
          </w:p>
        </w:tc>
        <w:tc>
          <w:tcPr>
            <w:tcW w:w="567" w:type="dxa"/>
            <w:vAlign w:val="center"/>
          </w:tcPr>
          <w:p w14:paraId="1889F286" w14:textId="77777777" w:rsidR="00CD4235" w:rsidRDefault="00CD4235" w:rsidP="00CD4235">
            <w:pPr>
              <w:spacing w:line="240" w:lineRule="auto"/>
              <w:jc w:val="center"/>
            </w:pPr>
          </w:p>
        </w:tc>
        <w:tc>
          <w:tcPr>
            <w:tcW w:w="4762" w:type="dxa"/>
            <w:vAlign w:val="center"/>
          </w:tcPr>
          <w:p w14:paraId="7F29BDB1" w14:textId="77777777" w:rsidR="00CD4235" w:rsidRDefault="00CD4235" w:rsidP="00CD4235">
            <w:pPr>
              <w:spacing w:line="240" w:lineRule="auto"/>
              <w:jc w:val="left"/>
            </w:pPr>
          </w:p>
        </w:tc>
      </w:tr>
      <w:tr w:rsidR="00CD4235" w14:paraId="69A388CA" w14:textId="77777777" w:rsidTr="00CD4235">
        <w:tc>
          <w:tcPr>
            <w:tcW w:w="3398" w:type="dxa"/>
            <w:vAlign w:val="center"/>
          </w:tcPr>
          <w:p w14:paraId="004CA972" w14:textId="31EE1914" w:rsidR="00CD4235" w:rsidRDefault="00CD4235" w:rsidP="00CD4235">
            <w:pPr>
              <w:spacing w:line="240" w:lineRule="auto"/>
              <w:jc w:val="left"/>
            </w:pPr>
            <w:proofErr w:type="gramStart"/>
            <w:r w:rsidRPr="00D96B7A">
              <w:rPr>
                <w:i/>
                <w:iCs/>
              </w:rPr>
              <w:t>N,N</w:t>
            </w:r>
            <w:proofErr w:type="gramEnd"/>
            <w:r>
              <w:t>-</w:t>
            </w:r>
            <w:proofErr w:type="spellStart"/>
            <w:r>
              <w:t>Dimethylacetamid</w:t>
            </w:r>
            <w:proofErr w:type="spellEnd"/>
            <w:r>
              <w:t xml:space="preserve"> (</w:t>
            </w:r>
            <w:proofErr w:type="spellStart"/>
            <w:r>
              <w:t>DMAc</w:t>
            </w:r>
            <w:proofErr w:type="spellEnd"/>
            <w:r>
              <w:t>)</w:t>
            </w:r>
          </w:p>
        </w:tc>
        <w:tc>
          <w:tcPr>
            <w:tcW w:w="567" w:type="dxa"/>
            <w:vAlign w:val="center"/>
          </w:tcPr>
          <w:p w14:paraId="180D35AF" w14:textId="16104EFC" w:rsidR="00CD4235" w:rsidRDefault="00C54235" w:rsidP="00CD4235">
            <w:pPr>
              <w:spacing w:line="240" w:lineRule="auto"/>
              <w:jc w:val="center"/>
            </w:pPr>
            <w:r>
              <w:t>x</w:t>
            </w:r>
          </w:p>
        </w:tc>
        <w:tc>
          <w:tcPr>
            <w:tcW w:w="567" w:type="dxa"/>
            <w:vAlign w:val="center"/>
          </w:tcPr>
          <w:p w14:paraId="4DD1480D" w14:textId="77777777" w:rsidR="00CD4235" w:rsidRDefault="00CD4235" w:rsidP="00CD4235">
            <w:pPr>
              <w:spacing w:line="240" w:lineRule="auto"/>
              <w:jc w:val="center"/>
            </w:pPr>
          </w:p>
        </w:tc>
        <w:tc>
          <w:tcPr>
            <w:tcW w:w="567" w:type="dxa"/>
            <w:vAlign w:val="center"/>
          </w:tcPr>
          <w:p w14:paraId="70C5FBE2" w14:textId="77777777" w:rsidR="00CD4235" w:rsidRDefault="00CD4235" w:rsidP="00CD4235">
            <w:pPr>
              <w:spacing w:line="240" w:lineRule="auto"/>
              <w:jc w:val="center"/>
            </w:pPr>
          </w:p>
        </w:tc>
        <w:tc>
          <w:tcPr>
            <w:tcW w:w="4762" w:type="dxa"/>
            <w:vAlign w:val="center"/>
          </w:tcPr>
          <w:p w14:paraId="765D055C" w14:textId="77777777" w:rsidR="00CD4235" w:rsidRDefault="00CD4235" w:rsidP="00CD4235">
            <w:pPr>
              <w:spacing w:line="240" w:lineRule="auto"/>
              <w:jc w:val="left"/>
            </w:pPr>
          </w:p>
        </w:tc>
      </w:tr>
      <w:tr w:rsidR="00CD4235" w14:paraId="650A643A" w14:textId="77777777" w:rsidTr="00CD4235">
        <w:tc>
          <w:tcPr>
            <w:tcW w:w="3398" w:type="dxa"/>
            <w:vAlign w:val="center"/>
          </w:tcPr>
          <w:p w14:paraId="37E3FF6D" w14:textId="7921F394" w:rsidR="00CD4235" w:rsidRDefault="00CD4235" w:rsidP="00CD4235">
            <w:pPr>
              <w:spacing w:line="240" w:lineRule="auto"/>
              <w:jc w:val="left"/>
            </w:pPr>
            <w:r>
              <w:t>Dimethylformamid (DMF)</w:t>
            </w:r>
            <w:r w:rsidR="00D466FA">
              <w:t xml:space="preserve"> (2.5)</w:t>
            </w:r>
          </w:p>
        </w:tc>
        <w:tc>
          <w:tcPr>
            <w:tcW w:w="567" w:type="dxa"/>
            <w:vAlign w:val="center"/>
          </w:tcPr>
          <w:p w14:paraId="40CAC33A" w14:textId="7B877813" w:rsidR="00CD4235" w:rsidRDefault="007838EC" w:rsidP="00CD4235">
            <w:pPr>
              <w:spacing w:line="240" w:lineRule="auto"/>
              <w:jc w:val="center"/>
            </w:pPr>
            <w:r>
              <w:t>x</w:t>
            </w:r>
          </w:p>
        </w:tc>
        <w:tc>
          <w:tcPr>
            <w:tcW w:w="567" w:type="dxa"/>
            <w:vAlign w:val="center"/>
          </w:tcPr>
          <w:p w14:paraId="3DB05E9D" w14:textId="77777777" w:rsidR="00CD4235" w:rsidRDefault="00CD4235" w:rsidP="00CD4235">
            <w:pPr>
              <w:spacing w:line="240" w:lineRule="auto"/>
              <w:jc w:val="center"/>
            </w:pPr>
          </w:p>
        </w:tc>
        <w:tc>
          <w:tcPr>
            <w:tcW w:w="567" w:type="dxa"/>
            <w:vAlign w:val="center"/>
          </w:tcPr>
          <w:p w14:paraId="322A7F02" w14:textId="77777777" w:rsidR="00CD4235" w:rsidRDefault="00CD4235" w:rsidP="00CD4235">
            <w:pPr>
              <w:spacing w:line="240" w:lineRule="auto"/>
              <w:jc w:val="center"/>
            </w:pPr>
          </w:p>
        </w:tc>
        <w:tc>
          <w:tcPr>
            <w:tcW w:w="4762" w:type="dxa"/>
            <w:vAlign w:val="center"/>
          </w:tcPr>
          <w:p w14:paraId="23573EA1" w14:textId="77777777" w:rsidR="00CD4235" w:rsidRDefault="00CD4235" w:rsidP="00CD4235">
            <w:pPr>
              <w:spacing w:line="240" w:lineRule="auto"/>
              <w:jc w:val="left"/>
            </w:pPr>
          </w:p>
        </w:tc>
      </w:tr>
    </w:tbl>
    <w:p w14:paraId="239538FD" w14:textId="77777777" w:rsidR="00933768" w:rsidRDefault="00933768" w:rsidP="000D4427"/>
    <w:p w14:paraId="2EB80C17" w14:textId="77777777" w:rsidR="004A5BD3" w:rsidRDefault="004A5BD3" w:rsidP="000D4427"/>
    <w:p w14:paraId="65B4A173" w14:textId="77777777" w:rsidR="00B36B3B" w:rsidRPr="00BC0993" w:rsidRDefault="00B36B3B" w:rsidP="000D4427"/>
    <w:tbl>
      <w:tblPr>
        <w:tblW w:w="0" w:type="auto"/>
        <w:tblBorders>
          <w:top w:val="single" w:sz="12" w:space="0" w:color="C00000"/>
          <w:left w:val="single" w:sz="12" w:space="0" w:color="C00000"/>
          <w:bottom w:val="single" w:sz="12" w:space="0" w:color="C00000"/>
          <w:right w:val="single" w:sz="12" w:space="0" w:color="C00000"/>
          <w:insideH w:val="single" w:sz="12" w:space="0" w:color="C00000"/>
          <w:insideV w:val="single" w:sz="12" w:space="0" w:color="C00000"/>
        </w:tblBorders>
        <w:tblLook w:val="01E0" w:firstRow="1" w:lastRow="1" w:firstColumn="1" w:lastColumn="1" w:noHBand="0" w:noVBand="0"/>
      </w:tblPr>
      <w:tblGrid>
        <w:gridCol w:w="9835"/>
      </w:tblGrid>
      <w:tr w:rsidR="00D85881" w:rsidRPr="00EF3FAE" w14:paraId="494BF211" w14:textId="77777777" w:rsidTr="00F71046">
        <w:tc>
          <w:tcPr>
            <w:tcW w:w="9855" w:type="dxa"/>
          </w:tcPr>
          <w:p w14:paraId="5DA2A379" w14:textId="77777777" w:rsidR="00D85881" w:rsidRPr="003F1177" w:rsidRDefault="00D85881" w:rsidP="000D4427">
            <w:pPr>
              <w:rPr>
                <w:b/>
              </w:rPr>
            </w:pPr>
            <w:r w:rsidRPr="003F1177">
              <w:rPr>
                <w:b/>
              </w:rPr>
              <w:t>Erklärung:</w:t>
            </w:r>
          </w:p>
          <w:p w14:paraId="43664BF9" w14:textId="77777777" w:rsidR="000E33EE" w:rsidRDefault="000E33EE" w:rsidP="00D85881">
            <w:pPr>
              <w:spacing w:line="240" w:lineRule="auto"/>
            </w:pPr>
            <w:r>
              <w:t>Dieses Vorprotokoll wurde von mir nach bestem Wissen unter Zuhilfenahme der bei „Literatur“ genannten Quellen eigenständig verfasst.</w:t>
            </w:r>
          </w:p>
          <w:p w14:paraId="467D6254" w14:textId="77777777" w:rsidR="006C62D3" w:rsidRDefault="006C62D3" w:rsidP="00D85881">
            <w:pPr>
              <w:spacing w:line="240" w:lineRule="auto"/>
              <w:rPr>
                <w:b/>
                <w:bCs/>
              </w:rPr>
            </w:pPr>
            <w:r w:rsidRPr="006C62D3">
              <w:rPr>
                <w:b/>
                <w:bCs/>
              </w:rPr>
              <w:t xml:space="preserve">Mir ist bewusst, dass die experimentelle Durchführung des Versuches erst begonnen werden darf, nachdem das Vorprotokoll </w:t>
            </w:r>
            <w:r w:rsidR="000E33EE">
              <w:rPr>
                <w:b/>
                <w:bCs/>
              </w:rPr>
              <w:t>durch einen Assistenten bzw. eine Assistentin unterschrieben worden ist.</w:t>
            </w:r>
          </w:p>
          <w:p w14:paraId="5332064F" w14:textId="77777777" w:rsidR="000E33EE" w:rsidRDefault="000E33EE" w:rsidP="00D85881">
            <w:pPr>
              <w:spacing w:line="240" w:lineRule="auto"/>
              <w:rPr>
                <w:b/>
                <w:bCs/>
              </w:rPr>
            </w:pPr>
          </w:p>
          <w:p w14:paraId="4128DDB7" w14:textId="77777777" w:rsidR="000E33EE" w:rsidRDefault="000E33EE" w:rsidP="00D85881">
            <w:pPr>
              <w:spacing w:line="240" w:lineRule="auto"/>
              <w:rPr>
                <w:b/>
                <w:bCs/>
              </w:rPr>
            </w:pPr>
          </w:p>
          <w:p w14:paraId="57CE873A" w14:textId="77777777" w:rsidR="000E33EE" w:rsidRDefault="000E33EE" w:rsidP="00D8588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Datum:                                                    Unterschrift Student*in:</w:t>
            </w:r>
          </w:p>
          <w:p w14:paraId="29269C6E" w14:textId="77777777" w:rsidR="000E33EE" w:rsidRPr="00EF3FAE" w:rsidRDefault="000E33EE" w:rsidP="00D85881">
            <w:pPr>
              <w:spacing w:line="240" w:lineRule="auto"/>
            </w:pPr>
          </w:p>
        </w:tc>
      </w:tr>
    </w:tbl>
    <w:p w14:paraId="0192424F" w14:textId="77777777" w:rsidR="004F7C1B" w:rsidRDefault="004F7C1B" w:rsidP="000D4427"/>
    <w:p w14:paraId="630672CA" w14:textId="77777777" w:rsidR="00A137B8" w:rsidRDefault="00A137B8" w:rsidP="00E41A0B"/>
    <w:p w14:paraId="096EA207" w14:textId="77777777" w:rsidR="000E33EE" w:rsidRDefault="000E33EE" w:rsidP="00E41A0B"/>
    <w:p w14:paraId="744AA208" w14:textId="77777777" w:rsidR="000E33EE" w:rsidRPr="000E33EE" w:rsidRDefault="000E33EE" w:rsidP="00E41A0B">
      <w:pPr>
        <w:rPr>
          <w:b/>
        </w:rPr>
      </w:pPr>
      <w:r w:rsidRPr="000E33EE">
        <w:rPr>
          <w:b/>
        </w:rPr>
        <w:t xml:space="preserve">Unterschrift </w:t>
      </w:r>
      <w:proofErr w:type="spellStart"/>
      <w:r w:rsidRPr="000E33EE">
        <w:rPr>
          <w:b/>
        </w:rPr>
        <w:t>Assitent</w:t>
      </w:r>
      <w:proofErr w:type="spellEnd"/>
      <w:r w:rsidRPr="000E33EE">
        <w:rPr>
          <w:b/>
        </w:rPr>
        <w:t>*in:</w:t>
      </w:r>
    </w:p>
    <w:sectPr w:rsidR="000E33EE" w:rsidRPr="000E33EE" w:rsidSect="004D045D">
      <w:headerReference w:type="default" r:id="rId13"/>
      <w:footerReference w:type="default" r:id="rId14"/>
      <w:pgSz w:w="11906" w:h="16838"/>
      <w:pgMar w:top="2552" w:right="907" w:bottom="851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A7BEC" w14:textId="77777777" w:rsidR="00487BCA" w:rsidRDefault="00487BCA" w:rsidP="000D4427">
      <w:r>
        <w:separator/>
      </w:r>
    </w:p>
  </w:endnote>
  <w:endnote w:type="continuationSeparator" w:id="0">
    <w:p w14:paraId="7E7E9CDF" w14:textId="77777777" w:rsidR="00487BCA" w:rsidRDefault="00487BCA" w:rsidP="000D44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4601480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7A14ABF" w14:textId="3F7215D4" w:rsidR="006E0D23" w:rsidRPr="00E431E0" w:rsidRDefault="00E431E0" w:rsidP="00E431E0">
            <w:pPr>
              <w:pStyle w:val="Fuzeile"/>
              <w:jc w:val="right"/>
            </w:pPr>
            <w:r>
              <w:t>VP-V</w:t>
            </w:r>
            <w:r w:rsidR="00B943A8">
              <w:t>-Nr. 2.</w:t>
            </w:r>
            <w:r w:rsidR="00D96B7A">
              <w:t>7</w:t>
            </w:r>
            <w:r>
              <w:t xml:space="preserve">: Seite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von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3B1C7" w14:textId="77777777" w:rsidR="00487BCA" w:rsidRDefault="00487BCA" w:rsidP="000D4427">
      <w:r>
        <w:separator/>
      </w:r>
    </w:p>
  </w:footnote>
  <w:footnote w:type="continuationSeparator" w:id="0">
    <w:p w14:paraId="0DE5D321" w14:textId="77777777" w:rsidR="00487BCA" w:rsidRDefault="00487BCA" w:rsidP="000D44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9CAC" w14:textId="77777777" w:rsidR="00E41A0B" w:rsidRPr="000D4427" w:rsidRDefault="00E41A0B" w:rsidP="00E41A0B">
    <w:r w:rsidRPr="000D4427">
      <w:rPr>
        <w:b/>
      </w:rPr>
      <w:t>Vorprotokoll</w:t>
    </w:r>
    <w:r w:rsidRPr="000D4427">
      <w:t xml:space="preserve"> (gleichzeitig Betriebsanweisung nach § </w:t>
    </w:r>
    <w:r>
      <w:t>14</w:t>
    </w:r>
    <w:r w:rsidRPr="000D4427">
      <w:t xml:space="preserve"> der GefStoffV)</w:t>
    </w:r>
  </w:p>
  <w:p w14:paraId="5DA14308" w14:textId="4F93F861" w:rsidR="00E41A0B" w:rsidRPr="000D4427" w:rsidRDefault="00E41A0B" w:rsidP="00E41A0B">
    <w:pPr>
      <w:spacing w:before="120"/>
    </w:pPr>
    <w:r w:rsidRPr="000D4427">
      <w:t>Name</w:t>
    </w:r>
    <w:r>
      <w:t xml:space="preserve"> </w:t>
    </w:r>
    <w:r w:rsidR="00CD65A0">
      <w:t>Lena-Marie Aßmann</w:t>
    </w:r>
    <w:r w:rsidR="000E33EE">
      <w:tab/>
    </w:r>
    <w:r w:rsidR="000E33EE">
      <w:tab/>
      <w:t xml:space="preserve">Kurs: </w:t>
    </w:r>
    <w:r w:rsidR="00CD65A0">
      <w:t>1</w:t>
    </w:r>
    <w:r w:rsidR="000E33EE">
      <w:tab/>
    </w:r>
    <w:r w:rsidR="000E33EE">
      <w:tab/>
      <w:t>Praktikumslabor:</w:t>
    </w:r>
    <w:r w:rsidR="00CD65A0">
      <w:t xml:space="preserve"> Saal 5 </w:t>
    </w:r>
    <w:r w:rsidR="00CD65A0">
      <w:tab/>
    </w:r>
    <w:r w:rsidR="00CD65A0">
      <w:tab/>
    </w:r>
    <w:r w:rsidR="00CD65A0">
      <w:tab/>
    </w:r>
    <w:r w:rsidR="00CD65A0">
      <w:tab/>
    </w:r>
    <w:r w:rsidR="00CD65A0">
      <w:tab/>
    </w:r>
    <w:r w:rsidR="00CD65A0">
      <w:tab/>
      <w:t>(26.42.00.24)</w:t>
    </w:r>
  </w:p>
  <w:p w14:paraId="15A4769A" w14:textId="2729BA5D" w:rsidR="00E41A0B" w:rsidRPr="00D96B7A" w:rsidRDefault="00B943A8" w:rsidP="00E41A0B">
    <w:pPr>
      <w:rPr>
        <w:lang w:val="en-GB"/>
      </w:rPr>
    </w:pPr>
    <w:proofErr w:type="spellStart"/>
    <w:r w:rsidRPr="00D96B7A">
      <w:rPr>
        <w:lang w:val="en-GB"/>
      </w:rPr>
      <w:t>Versuchsnummer</w:t>
    </w:r>
    <w:proofErr w:type="spellEnd"/>
    <w:r w:rsidR="00E41A0B" w:rsidRPr="00D96B7A">
      <w:rPr>
        <w:lang w:val="en-GB"/>
      </w:rPr>
      <w:t xml:space="preserve">: </w:t>
    </w:r>
    <w:r w:rsidRPr="00D96B7A">
      <w:rPr>
        <w:lang w:val="en-GB"/>
      </w:rPr>
      <w:t>2.</w:t>
    </w:r>
    <w:r w:rsidR="00D96B7A" w:rsidRPr="00D96B7A">
      <w:rPr>
        <w:lang w:val="en-GB"/>
      </w:rPr>
      <w:t>7 RAFT Polymerization of N-</w:t>
    </w:r>
    <w:proofErr w:type="spellStart"/>
    <w:r w:rsidR="00D96B7A" w:rsidRPr="00D96B7A">
      <w:rPr>
        <w:lang w:val="en-GB"/>
      </w:rPr>
      <w:t>a</w:t>
    </w:r>
    <w:r w:rsidR="00D96B7A">
      <w:rPr>
        <w:lang w:val="en-GB"/>
      </w:rPr>
      <w:t>cryloylmorpholine</w:t>
    </w:r>
    <w:proofErr w:type="spellEnd"/>
    <w:r w:rsidR="00D96B7A">
      <w:rPr>
        <w:lang w:val="en-GB"/>
      </w:rPr>
      <w:t xml:space="preserve"> (NAM)</w:t>
    </w:r>
  </w:p>
  <w:p w14:paraId="6166B814" w14:textId="77777777" w:rsidR="000E33EE" w:rsidRPr="00D96B7A" w:rsidRDefault="000E33EE" w:rsidP="00E41A0B">
    <w:pPr>
      <w:rPr>
        <w:lang w:val="en-GB"/>
      </w:rPr>
    </w:pPr>
  </w:p>
  <w:p w14:paraId="3CB0B1B4" w14:textId="5DF27E97" w:rsidR="000E33EE" w:rsidRDefault="000E33EE" w:rsidP="00E41A0B">
    <w:r>
      <w:t>Literatur:</w:t>
    </w:r>
    <w:r w:rsidR="00D96B7A">
      <w:t xml:space="preserve"> GESTIS-Stoffdatenbank, </w:t>
    </w:r>
    <w:proofErr w:type="spellStart"/>
    <w:r w:rsidR="00D96B7A">
      <w:t>DaMaRIS</w:t>
    </w:r>
    <w:proofErr w:type="spellEnd"/>
    <w:r w:rsidR="004B52FB">
      <w:t>, Sigma-Aldrich-SDB</w:t>
    </w:r>
  </w:p>
  <w:p w14:paraId="619E2972" w14:textId="77777777" w:rsidR="000E33EE" w:rsidRPr="000D4427" w:rsidRDefault="000E33EE" w:rsidP="00E41A0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5A0"/>
    <w:rsid w:val="0001442B"/>
    <w:rsid w:val="00024D89"/>
    <w:rsid w:val="000962DD"/>
    <w:rsid w:val="000A2236"/>
    <w:rsid w:val="000B3149"/>
    <w:rsid w:val="000D2D48"/>
    <w:rsid w:val="000D2F54"/>
    <w:rsid w:val="000D4427"/>
    <w:rsid w:val="000E33EE"/>
    <w:rsid w:val="000F1EED"/>
    <w:rsid w:val="000F4817"/>
    <w:rsid w:val="00103BA0"/>
    <w:rsid w:val="001372B9"/>
    <w:rsid w:val="00145A07"/>
    <w:rsid w:val="001517CA"/>
    <w:rsid w:val="00153D1D"/>
    <w:rsid w:val="00164DA1"/>
    <w:rsid w:val="00165FF3"/>
    <w:rsid w:val="00167DE3"/>
    <w:rsid w:val="001878D1"/>
    <w:rsid w:val="001E6448"/>
    <w:rsid w:val="0023507B"/>
    <w:rsid w:val="0024626E"/>
    <w:rsid w:val="0026350B"/>
    <w:rsid w:val="002A4D8D"/>
    <w:rsid w:val="002B6683"/>
    <w:rsid w:val="002D30A0"/>
    <w:rsid w:val="002D45E9"/>
    <w:rsid w:val="002F05E7"/>
    <w:rsid w:val="003249CC"/>
    <w:rsid w:val="0038395D"/>
    <w:rsid w:val="00385351"/>
    <w:rsid w:val="003951EB"/>
    <w:rsid w:val="003B1EAB"/>
    <w:rsid w:val="003D5C42"/>
    <w:rsid w:val="003F1177"/>
    <w:rsid w:val="003F195D"/>
    <w:rsid w:val="003F334B"/>
    <w:rsid w:val="003F493A"/>
    <w:rsid w:val="00404DEE"/>
    <w:rsid w:val="0040707C"/>
    <w:rsid w:val="00433523"/>
    <w:rsid w:val="0043717A"/>
    <w:rsid w:val="00451A31"/>
    <w:rsid w:val="00475C6F"/>
    <w:rsid w:val="004841D8"/>
    <w:rsid w:val="00487BCA"/>
    <w:rsid w:val="004904D0"/>
    <w:rsid w:val="004A206D"/>
    <w:rsid w:val="004A5BD3"/>
    <w:rsid w:val="004A61F7"/>
    <w:rsid w:val="004B52FB"/>
    <w:rsid w:val="004D045D"/>
    <w:rsid w:val="004D1239"/>
    <w:rsid w:val="004D1283"/>
    <w:rsid w:val="004F50CE"/>
    <w:rsid w:val="004F7C1B"/>
    <w:rsid w:val="00507E7B"/>
    <w:rsid w:val="0052441B"/>
    <w:rsid w:val="00532485"/>
    <w:rsid w:val="0054480B"/>
    <w:rsid w:val="005A0B05"/>
    <w:rsid w:val="005C39CC"/>
    <w:rsid w:val="005D294B"/>
    <w:rsid w:val="005F057C"/>
    <w:rsid w:val="00607B95"/>
    <w:rsid w:val="00644DCF"/>
    <w:rsid w:val="00660C99"/>
    <w:rsid w:val="00670320"/>
    <w:rsid w:val="00672CD4"/>
    <w:rsid w:val="00687DA6"/>
    <w:rsid w:val="006934D9"/>
    <w:rsid w:val="006C2DC9"/>
    <w:rsid w:val="006C549D"/>
    <w:rsid w:val="006C62D3"/>
    <w:rsid w:val="006D3C90"/>
    <w:rsid w:val="006E0D23"/>
    <w:rsid w:val="006F1B9E"/>
    <w:rsid w:val="00702014"/>
    <w:rsid w:val="00705E48"/>
    <w:rsid w:val="007227B7"/>
    <w:rsid w:val="00737C3E"/>
    <w:rsid w:val="00745AD7"/>
    <w:rsid w:val="00767BA3"/>
    <w:rsid w:val="00772902"/>
    <w:rsid w:val="007740E8"/>
    <w:rsid w:val="007770BD"/>
    <w:rsid w:val="007838EC"/>
    <w:rsid w:val="007D13FA"/>
    <w:rsid w:val="0082641D"/>
    <w:rsid w:val="00841463"/>
    <w:rsid w:val="00885AC0"/>
    <w:rsid w:val="008871F9"/>
    <w:rsid w:val="00887EAD"/>
    <w:rsid w:val="00892799"/>
    <w:rsid w:val="008A52B0"/>
    <w:rsid w:val="008C7D3D"/>
    <w:rsid w:val="008E5620"/>
    <w:rsid w:val="00927CF2"/>
    <w:rsid w:val="00933768"/>
    <w:rsid w:val="00946C30"/>
    <w:rsid w:val="0096635D"/>
    <w:rsid w:val="00981B9D"/>
    <w:rsid w:val="009A3A5A"/>
    <w:rsid w:val="009B24AF"/>
    <w:rsid w:val="009C25E7"/>
    <w:rsid w:val="009C4400"/>
    <w:rsid w:val="009C6204"/>
    <w:rsid w:val="009E324A"/>
    <w:rsid w:val="00A001F0"/>
    <w:rsid w:val="00A137B8"/>
    <w:rsid w:val="00A13CD9"/>
    <w:rsid w:val="00A218C3"/>
    <w:rsid w:val="00A249C5"/>
    <w:rsid w:val="00A25703"/>
    <w:rsid w:val="00A4281D"/>
    <w:rsid w:val="00A4369D"/>
    <w:rsid w:val="00A77D45"/>
    <w:rsid w:val="00AA5F2E"/>
    <w:rsid w:val="00AC3565"/>
    <w:rsid w:val="00AD35A0"/>
    <w:rsid w:val="00AF609D"/>
    <w:rsid w:val="00B238ED"/>
    <w:rsid w:val="00B36B3B"/>
    <w:rsid w:val="00B60CBA"/>
    <w:rsid w:val="00B61F02"/>
    <w:rsid w:val="00B84075"/>
    <w:rsid w:val="00B943A8"/>
    <w:rsid w:val="00B959D9"/>
    <w:rsid w:val="00BD647F"/>
    <w:rsid w:val="00BF4255"/>
    <w:rsid w:val="00BF4A62"/>
    <w:rsid w:val="00C0390F"/>
    <w:rsid w:val="00C13CFE"/>
    <w:rsid w:val="00C3131B"/>
    <w:rsid w:val="00C54235"/>
    <w:rsid w:val="00C606D7"/>
    <w:rsid w:val="00C64E14"/>
    <w:rsid w:val="00CA2222"/>
    <w:rsid w:val="00CC1B15"/>
    <w:rsid w:val="00CD4235"/>
    <w:rsid w:val="00CD65A0"/>
    <w:rsid w:val="00CF10DD"/>
    <w:rsid w:val="00D13A15"/>
    <w:rsid w:val="00D466FA"/>
    <w:rsid w:val="00D53D2A"/>
    <w:rsid w:val="00D7228E"/>
    <w:rsid w:val="00D85881"/>
    <w:rsid w:val="00D91093"/>
    <w:rsid w:val="00D96B7A"/>
    <w:rsid w:val="00DC2ED8"/>
    <w:rsid w:val="00DC7F35"/>
    <w:rsid w:val="00DD4413"/>
    <w:rsid w:val="00DF6065"/>
    <w:rsid w:val="00E00FA1"/>
    <w:rsid w:val="00E0466D"/>
    <w:rsid w:val="00E41008"/>
    <w:rsid w:val="00E41A0B"/>
    <w:rsid w:val="00E431E0"/>
    <w:rsid w:val="00E9155D"/>
    <w:rsid w:val="00E9682E"/>
    <w:rsid w:val="00EA5ECB"/>
    <w:rsid w:val="00EB4C41"/>
    <w:rsid w:val="00EC6F38"/>
    <w:rsid w:val="00EE017E"/>
    <w:rsid w:val="00EE369D"/>
    <w:rsid w:val="00EE3E65"/>
    <w:rsid w:val="00EF3FAE"/>
    <w:rsid w:val="00EF5FD3"/>
    <w:rsid w:val="00F15E2F"/>
    <w:rsid w:val="00F35840"/>
    <w:rsid w:val="00F36532"/>
    <w:rsid w:val="00F40022"/>
    <w:rsid w:val="00F51782"/>
    <w:rsid w:val="00F65E4D"/>
    <w:rsid w:val="00F71046"/>
    <w:rsid w:val="00FB578D"/>
    <w:rsid w:val="00FF4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4137102"/>
  <w15:docId w15:val="{90BEC2F3-2491-418B-90AF-8353FB8AC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D4427"/>
    <w:pPr>
      <w:tabs>
        <w:tab w:val="left" w:pos="2835"/>
        <w:tab w:val="left" w:pos="5669"/>
        <w:tab w:val="left" w:pos="6803"/>
      </w:tabs>
      <w:spacing w:line="276" w:lineRule="auto"/>
      <w:jc w:val="both"/>
    </w:pPr>
    <w:rPr>
      <w:rFonts w:asciiTheme="minorHAnsi" w:hAnsiTheme="minorHAnsi"/>
      <w:sz w:val="22"/>
    </w:rPr>
  </w:style>
  <w:style w:type="paragraph" w:styleId="berschrift1">
    <w:name w:val="heading 1"/>
    <w:basedOn w:val="Standard"/>
    <w:qFormat/>
    <w:pPr>
      <w:spacing w:before="280" w:after="140"/>
      <w:outlineLvl w:val="0"/>
    </w:pPr>
    <w:rPr>
      <w:rFonts w:ascii="Arial Black" w:hAnsi="Arial Black"/>
      <w:sz w:val="28"/>
    </w:rPr>
  </w:style>
  <w:style w:type="paragraph" w:styleId="berschrift2">
    <w:name w:val="heading 2"/>
    <w:basedOn w:val="Standard"/>
    <w:qFormat/>
    <w:pPr>
      <w:spacing w:before="120" w:after="120"/>
      <w:outlineLvl w:val="1"/>
    </w:pPr>
    <w:rPr>
      <w:rFonts w:ascii="Arial" w:hAnsi="Arial"/>
      <w:b/>
      <w:sz w:val="24"/>
    </w:rPr>
  </w:style>
  <w:style w:type="paragraph" w:styleId="berschrift3">
    <w:name w:val="heading 3"/>
    <w:basedOn w:val="Standard"/>
    <w:qFormat/>
    <w:pPr>
      <w:spacing w:before="120" w:after="120"/>
      <w:outlineLvl w:val="2"/>
    </w:pPr>
    <w:rPr>
      <w:b/>
      <w:sz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qFormat/>
    <w:pPr>
      <w:spacing w:after="960"/>
      <w:jc w:val="center"/>
    </w:pPr>
    <w:rPr>
      <w:rFonts w:ascii="Arial Black" w:hAnsi="Arial Black"/>
      <w:sz w:val="48"/>
    </w:rPr>
  </w:style>
  <w:style w:type="paragraph" w:customStyle="1" w:styleId="Tabellentext">
    <w:name w:val="Tabellentext"/>
    <w:basedOn w:val="Standard"/>
    <w:rPr>
      <w:sz w:val="24"/>
    </w:rPr>
  </w:style>
  <w:style w:type="paragraph" w:customStyle="1" w:styleId="Gliederungsnumerier">
    <w:name w:val="Gliederungsnumerier"/>
    <w:basedOn w:val="Standard"/>
    <w:rPr>
      <w:sz w:val="24"/>
    </w:rPr>
  </w:style>
  <w:style w:type="paragraph" w:customStyle="1" w:styleId="Einrckung1Zeile">
    <w:name w:val="Einrückung (1. Zeile)"/>
    <w:basedOn w:val="Standard"/>
    <w:pPr>
      <w:spacing w:line="360" w:lineRule="auto"/>
      <w:ind w:firstLine="720"/>
    </w:pPr>
  </w:style>
  <w:style w:type="paragraph" w:customStyle="1" w:styleId="Nummernliste">
    <w:name w:val="Nummernliste"/>
    <w:basedOn w:val="Standard"/>
    <w:pPr>
      <w:spacing w:line="360" w:lineRule="auto"/>
    </w:pPr>
  </w:style>
  <w:style w:type="paragraph" w:customStyle="1" w:styleId="HaupttextEinfach">
    <w:name w:val="Haupttext (Einfach)"/>
    <w:basedOn w:val="Standard"/>
    <w:pPr>
      <w:spacing w:line="360" w:lineRule="auto"/>
    </w:pPr>
    <w:rPr>
      <w:rFonts w:ascii="Arial" w:hAnsi="Arial"/>
    </w:rPr>
  </w:style>
  <w:style w:type="paragraph" w:customStyle="1" w:styleId="Markierung1">
    <w:name w:val="Markierung 1"/>
    <w:basedOn w:val="Standard"/>
    <w:pPr>
      <w:spacing w:line="360" w:lineRule="auto"/>
    </w:pPr>
    <w:rPr>
      <w:rFonts w:ascii="Arial" w:hAnsi="Arial"/>
    </w:rPr>
  </w:style>
  <w:style w:type="paragraph" w:customStyle="1" w:styleId="Markierung2">
    <w:name w:val="Markierung 2"/>
    <w:basedOn w:val="Standard"/>
    <w:pPr>
      <w:spacing w:line="360" w:lineRule="auto"/>
    </w:pPr>
  </w:style>
  <w:style w:type="paragraph" w:customStyle="1" w:styleId="Vorgabetext">
    <w:name w:val="Vorgabetext"/>
    <w:basedOn w:val="Standard"/>
    <w:link w:val="VorgabetextChar"/>
    <w:pPr>
      <w:spacing w:line="360" w:lineRule="auto"/>
    </w:pPr>
    <w:rPr>
      <w:rFonts w:ascii="Arial" w:hAnsi="Arial"/>
    </w:rPr>
  </w:style>
  <w:style w:type="paragraph" w:styleId="Kopfzeile">
    <w:name w:val="header"/>
    <w:basedOn w:val="Standard"/>
    <w:rsid w:val="004F7C1B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rsid w:val="004F7C1B"/>
    <w:pPr>
      <w:tabs>
        <w:tab w:val="center" w:pos="4536"/>
        <w:tab w:val="right" w:pos="9072"/>
      </w:tabs>
    </w:pPr>
  </w:style>
  <w:style w:type="table" w:styleId="Tabellenraster">
    <w:name w:val="Table Grid"/>
    <w:basedOn w:val="NormaleTabelle"/>
    <w:rsid w:val="009337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orgabetextChar">
    <w:name w:val="Vorgabetext Char"/>
    <w:basedOn w:val="Absatz-Standardschriftart"/>
    <w:link w:val="Vorgabetext"/>
    <w:rsid w:val="00385351"/>
    <w:rPr>
      <w:rFonts w:ascii="Arial" w:hAnsi="Arial"/>
      <w:lang w:val="de-DE" w:eastAsia="de-DE" w:bidi="ar-SA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335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33523"/>
    <w:rPr>
      <w:rFonts w:ascii="Tahoma" w:hAnsi="Tahoma" w:cs="Tahoma"/>
      <w:sz w:val="16"/>
      <w:szCs w:val="16"/>
    </w:rPr>
  </w:style>
  <w:style w:type="character" w:customStyle="1" w:styleId="FuzeileZchn">
    <w:name w:val="Fußzeile Zchn"/>
    <w:basedOn w:val="Absatz-Standardschriftart"/>
    <w:link w:val="Fuzeile"/>
    <w:uiPriority w:val="99"/>
    <w:rsid w:val="006E0D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130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3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gif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a\OneDrive\PC\OneDrive\Desktop\Uni\M.Sc\2.%20Semester\MoPoS\MoPoS-P\VP+Skript\MoPoS26-Vorprotokoll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4A0B77-7D4C-4D0A-B4A9-FC5E8D51C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MoPoS26-Vorprotokoll.dotx</Template>
  <TotalTime>0</TotalTime>
  <Pages>4</Pages>
  <Words>696</Words>
  <Characters>4389</Characters>
  <Application>Microsoft Office Word</Application>
  <DocSecurity>0</DocSecurity>
  <Lines>36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Reaktionsgleichung (handschriftlich, mit Strukturformeln):</vt:lpstr>
    </vt:vector>
  </TitlesOfParts>
  <Company>Institut für Organische Chemie I</Company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Reaktionsgleichung (handschriftlich, mit Strukturformeln):</dc:title>
  <dc:creator>Lena-Marie Aßmann</dc:creator>
  <cp:lastModifiedBy>Lena-Marie Aßmann</cp:lastModifiedBy>
  <cp:revision>4</cp:revision>
  <cp:lastPrinted>2011-10-18T16:17:00Z</cp:lastPrinted>
  <dcterms:created xsi:type="dcterms:W3CDTF">2026-04-22T14:27:00Z</dcterms:created>
  <dcterms:modified xsi:type="dcterms:W3CDTF">2026-04-22T18:11:00Z</dcterms:modified>
</cp:coreProperties>
</file>