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21C5" w14:textId="77777777" w:rsidR="00C606D7" w:rsidRPr="000D4427" w:rsidRDefault="00C606D7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Reaktionsgleichung:</w:t>
      </w:r>
    </w:p>
    <w:p w14:paraId="32DD48A1" w14:textId="77777777" w:rsidR="000E33EE" w:rsidRDefault="000E33EE" w:rsidP="00A503E0">
      <w:pPr>
        <w:framePr w:w="9701" w:h="991" w:hRule="exact" w:hSpace="72" w:vSpace="72" w:wrap="notBeside" w:vAnchor="text" w:hAnchor="margin" w:x="82" w:y="4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E380C98" w14:textId="77777777" w:rsidR="00C606D7" w:rsidRPr="00B36B3B" w:rsidRDefault="00C606D7" w:rsidP="000D4427"/>
    <w:p w14:paraId="774827B0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97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134"/>
        <w:gridCol w:w="850"/>
        <w:gridCol w:w="850"/>
        <w:gridCol w:w="1247"/>
        <w:gridCol w:w="1247"/>
        <w:gridCol w:w="1247"/>
      </w:tblGrid>
      <w:tr w:rsidR="009A3A5A" w14:paraId="66AD2CC9" w14:textId="77777777" w:rsidTr="000D4427">
        <w:tc>
          <w:tcPr>
            <w:tcW w:w="3401" w:type="dxa"/>
            <w:vMerge w:val="restart"/>
            <w:shd w:val="clear" w:color="auto" w:fill="F2F2F2"/>
            <w:vAlign w:val="center"/>
          </w:tcPr>
          <w:p w14:paraId="26279089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56E0AC8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04470824" w14:textId="77777777" w:rsidR="009A3A5A" w:rsidRDefault="009A3A5A" w:rsidP="000D4427">
            <w:pPr>
              <w:spacing w:line="240" w:lineRule="auto"/>
              <w:jc w:val="center"/>
            </w:pPr>
            <w:r>
              <w:t>formel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4100BCB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6A145DB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741" w:type="dxa"/>
            <w:gridSpan w:val="3"/>
            <w:shd w:val="clear" w:color="auto" w:fill="F2F2F2"/>
            <w:vAlign w:val="center"/>
          </w:tcPr>
          <w:p w14:paraId="5401DDF7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165BB778" w14:textId="77777777" w:rsidTr="000D4427">
        <w:tc>
          <w:tcPr>
            <w:tcW w:w="3401" w:type="dxa"/>
            <w:vMerge/>
            <w:vAlign w:val="center"/>
          </w:tcPr>
          <w:p w14:paraId="1C9C15FB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134" w:type="dxa"/>
            <w:vMerge/>
            <w:vAlign w:val="center"/>
          </w:tcPr>
          <w:p w14:paraId="2B03F46F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51C50D48" w14:textId="77777777" w:rsidR="00841463" w:rsidRDefault="00841463" w:rsidP="000D4427">
            <w:pPr>
              <w:spacing w:line="240" w:lineRule="auto"/>
              <w:jc w:val="center"/>
            </w:pPr>
            <w:r>
              <w:t>g/mol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F9B5D86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65F9367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BA6B953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6207600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841463" w14:paraId="605DEE0E" w14:textId="77777777" w:rsidTr="003F1177">
        <w:tc>
          <w:tcPr>
            <w:tcW w:w="3401" w:type="dxa"/>
            <w:vAlign w:val="center"/>
          </w:tcPr>
          <w:p w14:paraId="579A256C" w14:textId="17AC4775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134" w:type="dxa"/>
            <w:vAlign w:val="center"/>
          </w:tcPr>
          <w:p w14:paraId="4F9A8E3A" w14:textId="42ECF628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774F39C8" w14:textId="1254311E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3568B162" w14:textId="37D8C6ED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0C69BCAB" w14:textId="69608B9C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4F77AB36" w14:textId="62E43F62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3CF00E35" w14:textId="77777777" w:rsidR="00841463" w:rsidRDefault="00841463" w:rsidP="003F1177">
            <w:pPr>
              <w:spacing w:line="240" w:lineRule="auto"/>
              <w:jc w:val="left"/>
            </w:pPr>
          </w:p>
        </w:tc>
      </w:tr>
      <w:tr w:rsidR="00841463" w14:paraId="4D67496F" w14:textId="77777777" w:rsidTr="003F1177">
        <w:tc>
          <w:tcPr>
            <w:tcW w:w="3401" w:type="dxa"/>
            <w:vAlign w:val="center"/>
          </w:tcPr>
          <w:p w14:paraId="0E827105" w14:textId="304DF6AB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134" w:type="dxa"/>
            <w:vAlign w:val="center"/>
          </w:tcPr>
          <w:p w14:paraId="3D368FCE" w14:textId="79A7AABC" w:rsidR="00841463" w:rsidRPr="00A503E0" w:rsidRDefault="00841463" w:rsidP="003F1177">
            <w:pPr>
              <w:spacing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71379425" w14:textId="4E5DA59F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7C3B4620" w14:textId="086CBB64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08FE2F0B" w14:textId="0B48F1B1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1A5F5E63" w14:textId="32C6AF89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57B4C7F1" w14:textId="473E0EB2" w:rsidR="00841463" w:rsidRDefault="00841463" w:rsidP="003F1177">
            <w:pPr>
              <w:spacing w:line="240" w:lineRule="auto"/>
              <w:jc w:val="left"/>
            </w:pPr>
          </w:p>
        </w:tc>
      </w:tr>
    </w:tbl>
    <w:p w14:paraId="6BC84B8E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7E078476" w14:textId="77777777" w:rsidR="000D4427" w:rsidRDefault="000D4427" w:rsidP="000D4427"/>
    <w:p w14:paraId="0171A911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AC10090" w14:textId="77777777" w:rsidTr="00B943A8">
        <w:tc>
          <w:tcPr>
            <w:tcW w:w="3402" w:type="dxa"/>
            <w:shd w:val="clear" w:color="auto" w:fill="F2F2F2"/>
          </w:tcPr>
          <w:p w14:paraId="006FB0F2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57E3D721" w14:textId="77777777" w:rsidR="00B943A8" w:rsidRDefault="00B943A8" w:rsidP="003F1177">
            <w:pPr>
              <w:spacing w:line="240" w:lineRule="auto"/>
              <w:jc w:val="center"/>
            </w:pPr>
            <w:r>
              <w:t>Lagerort gem. DaMaRIS</w:t>
            </w:r>
          </w:p>
        </w:tc>
      </w:tr>
      <w:tr w:rsidR="00A503E0" w14:paraId="18428D2F" w14:textId="77777777" w:rsidTr="00B943A8">
        <w:tc>
          <w:tcPr>
            <w:tcW w:w="3402" w:type="dxa"/>
            <w:vAlign w:val="center"/>
          </w:tcPr>
          <w:p w14:paraId="2B2302E1" w14:textId="31946575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6350" w:type="dxa"/>
            <w:vAlign w:val="center"/>
          </w:tcPr>
          <w:p w14:paraId="79324308" w14:textId="39FCC813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77ACA675" w14:textId="77777777" w:rsidTr="00B943A8">
        <w:tc>
          <w:tcPr>
            <w:tcW w:w="3402" w:type="dxa"/>
            <w:vAlign w:val="center"/>
          </w:tcPr>
          <w:p w14:paraId="4C2F008A" w14:textId="4D65386B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6350" w:type="dxa"/>
            <w:vAlign w:val="center"/>
          </w:tcPr>
          <w:p w14:paraId="42349E60" w14:textId="25050A34" w:rsidR="00A503E0" w:rsidRDefault="00A503E0" w:rsidP="00A503E0">
            <w:pPr>
              <w:spacing w:line="240" w:lineRule="auto"/>
              <w:jc w:val="left"/>
            </w:pPr>
          </w:p>
        </w:tc>
      </w:tr>
    </w:tbl>
    <w:p w14:paraId="66951F33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DaMaRIS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01DADEAB" w14:textId="77777777" w:rsidR="00C0390F" w:rsidRDefault="00C0390F" w:rsidP="000D4427"/>
    <w:p w14:paraId="449CF241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69"/>
        <w:gridCol w:w="2126"/>
        <w:gridCol w:w="1701"/>
        <w:gridCol w:w="1985"/>
        <w:gridCol w:w="1959"/>
      </w:tblGrid>
      <w:tr w:rsidR="00607B95" w14:paraId="57616F55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40680EE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88D08B9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946803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9672DE1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657F511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A503E0" w:rsidRPr="00B14369" w14:paraId="6B1CA8C7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8E7C5" w14:textId="6DDDD8FE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04CE1" w14:textId="5A579AE3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530" w14:textId="129ADE87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966EC" w14:textId="058D2396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4653" w14:textId="3F323E4F" w:rsidR="00A503E0" w:rsidRPr="00A503E0" w:rsidRDefault="00A503E0" w:rsidP="00A503E0">
            <w:pPr>
              <w:spacing w:line="240" w:lineRule="auto"/>
              <w:jc w:val="left"/>
              <w:rPr>
                <w:lang w:val="en-GB"/>
              </w:rPr>
            </w:pPr>
          </w:p>
        </w:tc>
      </w:tr>
      <w:tr w:rsidR="00A503E0" w:rsidRPr="00B14369" w14:paraId="3FCEABD9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3D733" w14:textId="1EE870A9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39192" w14:textId="6F6C0AD5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48A45" w14:textId="1D235477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5934" w14:textId="43E0AB95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FD517" w14:textId="72DA8301" w:rsidR="00A503E0" w:rsidRPr="00A503E0" w:rsidRDefault="00A503E0" w:rsidP="00A503E0">
            <w:pPr>
              <w:spacing w:line="240" w:lineRule="auto"/>
              <w:jc w:val="left"/>
              <w:rPr>
                <w:lang w:val="en-GB"/>
              </w:rPr>
            </w:pPr>
          </w:p>
        </w:tc>
      </w:tr>
    </w:tbl>
    <w:p w14:paraId="2D12CEF8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459AD79C" w14:textId="77777777" w:rsidR="004A5BD3" w:rsidRDefault="004A5BD3" w:rsidP="000D4427"/>
    <w:p w14:paraId="604E5B81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A503E0" w14:paraId="1A357EFC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ACB89" w14:textId="2F56696E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10D3212B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5E5A" w14:textId="21177316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007EDE66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B028" w14:textId="1BA6C978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4C07E3A3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CC5E3" w14:textId="688BB617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647CC32B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4D321" w14:textId="52D584B8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4F344343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C896D" w14:textId="6451640D" w:rsidR="00A503E0" w:rsidRDefault="00A503E0" w:rsidP="00A503E0">
            <w:pPr>
              <w:spacing w:line="240" w:lineRule="auto"/>
              <w:jc w:val="left"/>
            </w:pPr>
          </w:p>
        </w:tc>
      </w:tr>
    </w:tbl>
    <w:p w14:paraId="18BC7C68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3F5D8F68" w14:textId="77777777" w:rsidTr="003F11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D5975" w14:textId="2178456E" w:rsidR="00607B95" w:rsidRDefault="00607B95" w:rsidP="003F1177">
            <w:pPr>
              <w:spacing w:line="240" w:lineRule="auto"/>
              <w:jc w:val="left"/>
            </w:pPr>
          </w:p>
        </w:tc>
      </w:tr>
    </w:tbl>
    <w:p w14:paraId="03536193" w14:textId="77777777" w:rsidR="00103BA0" w:rsidRDefault="00103BA0" w:rsidP="000D4427">
      <w:bookmarkStart w:id="0" w:name="OLE_LINK1"/>
    </w:p>
    <w:p w14:paraId="29E39440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5DE659F2" w14:textId="77777777" w:rsidTr="00A503E0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1ABB14DF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161C7CA4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76D92C5B" w14:textId="77777777" w:rsidTr="00A503E0">
        <w:tc>
          <w:tcPr>
            <w:tcW w:w="3402" w:type="dxa"/>
            <w:vMerge/>
            <w:shd w:val="clear" w:color="auto" w:fill="F2F2F2"/>
          </w:tcPr>
          <w:p w14:paraId="691585DC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79BD26CE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8869D87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F562514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A503E0" w14:paraId="6D01F258" w14:textId="77777777" w:rsidTr="009523EC">
        <w:tc>
          <w:tcPr>
            <w:tcW w:w="3402" w:type="dxa"/>
            <w:vAlign w:val="center"/>
          </w:tcPr>
          <w:p w14:paraId="048792D4" w14:textId="42CE2C8E" w:rsidR="00A503E0" w:rsidRDefault="00A503E0" w:rsidP="00A503E0">
            <w:pPr>
              <w:spacing w:line="240" w:lineRule="auto"/>
            </w:pPr>
            <w:r>
              <w:t>Magnesiumspäne</w:t>
            </w:r>
          </w:p>
        </w:tc>
        <w:tc>
          <w:tcPr>
            <w:tcW w:w="2154" w:type="dxa"/>
          </w:tcPr>
          <w:p w14:paraId="6018748E" w14:textId="4450822C" w:rsidR="00A503E0" w:rsidRDefault="00A503E0" w:rsidP="00A503E0">
            <w:pPr>
              <w:spacing w:line="240" w:lineRule="auto"/>
            </w:pPr>
          </w:p>
        </w:tc>
        <w:tc>
          <w:tcPr>
            <w:tcW w:w="2154" w:type="dxa"/>
          </w:tcPr>
          <w:p w14:paraId="253C4580" w14:textId="57F3F024" w:rsidR="00A503E0" w:rsidRDefault="00A503E0" w:rsidP="00A503E0">
            <w:pPr>
              <w:spacing w:line="240" w:lineRule="auto"/>
            </w:pPr>
          </w:p>
        </w:tc>
        <w:tc>
          <w:tcPr>
            <w:tcW w:w="2154" w:type="dxa"/>
          </w:tcPr>
          <w:p w14:paraId="14431825" w14:textId="1E0C465C" w:rsidR="00A503E0" w:rsidRDefault="00A503E0" w:rsidP="00A503E0">
            <w:pPr>
              <w:spacing w:line="240" w:lineRule="auto"/>
            </w:pPr>
          </w:p>
        </w:tc>
      </w:tr>
      <w:tr w:rsidR="00A503E0" w14:paraId="6970E95D" w14:textId="77777777" w:rsidTr="009523EC">
        <w:tc>
          <w:tcPr>
            <w:tcW w:w="3402" w:type="dxa"/>
            <w:vAlign w:val="center"/>
          </w:tcPr>
          <w:p w14:paraId="7EBB0EEE" w14:textId="7A9010FC" w:rsidR="00A503E0" w:rsidRDefault="00A503E0" w:rsidP="00A503E0">
            <w:pPr>
              <w:spacing w:line="240" w:lineRule="auto"/>
            </w:pPr>
            <w:r>
              <w:t>Methanol</w:t>
            </w:r>
          </w:p>
        </w:tc>
        <w:tc>
          <w:tcPr>
            <w:tcW w:w="2154" w:type="dxa"/>
          </w:tcPr>
          <w:p w14:paraId="6938AF21" w14:textId="41B4824D" w:rsidR="00A503E0" w:rsidRDefault="00A503E0" w:rsidP="00A503E0">
            <w:pPr>
              <w:spacing w:line="240" w:lineRule="auto"/>
            </w:pPr>
          </w:p>
        </w:tc>
        <w:tc>
          <w:tcPr>
            <w:tcW w:w="2154" w:type="dxa"/>
          </w:tcPr>
          <w:p w14:paraId="3EA369C4" w14:textId="67E47049" w:rsidR="00A503E0" w:rsidRDefault="00A503E0" w:rsidP="00A503E0">
            <w:pPr>
              <w:spacing w:line="240" w:lineRule="auto"/>
            </w:pPr>
          </w:p>
        </w:tc>
        <w:tc>
          <w:tcPr>
            <w:tcW w:w="2154" w:type="dxa"/>
          </w:tcPr>
          <w:p w14:paraId="1E1D69CF" w14:textId="5F9EBDCE" w:rsidR="00A503E0" w:rsidRDefault="00A503E0" w:rsidP="00A503E0">
            <w:pPr>
              <w:spacing w:line="240" w:lineRule="auto"/>
            </w:pPr>
          </w:p>
        </w:tc>
      </w:tr>
    </w:tbl>
    <w:p w14:paraId="44CA4DFC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201E8800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lastRenderedPageBreak/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E543E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10ED4C9A" w14:textId="77777777" w:rsidR="00CA2222" w:rsidRPr="003F1177" w:rsidRDefault="00CA2222" w:rsidP="000D4427">
      <w:pPr>
        <w:rPr>
          <w:sz w:val="20"/>
        </w:rPr>
      </w:pPr>
    </w:p>
    <w:p w14:paraId="7AA05C99" w14:textId="77777777" w:rsidR="00B36B3B" w:rsidRDefault="00B36B3B" w:rsidP="000D4427"/>
    <w:p w14:paraId="750D63AC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1BE2A90E" w14:textId="77777777" w:rsidTr="00A503E0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DB5B4B3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E1EA34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A503E0" w14:paraId="0A3B4B8B" w14:textId="77777777" w:rsidTr="00A503E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C4198" w14:textId="6AAA6384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ED574E" w14:textId="44F79F63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055DEF31" w14:textId="77777777" w:rsidTr="00A503E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DBEE2" w14:textId="3A0064EC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209E19" w14:textId="25B8B4E4" w:rsidR="00A503E0" w:rsidRDefault="00A503E0" w:rsidP="00A503E0">
            <w:pPr>
              <w:spacing w:line="240" w:lineRule="auto"/>
              <w:jc w:val="left"/>
            </w:pPr>
          </w:p>
        </w:tc>
      </w:tr>
    </w:tbl>
    <w:p w14:paraId="1B4A3BD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Cb:</w:t>
      </w:r>
      <w:r w:rsidRPr="003F1177">
        <w:rPr>
          <w:sz w:val="20"/>
        </w:rPr>
        <w:t xml:space="preserve"> Mit Chemikalienbinder aufnehmen</w:t>
      </w:r>
    </w:p>
    <w:p w14:paraId="4CB93179" w14:textId="77777777" w:rsidR="00B36B3B" w:rsidRDefault="00B36B3B" w:rsidP="000D4427"/>
    <w:p w14:paraId="77ABC6FF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13FE0EE3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52850484" w14:textId="77777777" w:rsidR="004A5BD3" w:rsidRDefault="004A5BD3" w:rsidP="000D4427"/>
    <w:p w14:paraId="540B0F3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r w:rsidRPr="003F1177">
        <w:rPr>
          <w:b/>
        </w:rPr>
        <w:t>Entsorgungungsvorschläge: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9"/>
        <w:gridCol w:w="709"/>
        <w:gridCol w:w="567"/>
        <w:gridCol w:w="992"/>
        <w:gridCol w:w="5724"/>
      </w:tblGrid>
      <w:tr w:rsidR="00153D1D" w14:paraId="12BBBDF6" w14:textId="77777777" w:rsidTr="00A503E0">
        <w:tc>
          <w:tcPr>
            <w:tcW w:w="1869" w:type="dxa"/>
            <w:vMerge w:val="restart"/>
            <w:shd w:val="clear" w:color="auto" w:fill="F2F2F2"/>
            <w:vAlign w:val="center"/>
          </w:tcPr>
          <w:p w14:paraId="4752E9CC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2268" w:type="dxa"/>
            <w:gridSpan w:val="3"/>
            <w:shd w:val="clear" w:color="auto" w:fill="F2F2F2"/>
            <w:vAlign w:val="center"/>
          </w:tcPr>
          <w:p w14:paraId="52E021E2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5724" w:type="dxa"/>
            <w:vMerge w:val="restart"/>
            <w:shd w:val="clear" w:color="auto" w:fill="F2F2F2"/>
            <w:vAlign w:val="center"/>
          </w:tcPr>
          <w:p w14:paraId="7B80AEB8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3726968A" w14:textId="77777777" w:rsidTr="00A503E0">
        <w:tc>
          <w:tcPr>
            <w:tcW w:w="1869" w:type="dxa"/>
            <w:vMerge/>
            <w:shd w:val="clear" w:color="auto" w:fill="F2F2F2"/>
          </w:tcPr>
          <w:p w14:paraId="47733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709" w:type="dxa"/>
            <w:shd w:val="clear" w:color="auto" w:fill="F2F2F2"/>
            <w:vAlign w:val="center"/>
          </w:tcPr>
          <w:p w14:paraId="29F4EB5A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F594B8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F571315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5724" w:type="dxa"/>
            <w:vMerge/>
            <w:shd w:val="clear" w:color="auto" w:fill="F2F2F2"/>
          </w:tcPr>
          <w:p w14:paraId="7A840E54" w14:textId="77777777" w:rsidR="00153D1D" w:rsidRDefault="00153D1D" w:rsidP="003F1177">
            <w:pPr>
              <w:spacing w:line="240" w:lineRule="auto"/>
            </w:pPr>
          </w:p>
        </w:tc>
      </w:tr>
      <w:tr w:rsidR="00A503E0" w14:paraId="4EEF7B67" w14:textId="77777777" w:rsidTr="00A503E0">
        <w:tc>
          <w:tcPr>
            <w:tcW w:w="1869" w:type="dxa"/>
            <w:vAlign w:val="center"/>
          </w:tcPr>
          <w:p w14:paraId="5E6A06DF" w14:textId="6DFE34CD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709" w:type="dxa"/>
            <w:vAlign w:val="center"/>
          </w:tcPr>
          <w:p w14:paraId="24967194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A900911" w14:textId="12414B9B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2B8A3E6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40747669" w14:textId="3C2C8043" w:rsidR="00A503E0" w:rsidRDefault="00A503E0" w:rsidP="00A503E0">
            <w:pPr>
              <w:spacing w:line="240" w:lineRule="auto"/>
              <w:jc w:val="left"/>
            </w:pPr>
          </w:p>
        </w:tc>
      </w:tr>
      <w:tr w:rsidR="00A503E0" w14:paraId="1A646B26" w14:textId="77777777" w:rsidTr="00A503E0">
        <w:tc>
          <w:tcPr>
            <w:tcW w:w="1869" w:type="dxa"/>
            <w:vAlign w:val="center"/>
          </w:tcPr>
          <w:p w14:paraId="545DEF6A" w14:textId="47DB5E11" w:rsidR="00A503E0" w:rsidRDefault="00A503E0" w:rsidP="00A503E0">
            <w:pPr>
              <w:spacing w:line="240" w:lineRule="auto"/>
              <w:jc w:val="left"/>
            </w:pPr>
          </w:p>
        </w:tc>
        <w:tc>
          <w:tcPr>
            <w:tcW w:w="709" w:type="dxa"/>
            <w:vAlign w:val="center"/>
          </w:tcPr>
          <w:p w14:paraId="32B69CE9" w14:textId="4C3C7EDA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2AE6399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2FACF7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1B0B450B" w14:textId="77777777" w:rsidR="00A503E0" w:rsidRDefault="00A503E0" w:rsidP="00A503E0">
            <w:pPr>
              <w:spacing w:line="240" w:lineRule="auto"/>
              <w:jc w:val="left"/>
            </w:pPr>
          </w:p>
        </w:tc>
      </w:tr>
    </w:tbl>
    <w:p w14:paraId="65B4A173" w14:textId="77777777" w:rsidR="00B36B3B" w:rsidRPr="00BC0993" w:rsidRDefault="00B36B3B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494BF211" w14:textId="77777777" w:rsidTr="00F71046">
        <w:tc>
          <w:tcPr>
            <w:tcW w:w="9855" w:type="dxa"/>
          </w:tcPr>
          <w:p w14:paraId="5DA2A379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43664BF9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467D625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5332064F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4128DDB7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7CE873A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Datum:                                                    Unterschrift Student*in:</w:t>
            </w:r>
          </w:p>
          <w:p w14:paraId="29269C6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630672CA" w14:textId="77777777" w:rsidR="00A137B8" w:rsidRDefault="00A137B8" w:rsidP="00E41A0B"/>
    <w:p w14:paraId="096EA207" w14:textId="77777777" w:rsidR="000E33EE" w:rsidRDefault="000E33EE" w:rsidP="00E41A0B"/>
    <w:p w14:paraId="744AA208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>Unterschrift Assitent*in:</w:t>
      </w:r>
    </w:p>
    <w:sectPr w:rsidR="000E33EE" w:rsidRPr="000E33EE" w:rsidSect="004D04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08AA" w14:textId="77777777" w:rsidR="001C59E5" w:rsidRDefault="001C59E5" w:rsidP="000D4427">
      <w:r>
        <w:separator/>
      </w:r>
    </w:p>
  </w:endnote>
  <w:endnote w:type="continuationSeparator" w:id="0">
    <w:p w14:paraId="3D9741F8" w14:textId="77777777" w:rsidR="001C59E5" w:rsidRDefault="001C59E5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DFC5" w14:textId="77777777" w:rsidR="00B14369" w:rsidRDefault="00B1436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A14ABF" w14:textId="681861F6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B14369">
              <w:t>_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8DBB" w14:textId="77777777" w:rsidR="00B14369" w:rsidRDefault="00B143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85CF9" w14:textId="77777777" w:rsidR="001C59E5" w:rsidRDefault="001C59E5" w:rsidP="000D4427">
      <w:r>
        <w:separator/>
      </w:r>
    </w:p>
  </w:footnote>
  <w:footnote w:type="continuationSeparator" w:id="0">
    <w:p w14:paraId="7E69FE12" w14:textId="77777777" w:rsidR="001C59E5" w:rsidRDefault="001C59E5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2C2B" w14:textId="77777777" w:rsidR="00B14369" w:rsidRDefault="00B1436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CAC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5DA14308" w14:textId="4F93F861" w:rsidR="00E41A0B" w:rsidRPr="000D4427" w:rsidRDefault="00E41A0B" w:rsidP="00E41A0B">
    <w:pPr>
      <w:spacing w:before="120"/>
    </w:pPr>
    <w:r w:rsidRPr="000D4427">
      <w:t>Name</w:t>
    </w:r>
    <w:r>
      <w:t xml:space="preserve"> </w:t>
    </w:r>
    <w:r w:rsidR="00CD65A0">
      <w:t>Lena-Marie Aßmann</w:t>
    </w:r>
    <w:r w:rsidR="000E33EE">
      <w:tab/>
    </w:r>
    <w:r w:rsidR="000E33EE">
      <w:tab/>
      <w:t xml:space="preserve">Kurs: </w:t>
    </w:r>
    <w:r w:rsidR="00CD65A0">
      <w:t>1</w:t>
    </w:r>
    <w:r w:rsidR="000E33EE">
      <w:tab/>
    </w:r>
    <w:r w:rsidR="000E33EE">
      <w:tab/>
      <w:t>Praktikumslabor:</w:t>
    </w:r>
    <w:r w:rsidR="00CD65A0">
      <w:t xml:space="preserve"> Saal 5 </w:t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  <w:t>(26.42.00.24)</w:t>
    </w:r>
  </w:p>
  <w:p w14:paraId="15A4769A" w14:textId="0DF730D4" w:rsidR="00E41A0B" w:rsidRDefault="00B943A8" w:rsidP="00E41A0B">
    <w:r>
      <w:t>Versuchsnummer</w:t>
    </w:r>
    <w:r w:rsidR="00E41A0B" w:rsidRPr="000D4427">
      <w:t xml:space="preserve">: </w:t>
    </w:r>
    <w:r>
      <w:t>2.</w:t>
    </w:r>
  </w:p>
  <w:p w14:paraId="6166B814" w14:textId="77777777" w:rsidR="000E33EE" w:rsidRDefault="000E33EE" w:rsidP="00E41A0B"/>
  <w:p w14:paraId="3CB0B1B4" w14:textId="5F18EC16" w:rsidR="000E33EE" w:rsidRDefault="000E33EE" w:rsidP="00E41A0B">
    <w:r>
      <w:t>Literatur:</w:t>
    </w:r>
    <w:r w:rsidR="00A503E0">
      <w:t xml:space="preserve"> </w:t>
    </w:r>
  </w:p>
  <w:p w14:paraId="619E2972" w14:textId="77777777" w:rsidR="000E33EE" w:rsidRPr="000D4427" w:rsidRDefault="000E33EE" w:rsidP="00E41A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535C" w14:textId="77777777" w:rsidR="00B14369" w:rsidRDefault="00B1436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0"/>
    <w:rsid w:val="0001442B"/>
    <w:rsid w:val="00024D89"/>
    <w:rsid w:val="000962DD"/>
    <w:rsid w:val="000A2236"/>
    <w:rsid w:val="000B3149"/>
    <w:rsid w:val="000D2D48"/>
    <w:rsid w:val="000D2F54"/>
    <w:rsid w:val="000D4427"/>
    <w:rsid w:val="000E33EE"/>
    <w:rsid w:val="000F1EED"/>
    <w:rsid w:val="000F4817"/>
    <w:rsid w:val="00103BA0"/>
    <w:rsid w:val="001372B9"/>
    <w:rsid w:val="00145A07"/>
    <w:rsid w:val="001517CA"/>
    <w:rsid w:val="00153D1D"/>
    <w:rsid w:val="00164DA1"/>
    <w:rsid w:val="00165FF3"/>
    <w:rsid w:val="00167DE3"/>
    <w:rsid w:val="001878D1"/>
    <w:rsid w:val="001C59E5"/>
    <w:rsid w:val="001E6448"/>
    <w:rsid w:val="0023507B"/>
    <w:rsid w:val="0024626E"/>
    <w:rsid w:val="0026350B"/>
    <w:rsid w:val="002A4D8D"/>
    <w:rsid w:val="002B6683"/>
    <w:rsid w:val="002D30A0"/>
    <w:rsid w:val="002D45E9"/>
    <w:rsid w:val="002F05E7"/>
    <w:rsid w:val="003249CC"/>
    <w:rsid w:val="0035748B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C39CC"/>
    <w:rsid w:val="005D294B"/>
    <w:rsid w:val="005F057C"/>
    <w:rsid w:val="00607B95"/>
    <w:rsid w:val="00644DCF"/>
    <w:rsid w:val="00660C99"/>
    <w:rsid w:val="00672CD4"/>
    <w:rsid w:val="00687DA6"/>
    <w:rsid w:val="006C2DC9"/>
    <w:rsid w:val="006C549D"/>
    <w:rsid w:val="006C62D3"/>
    <w:rsid w:val="006D3C90"/>
    <w:rsid w:val="006E0D23"/>
    <w:rsid w:val="006F1B9E"/>
    <w:rsid w:val="00702014"/>
    <w:rsid w:val="00705E48"/>
    <w:rsid w:val="007227B7"/>
    <w:rsid w:val="00737C3E"/>
    <w:rsid w:val="00745AD7"/>
    <w:rsid w:val="00767BA3"/>
    <w:rsid w:val="00772902"/>
    <w:rsid w:val="007740E8"/>
    <w:rsid w:val="007770BD"/>
    <w:rsid w:val="007D13FA"/>
    <w:rsid w:val="0082641D"/>
    <w:rsid w:val="00841463"/>
    <w:rsid w:val="00885AC0"/>
    <w:rsid w:val="008871F9"/>
    <w:rsid w:val="00887EAD"/>
    <w:rsid w:val="008A52B0"/>
    <w:rsid w:val="008C7D3D"/>
    <w:rsid w:val="008E5620"/>
    <w:rsid w:val="00927CF2"/>
    <w:rsid w:val="00933768"/>
    <w:rsid w:val="00946C30"/>
    <w:rsid w:val="0096635D"/>
    <w:rsid w:val="00981B9D"/>
    <w:rsid w:val="009A3A5A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503E0"/>
    <w:rsid w:val="00A77D45"/>
    <w:rsid w:val="00AA5F2E"/>
    <w:rsid w:val="00AC3565"/>
    <w:rsid w:val="00AD35A0"/>
    <w:rsid w:val="00AF609D"/>
    <w:rsid w:val="00AF7927"/>
    <w:rsid w:val="00B14369"/>
    <w:rsid w:val="00B238ED"/>
    <w:rsid w:val="00B36B3B"/>
    <w:rsid w:val="00B60CBA"/>
    <w:rsid w:val="00B84075"/>
    <w:rsid w:val="00B943A8"/>
    <w:rsid w:val="00B959D9"/>
    <w:rsid w:val="00BD647F"/>
    <w:rsid w:val="00BF4255"/>
    <w:rsid w:val="00BF4A62"/>
    <w:rsid w:val="00C0390F"/>
    <w:rsid w:val="00C13CFE"/>
    <w:rsid w:val="00C3131B"/>
    <w:rsid w:val="00C606D7"/>
    <w:rsid w:val="00C64E14"/>
    <w:rsid w:val="00CA2222"/>
    <w:rsid w:val="00CC1B15"/>
    <w:rsid w:val="00CD65A0"/>
    <w:rsid w:val="00CF10DD"/>
    <w:rsid w:val="00D53D2A"/>
    <w:rsid w:val="00D7228E"/>
    <w:rsid w:val="00D85881"/>
    <w:rsid w:val="00D91093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15E2F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137102"/>
  <w15:docId w15:val="{90BEC2F3-2491-418B-90AF-8353FB8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oPoS-P\VP+Skript\MoPoS26-Vor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MoPoS26-Vorprotokoll.dotx</Template>
  <TotalTime>0</TotalTime>
  <Pages>2</Pages>
  <Words>293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Lena-Marie Aßmann</dc:creator>
  <cp:lastModifiedBy>Lena-Marie Aßmann</cp:lastModifiedBy>
  <cp:revision>3</cp:revision>
  <cp:lastPrinted>2011-10-18T16:17:00Z</cp:lastPrinted>
  <dcterms:created xsi:type="dcterms:W3CDTF">2026-04-22T14:24:00Z</dcterms:created>
  <dcterms:modified xsi:type="dcterms:W3CDTF">2026-04-22T18:06:00Z</dcterms:modified>
</cp:coreProperties>
</file>