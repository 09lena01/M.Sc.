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21C5" w14:textId="398D6FAC" w:rsidR="00C606D7" w:rsidRPr="000D4427" w:rsidRDefault="00043982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C18F71F" wp14:editId="0A0A966E">
                <wp:simplePos x="0" y="0"/>
                <wp:positionH relativeFrom="column">
                  <wp:posOffset>4467225</wp:posOffset>
                </wp:positionH>
                <wp:positionV relativeFrom="paragraph">
                  <wp:posOffset>1291590</wp:posOffset>
                </wp:positionV>
                <wp:extent cx="78005" cy="106920"/>
                <wp:effectExtent l="38100" t="38100" r="36830" b="45720"/>
                <wp:wrapNone/>
                <wp:docPr id="1446535780" name="Freihand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8005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200C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95" o:spid="_x0000_s1026" type="#_x0000_t75" style="position:absolute;margin-left:351.4pt;margin-top:101.35pt;width:6.85pt;height:9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">
                <v:imagedata r:id="rId8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9C7FD27" wp14:editId="5339C2DE">
                <wp:simplePos x="0" y="0"/>
                <wp:positionH relativeFrom="column">
                  <wp:posOffset>4422775</wp:posOffset>
                </wp:positionH>
                <wp:positionV relativeFrom="paragraph">
                  <wp:posOffset>967105</wp:posOffset>
                </wp:positionV>
                <wp:extent cx="329005" cy="135690"/>
                <wp:effectExtent l="38100" t="38100" r="13970" b="36195"/>
                <wp:wrapNone/>
                <wp:docPr id="962401967" name="Freihand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9005" cy="13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355CD" id="Freihand 96" o:spid="_x0000_s1026" type="#_x0000_t75" style="position:absolute;margin-left:347.9pt;margin-top:75.8pt;width:26.6pt;height:11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">
                <v:imagedata r:id="rId10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2A9F7F28" wp14:editId="71757B2D">
                <wp:simplePos x="0" y="0"/>
                <wp:positionH relativeFrom="column">
                  <wp:posOffset>4185285</wp:posOffset>
                </wp:positionH>
                <wp:positionV relativeFrom="paragraph">
                  <wp:posOffset>969645</wp:posOffset>
                </wp:positionV>
                <wp:extent cx="61920" cy="102235"/>
                <wp:effectExtent l="38100" t="38100" r="14605" b="31115"/>
                <wp:wrapNone/>
                <wp:docPr id="178290734" name="Freihand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92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4DCA0" id="Freihand 86" o:spid="_x0000_s1026" type="#_x0000_t75" style="position:absolute;margin-left:329.2pt;margin-top:76pt;width:5.6pt;height:8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">
                <v:imagedata r:id="rId12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7BFC077" wp14:editId="671B643D">
                <wp:simplePos x="0" y="0"/>
                <wp:positionH relativeFrom="column">
                  <wp:posOffset>3384607</wp:posOffset>
                </wp:positionH>
                <wp:positionV relativeFrom="paragraph">
                  <wp:posOffset>1376570</wp:posOffset>
                </wp:positionV>
                <wp:extent cx="111600" cy="125280"/>
                <wp:effectExtent l="38100" t="38100" r="22225" b="46355"/>
                <wp:wrapNone/>
                <wp:docPr id="403626934" name="Freihand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16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6F42B" id="Freihand 83" o:spid="_x0000_s1026" type="#_x0000_t75" style="position:absolute;margin-left:266.15pt;margin-top:108.05pt;width:9.5pt;height:10.5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">
                <v:imagedata r:id="rId14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0578A27" wp14:editId="1C027C47">
                <wp:simplePos x="0" y="0"/>
                <wp:positionH relativeFrom="column">
                  <wp:posOffset>3060065</wp:posOffset>
                </wp:positionH>
                <wp:positionV relativeFrom="paragraph">
                  <wp:posOffset>738505</wp:posOffset>
                </wp:positionV>
                <wp:extent cx="900555" cy="481560"/>
                <wp:effectExtent l="38100" t="38100" r="0" b="33020"/>
                <wp:wrapNone/>
                <wp:docPr id="1347109560" name="Freihand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00555" cy="48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664A2" id="Freihand 82" o:spid="_x0000_s1026" type="#_x0000_t75" style="position:absolute;margin-left:240.6pt;margin-top:57.8pt;width:71.6pt;height:3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">
                <v:imagedata r:id="rId16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B6995A9" wp14:editId="552B6491">
                <wp:simplePos x="0" y="0"/>
                <wp:positionH relativeFrom="column">
                  <wp:posOffset>2317115</wp:posOffset>
                </wp:positionH>
                <wp:positionV relativeFrom="paragraph">
                  <wp:posOffset>831850</wp:posOffset>
                </wp:positionV>
                <wp:extent cx="470820" cy="219180"/>
                <wp:effectExtent l="38100" t="38100" r="43815" b="47625"/>
                <wp:wrapNone/>
                <wp:docPr id="205187352" name="Freihand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70820" cy="21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A3A31" id="Freihand 64" o:spid="_x0000_s1026" type="#_x0000_t75" style="position:absolute;margin-left:182.1pt;margin-top:65.15pt;width:37.75pt;height:17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">
                <v:imagedata r:id="rId18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EAC49C7" wp14:editId="7CBDF819">
                <wp:simplePos x="0" y="0"/>
                <wp:positionH relativeFrom="column">
                  <wp:posOffset>1740535</wp:posOffset>
                </wp:positionH>
                <wp:positionV relativeFrom="paragraph">
                  <wp:posOffset>906780</wp:posOffset>
                </wp:positionV>
                <wp:extent cx="265325" cy="176005"/>
                <wp:effectExtent l="38100" t="38100" r="40005" b="33655"/>
                <wp:wrapNone/>
                <wp:docPr id="415788828" name="Freihand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65325" cy="176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25AAE" id="Freihand 65" o:spid="_x0000_s1026" type="#_x0000_t75" style="position:absolute;margin-left:136.7pt;margin-top:71.05pt;width:21.6pt;height:14.5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">
                <v:imagedata r:id="rId20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69FA61B" wp14:editId="5B314075">
                <wp:simplePos x="0" y="0"/>
                <wp:positionH relativeFrom="column">
                  <wp:posOffset>1770618</wp:posOffset>
                </wp:positionH>
                <wp:positionV relativeFrom="paragraph">
                  <wp:posOffset>1255250</wp:posOffset>
                </wp:positionV>
                <wp:extent cx="106560" cy="93960"/>
                <wp:effectExtent l="38100" t="38100" r="46355" b="40005"/>
                <wp:wrapNone/>
                <wp:docPr id="1243235421" name="Freihand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65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8AF21" id="Freihand 55" o:spid="_x0000_s1026" type="#_x0000_t75" style="position:absolute;margin-left:139.05pt;margin-top:98.5pt;width:9.1pt;height:8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">
                <v:imagedata r:id="rId22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1063619" wp14:editId="1512142E">
                <wp:simplePos x="0" y="0"/>
                <wp:positionH relativeFrom="column">
                  <wp:posOffset>1452880</wp:posOffset>
                </wp:positionH>
                <wp:positionV relativeFrom="paragraph">
                  <wp:posOffset>950595</wp:posOffset>
                </wp:positionV>
                <wp:extent cx="43920" cy="70485"/>
                <wp:effectExtent l="38100" t="38100" r="32385" b="43815"/>
                <wp:wrapNone/>
                <wp:docPr id="952847519" name="Freihand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392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08ACC" id="Freihand 49" o:spid="_x0000_s1026" type="#_x0000_t75" style="position:absolute;margin-left:114.05pt;margin-top:74.5pt;width:4.15pt;height:6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">
                <v:imagedata r:id="rId24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C0C8B18" wp14:editId="49F4C2DC">
                <wp:simplePos x="0" y="0"/>
                <wp:positionH relativeFrom="column">
                  <wp:posOffset>742658</wp:posOffset>
                </wp:positionH>
                <wp:positionV relativeFrom="paragraph">
                  <wp:posOffset>1288010</wp:posOffset>
                </wp:positionV>
                <wp:extent cx="66240" cy="95760"/>
                <wp:effectExtent l="38100" t="38100" r="48260" b="38100"/>
                <wp:wrapNone/>
                <wp:docPr id="769338929" name="Freihand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62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427F5" id="Freihand 43" o:spid="_x0000_s1026" type="#_x0000_t75" style="position:absolute;margin-left:58.15pt;margin-top:101.05pt;width:5.9pt;height: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">
                <v:imagedata r:id="rId26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3FE0034" wp14:editId="48FFBB27">
                <wp:simplePos x="0" y="0"/>
                <wp:positionH relativeFrom="column">
                  <wp:posOffset>411480</wp:posOffset>
                </wp:positionH>
                <wp:positionV relativeFrom="paragraph">
                  <wp:posOffset>640715</wp:posOffset>
                </wp:positionV>
                <wp:extent cx="803555" cy="552430"/>
                <wp:effectExtent l="38100" t="38100" r="0" b="38735"/>
                <wp:wrapNone/>
                <wp:docPr id="1802155402" name="Freihand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03555" cy="55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81793" id="Freihand 42" o:spid="_x0000_s1026" type="#_x0000_t75" style="position:absolute;margin-left:32.05pt;margin-top:50.1pt;width:63.95pt;height:44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">
                <v:imagedata r:id="rId28" o:title=""/>
              </v:shape>
            </w:pict>
          </mc:Fallback>
        </mc:AlternateContent>
      </w:r>
      <w:r w:rsidR="00C606D7" w:rsidRPr="000D4427">
        <w:rPr>
          <w:b/>
        </w:rPr>
        <w:t>Reaktionsgleichung:</w:t>
      </w:r>
    </w:p>
    <w:p w14:paraId="32DD48A1" w14:textId="77777777" w:rsidR="000E33EE" w:rsidRDefault="000E33EE" w:rsidP="00043982">
      <w:pPr>
        <w:framePr w:w="9701" w:h="2211" w:hRule="exact" w:hSpace="72" w:vSpace="72" w:wrap="notBeside" w:vAnchor="text" w:hAnchor="margin" w:x="82" w:y="4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  <w:tabs>
          <w:tab w:val="clear" w:pos="2835"/>
          <w:tab w:val="clear" w:pos="5669"/>
          <w:tab w:val="clear" w:pos="6803"/>
        </w:tabs>
        <w:spacing w:line="360" w:lineRule="auto"/>
        <w:rPr>
          <w:rFonts w:ascii="Arial" w:hAnsi="Arial"/>
          <w:sz w:val="20"/>
        </w:rPr>
      </w:pPr>
      <w:r w:rsidRPr="000E33EE">
        <w:rPr>
          <w:rFonts w:ascii="Arial" w:hAnsi="Arial"/>
          <w:sz w:val="20"/>
        </w:rPr>
        <w:t>(</w:t>
      </w:r>
      <w:r w:rsidRPr="000E33EE">
        <w:rPr>
          <w:rFonts w:ascii="Arial" w:hAnsi="Arial"/>
          <w:i/>
          <w:sz w:val="20"/>
        </w:rPr>
        <w:t>handschriftlich, mit Strukturformeln, eindeutigen Verbindungsnummern und</w:t>
      </w:r>
      <w:r w:rsidRPr="000E33EE">
        <w:rPr>
          <w:rFonts w:ascii="Arial" w:hAnsi="Arial"/>
          <w:b/>
          <w:i/>
          <w:sz w:val="20"/>
        </w:rPr>
        <w:t xml:space="preserve"> allen</w:t>
      </w:r>
      <w:r w:rsidRPr="000E33EE">
        <w:rPr>
          <w:rFonts w:ascii="Arial" w:hAnsi="Arial"/>
          <w:i/>
          <w:sz w:val="20"/>
        </w:rPr>
        <w:t xml:space="preserve"> Reaktionsprodukten</w:t>
      </w:r>
      <w:r w:rsidRPr="000E33EE">
        <w:rPr>
          <w:rFonts w:ascii="Arial" w:hAnsi="Arial"/>
          <w:sz w:val="20"/>
        </w:rPr>
        <w:t>:</w:t>
      </w:r>
    </w:p>
    <w:p w14:paraId="6E380C98" w14:textId="77777777" w:rsidR="00C606D7" w:rsidRPr="00B36B3B" w:rsidRDefault="00C606D7" w:rsidP="000D4427"/>
    <w:p w14:paraId="774827B0" w14:textId="77777777" w:rsidR="000D2D48" w:rsidRPr="000D442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0D4427">
        <w:rPr>
          <w:b/>
        </w:rPr>
        <w:t>Beteiligte Stoffe:</w:t>
      </w:r>
    </w:p>
    <w:tbl>
      <w:tblPr>
        <w:tblW w:w="9781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1532"/>
        <w:gridCol w:w="850"/>
        <w:gridCol w:w="850"/>
        <w:gridCol w:w="1247"/>
        <w:gridCol w:w="1247"/>
        <w:gridCol w:w="936"/>
      </w:tblGrid>
      <w:tr w:rsidR="009A3A5A" w14:paraId="66AD2CC9" w14:textId="77777777" w:rsidTr="00043982">
        <w:tc>
          <w:tcPr>
            <w:tcW w:w="3119" w:type="dxa"/>
            <w:vMerge w:val="restart"/>
            <w:shd w:val="clear" w:color="auto" w:fill="F2F2F2"/>
            <w:vAlign w:val="center"/>
          </w:tcPr>
          <w:p w14:paraId="26279089" w14:textId="77777777" w:rsidR="009A3A5A" w:rsidRDefault="009A3A5A" w:rsidP="000D4427">
            <w:pPr>
              <w:spacing w:line="240" w:lineRule="auto"/>
            </w:pPr>
            <w:r>
              <w:t>Substanz</w:t>
            </w:r>
          </w:p>
        </w:tc>
        <w:tc>
          <w:tcPr>
            <w:tcW w:w="1532" w:type="dxa"/>
            <w:vMerge w:val="restart"/>
            <w:shd w:val="clear" w:color="auto" w:fill="F2F2F2"/>
            <w:vAlign w:val="center"/>
          </w:tcPr>
          <w:p w14:paraId="56E0AC83" w14:textId="77777777" w:rsidR="009A3A5A" w:rsidRDefault="009A3A5A" w:rsidP="000D4427">
            <w:pPr>
              <w:spacing w:line="240" w:lineRule="auto"/>
              <w:jc w:val="center"/>
            </w:pPr>
            <w:r>
              <w:t>Summen-</w:t>
            </w:r>
          </w:p>
          <w:p w14:paraId="04470824" w14:textId="77777777" w:rsidR="009A3A5A" w:rsidRDefault="009A3A5A" w:rsidP="000D4427">
            <w:pPr>
              <w:spacing w:line="240" w:lineRule="auto"/>
              <w:jc w:val="center"/>
            </w:pPr>
            <w:proofErr w:type="spellStart"/>
            <w:r>
              <w:t>formel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34100BCB" w14:textId="77777777" w:rsidR="009A3A5A" w:rsidRDefault="009A3A5A" w:rsidP="000D4427">
            <w:pPr>
              <w:spacing w:line="240" w:lineRule="auto"/>
              <w:jc w:val="center"/>
            </w:pPr>
            <w:r>
              <w:t>MW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6A145DB" w14:textId="77777777" w:rsidR="009A3A5A" w:rsidRDefault="009A3A5A" w:rsidP="000D4427">
            <w:pPr>
              <w:spacing w:line="240" w:lineRule="auto"/>
              <w:jc w:val="center"/>
            </w:pPr>
            <w:r>
              <w:t>Dichte</w:t>
            </w:r>
          </w:p>
        </w:tc>
        <w:tc>
          <w:tcPr>
            <w:tcW w:w="3430" w:type="dxa"/>
            <w:gridSpan w:val="3"/>
            <w:shd w:val="clear" w:color="auto" w:fill="F2F2F2"/>
            <w:vAlign w:val="center"/>
          </w:tcPr>
          <w:p w14:paraId="5401DDF7" w14:textId="77777777" w:rsidR="009A3A5A" w:rsidRDefault="009A3A5A" w:rsidP="000D4427">
            <w:pPr>
              <w:spacing w:line="240" w:lineRule="auto"/>
              <w:jc w:val="center"/>
            </w:pPr>
            <w:r>
              <w:t>Ansatzgröße</w:t>
            </w:r>
          </w:p>
        </w:tc>
      </w:tr>
      <w:tr w:rsidR="00841463" w14:paraId="165BB778" w14:textId="77777777" w:rsidTr="00043982">
        <w:tc>
          <w:tcPr>
            <w:tcW w:w="3119" w:type="dxa"/>
            <w:vMerge/>
            <w:vAlign w:val="center"/>
          </w:tcPr>
          <w:p w14:paraId="1C9C15FB" w14:textId="77777777" w:rsidR="00841463" w:rsidRDefault="00841463" w:rsidP="000D4427">
            <w:pPr>
              <w:spacing w:line="240" w:lineRule="auto"/>
            </w:pPr>
          </w:p>
        </w:tc>
        <w:tc>
          <w:tcPr>
            <w:tcW w:w="1532" w:type="dxa"/>
            <w:vMerge/>
            <w:vAlign w:val="center"/>
          </w:tcPr>
          <w:p w14:paraId="2B03F46F" w14:textId="77777777" w:rsidR="00841463" w:rsidRDefault="00841463" w:rsidP="000D4427">
            <w:pPr>
              <w:spacing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 w14:paraId="51C50D48" w14:textId="77777777" w:rsidR="00841463" w:rsidRDefault="00841463" w:rsidP="000D4427">
            <w:pPr>
              <w:spacing w:line="240" w:lineRule="auto"/>
              <w:jc w:val="center"/>
            </w:pPr>
            <w:r>
              <w:t>g/</w:t>
            </w:r>
            <w:proofErr w:type="spellStart"/>
            <w:r>
              <w:t>mol</w:t>
            </w:r>
            <w:proofErr w:type="spellEnd"/>
          </w:p>
        </w:tc>
        <w:tc>
          <w:tcPr>
            <w:tcW w:w="850" w:type="dxa"/>
            <w:shd w:val="clear" w:color="auto" w:fill="F2F2F2"/>
            <w:vAlign w:val="center"/>
          </w:tcPr>
          <w:p w14:paraId="0F9B5D86" w14:textId="77777777" w:rsidR="00841463" w:rsidRDefault="00841463" w:rsidP="000D4427">
            <w:pPr>
              <w:spacing w:line="240" w:lineRule="auto"/>
              <w:jc w:val="center"/>
            </w:pPr>
            <w:r>
              <w:t>g/ml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65F9367" w14:textId="77777777" w:rsidR="00841463" w:rsidRDefault="00841463" w:rsidP="000D4427">
            <w:pPr>
              <w:spacing w:line="240" w:lineRule="auto"/>
              <w:jc w:val="center"/>
            </w:pPr>
            <w:r>
              <w:t>mmol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BA6B953" w14:textId="77777777" w:rsidR="00841463" w:rsidRDefault="00841463" w:rsidP="000D4427">
            <w:pPr>
              <w:spacing w:line="240" w:lineRule="auto"/>
              <w:jc w:val="center"/>
            </w:pPr>
            <w:r>
              <w:t>g</w:t>
            </w:r>
          </w:p>
        </w:tc>
        <w:tc>
          <w:tcPr>
            <w:tcW w:w="936" w:type="dxa"/>
            <w:shd w:val="clear" w:color="auto" w:fill="F2F2F2"/>
            <w:vAlign w:val="center"/>
          </w:tcPr>
          <w:p w14:paraId="36207600" w14:textId="77777777" w:rsidR="00841463" w:rsidRDefault="00841463" w:rsidP="000D4427">
            <w:pPr>
              <w:spacing w:line="240" w:lineRule="auto"/>
              <w:jc w:val="center"/>
            </w:pPr>
            <w:r>
              <w:t>ml</w:t>
            </w:r>
            <w:r w:rsidR="000D4427">
              <w:t>*</w:t>
            </w:r>
          </w:p>
        </w:tc>
      </w:tr>
      <w:tr w:rsidR="00AD0499" w14:paraId="605DEE0E" w14:textId="77777777" w:rsidTr="00043982">
        <w:tc>
          <w:tcPr>
            <w:tcW w:w="3119" w:type="dxa"/>
          </w:tcPr>
          <w:p w14:paraId="579A256C" w14:textId="11B0E926" w:rsidR="00AD0499" w:rsidRDefault="00AD0499" w:rsidP="00AD0499">
            <w:pPr>
              <w:spacing w:line="240" w:lineRule="auto"/>
              <w:jc w:val="left"/>
            </w:pPr>
            <w:r>
              <w:t>Acetophenon</w:t>
            </w:r>
            <w:r w:rsidR="00043982">
              <w:t xml:space="preserve"> (1)</w:t>
            </w:r>
          </w:p>
        </w:tc>
        <w:tc>
          <w:tcPr>
            <w:tcW w:w="1532" w:type="dxa"/>
          </w:tcPr>
          <w:p w14:paraId="4F9A8E3A" w14:textId="201377B2" w:rsidR="00AD0499" w:rsidRDefault="00AD0499" w:rsidP="00AD0499">
            <w:pPr>
              <w:spacing w:line="240" w:lineRule="auto"/>
              <w:jc w:val="left"/>
            </w:pPr>
            <w:r>
              <w:t>C</w:t>
            </w:r>
            <w:r w:rsidRPr="00156DEB">
              <w:rPr>
                <w:vertAlign w:val="subscript"/>
              </w:rPr>
              <w:t>6</w:t>
            </w:r>
            <w:r>
              <w:t>H</w:t>
            </w:r>
            <w:r w:rsidRPr="00156DEB">
              <w:rPr>
                <w:vertAlign w:val="subscript"/>
              </w:rPr>
              <w:t>5</w:t>
            </w:r>
            <w:r>
              <w:t>COCH</w:t>
            </w:r>
            <w:r w:rsidRPr="00156DEB">
              <w:rPr>
                <w:vertAlign w:val="subscript"/>
              </w:rPr>
              <w:t>3</w:t>
            </w:r>
          </w:p>
        </w:tc>
        <w:tc>
          <w:tcPr>
            <w:tcW w:w="850" w:type="dxa"/>
          </w:tcPr>
          <w:p w14:paraId="774F39C8" w14:textId="25E3B3CB" w:rsidR="00AD0499" w:rsidRDefault="00AD0499" w:rsidP="00AD0499">
            <w:pPr>
              <w:spacing w:line="240" w:lineRule="auto"/>
              <w:jc w:val="left"/>
            </w:pPr>
            <w:r>
              <w:t>120,15</w:t>
            </w:r>
          </w:p>
        </w:tc>
        <w:tc>
          <w:tcPr>
            <w:tcW w:w="850" w:type="dxa"/>
            <w:vAlign w:val="center"/>
          </w:tcPr>
          <w:p w14:paraId="3568B162" w14:textId="2F95770E" w:rsidR="00AD0499" w:rsidRDefault="000F79DC" w:rsidP="00AD0499">
            <w:pPr>
              <w:spacing w:line="240" w:lineRule="auto"/>
              <w:jc w:val="left"/>
            </w:pPr>
            <w:r>
              <w:t>1,03</w:t>
            </w:r>
          </w:p>
        </w:tc>
        <w:tc>
          <w:tcPr>
            <w:tcW w:w="1247" w:type="dxa"/>
            <w:vAlign w:val="center"/>
          </w:tcPr>
          <w:p w14:paraId="0C69BCAB" w14:textId="61F2915F" w:rsidR="00AD0499" w:rsidRDefault="00AD0499" w:rsidP="00AD0499">
            <w:pPr>
              <w:spacing w:line="240" w:lineRule="auto"/>
              <w:jc w:val="left"/>
            </w:pPr>
            <w:r>
              <w:t>250</w:t>
            </w:r>
          </w:p>
        </w:tc>
        <w:tc>
          <w:tcPr>
            <w:tcW w:w="1247" w:type="dxa"/>
            <w:vAlign w:val="center"/>
          </w:tcPr>
          <w:p w14:paraId="4F77AB36" w14:textId="2DA7907F" w:rsidR="00AD0499" w:rsidRDefault="00AD0499" w:rsidP="00AD0499">
            <w:pPr>
              <w:spacing w:line="240" w:lineRule="auto"/>
              <w:jc w:val="left"/>
            </w:pPr>
            <w:r>
              <w:t>30,04</w:t>
            </w:r>
          </w:p>
        </w:tc>
        <w:tc>
          <w:tcPr>
            <w:tcW w:w="936" w:type="dxa"/>
            <w:vAlign w:val="center"/>
          </w:tcPr>
          <w:p w14:paraId="3CF00E35" w14:textId="7FC9551E" w:rsidR="00AD0499" w:rsidRDefault="00043982" w:rsidP="00AD0499">
            <w:pPr>
              <w:spacing w:line="240" w:lineRule="auto"/>
              <w:jc w:val="left"/>
            </w:pPr>
            <w:r>
              <w:t>29,17</w:t>
            </w:r>
          </w:p>
        </w:tc>
      </w:tr>
      <w:tr w:rsidR="00AD0499" w14:paraId="4D67496F" w14:textId="77777777" w:rsidTr="00043982">
        <w:tc>
          <w:tcPr>
            <w:tcW w:w="3119" w:type="dxa"/>
          </w:tcPr>
          <w:p w14:paraId="0E827105" w14:textId="2B753B34" w:rsidR="00AD0499" w:rsidRDefault="00AD0499" w:rsidP="00AD0499">
            <w:pPr>
              <w:spacing w:line="240" w:lineRule="auto"/>
              <w:jc w:val="left"/>
            </w:pPr>
            <w:r>
              <w:t>Eisessig</w:t>
            </w:r>
          </w:p>
        </w:tc>
        <w:tc>
          <w:tcPr>
            <w:tcW w:w="1532" w:type="dxa"/>
          </w:tcPr>
          <w:p w14:paraId="3D368FCE" w14:textId="4B6D062B" w:rsidR="00AD0499" w:rsidRPr="00A503E0" w:rsidRDefault="00AD0499" w:rsidP="00AD0499">
            <w:pPr>
              <w:spacing w:line="240" w:lineRule="auto"/>
              <w:jc w:val="left"/>
            </w:pPr>
            <w:r>
              <w:t>CH</w:t>
            </w:r>
            <w:r w:rsidRPr="00156DEB">
              <w:rPr>
                <w:vertAlign w:val="subscript"/>
              </w:rPr>
              <w:t>3</w:t>
            </w:r>
            <w:r>
              <w:t>COOH</w:t>
            </w:r>
          </w:p>
        </w:tc>
        <w:tc>
          <w:tcPr>
            <w:tcW w:w="850" w:type="dxa"/>
          </w:tcPr>
          <w:p w14:paraId="71379425" w14:textId="30927604" w:rsidR="00AD0499" w:rsidRDefault="00AD0499" w:rsidP="00AD0499">
            <w:pPr>
              <w:spacing w:line="240" w:lineRule="auto"/>
              <w:jc w:val="left"/>
            </w:pPr>
            <w:r>
              <w:t>60,05</w:t>
            </w:r>
          </w:p>
        </w:tc>
        <w:tc>
          <w:tcPr>
            <w:tcW w:w="850" w:type="dxa"/>
            <w:vAlign w:val="center"/>
          </w:tcPr>
          <w:p w14:paraId="7C3B4620" w14:textId="16D540BB" w:rsidR="00AD0499" w:rsidRDefault="000F79DC" w:rsidP="00AD0499">
            <w:pPr>
              <w:spacing w:line="240" w:lineRule="auto"/>
              <w:jc w:val="left"/>
            </w:pPr>
            <w:r>
              <w:t>1,049</w:t>
            </w:r>
          </w:p>
        </w:tc>
        <w:tc>
          <w:tcPr>
            <w:tcW w:w="1247" w:type="dxa"/>
            <w:vAlign w:val="center"/>
          </w:tcPr>
          <w:p w14:paraId="08FE2F0B" w14:textId="3A5F8626" w:rsidR="00AD0499" w:rsidRDefault="00AD0499" w:rsidP="00AD0499">
            <w:pPr>
              <w:spacing w:line="240" w:lineRule="auto"/>
              <w:jc w:val="left"/>
            </w:pPr>
            <w:r>
              <w:t>866</w:t>
            </w:r>
          </w:p>
        </w:tc>
        <w:tc>
          <w:tcPr>
            <w:tcW w:w="1247" w:type="dxa"/>
            <w:vAlign w:val="center"/>
          </w:tcPr>
          <w:p w14:paraId="1A5F5E63" w14:textId="0624A41C" w:rsidR="00AD0499" w:rsidRDefault="00AD0499" w:rsidP="00AD0499">
            <w:pPr>
              <w:spacing w:line="240" w:lineRule="auto"/>
              <w:jc w:val="left"/>
            </w:pPr>
            <w:r>
              <w:t>52</w:t>
            </w:r>
          </w:p>
        </w:tc>
        <w:tc>
          <w:tcPr>
            <w:tcW w:w="936" w:type="dxa"/>
            <w:vAlign w:val="center"/>
          </w:tcPr>
          <w:p w14:paraId="57B4C7F1" w14:textId="2D7EAE38" w:rsidR="00AD0499" w:rsidRDefault="00AD0499" w:rsidP="00AD0499">
            <w:pPr>
              <w:spacing w:line="240" w:lineRule="auto"/>
              <w:jc w:val="left"/>
            </w:pPr>
            <w:r>
              <w:t>50</w:t>
            </w:r>
          </w:p>
        </w:tc>
      </w:tr>
      <w:tr w:rsidR="00AD0499" w14:paraId="28A83E75" w14:textId="77777777" w:rsidTr="00043982">
        <w:tc>
          <w:tcPr>
            <w:tcW w:w="3119" w:type="dxa"/>
          </w:tcPr>
          <w:p w14:paraId="6AA619BB" w14:textId="733D48EC" w:rsidR="00AD0499" w:rsidRDefault="00AD0499" w:rsidP="00AD0499">
            <w:pPr>
              <w:spacing w:line="240" w:lineRule="auto"/>
              <w:jc w:val="left"/>
            </w:pPr>
            <w:r>
              <w:t>Bromwasserstoffsäure, 48%</w:t>
            </w:r>
            <w:r w:rsidR="00043982">
              <w:t xml:space="preserve"> (3)</w:t>
            </w:r>
          </w:p>
        </w:tc>
        <w:tc>
          <w:tcPr>
            <w:tcW w:w="1532" w:type="dxa"/>
          </w:tcPr>
          <w:p w14:paraId="013605C9" w14:textId="57F0B348" w:rsidR="00AD0499" w:rsidRDefault="00AD0499" w:rsidP="00AD0499">
            <w:pPr>
              <w:spacing w:line="240" w:lineRule="auto"/>
              <w:jc w:val="left"/>
            </w:pPr>
            <w:proofErr w:type="spellStart"/>
            <w:r>
              <w:t>HBr</w:t>
            </w:r>
            <w:proofErr w:type="spellEnd"/>
          </w:p>
        </w:tc>
        <w:tc>
          <w:tcPr>
            <w:tcW w:w="850" w:type="dxa"/>
          </w:tcPr>
          <w:p w14:paraId="1088A43F" w14:textId="481AC12D" w:rsidR="00AD0499" w:rsidRDefault="00AD0499" w:rsidP="00AD0499">
            <w:pPr>
              <w:spacing w:line="240" w:lineRule="auto"/>
              <w:jc w:val="left"/>
            </w:pPr>
            <w:r>
              <w:t>80,91</w:t>
            </w:r>
          </w:p>
        </w:tc>
        <w:tc>
          <w:tcPr>
            <w:tcW w:w="850" w:type="dxa"/>
            <w:vAlign w:val="center"/>
          </w:tcPr>
          <w:p w14:paraId="6511CF84" w14:textId="38DC15C8" w:rsidR="00AD0499" w:rsidRDefault="000F79DC" w:rsidP="00AD0499">
            <w:pPr>
              <w:spacing w:line="240" w:lineRule="auto"/>
              <w:jc w:val="left"/>
            </w:pPr>
            <w:r>
              <w:t>1,5</w:t>
            </w:r>
          </w:p>
        </w:tc>
        <w:tc>
          <w:tcPr>
            <w:tcW w:w="3430" w:type="dxa"/>
            <w:gridSpan w:val="3"/>
            <w:vAlign w:val="center"/>
          </w:tcPr>
          <w:p w14:paraId="128C3A60" w14:textId="6C1D2B6C" w:rsidR="00AD0499" w:rsidRDefault="00AD0499" w:rsidP="00AD0499">
            <w:pPr>
              <w:spacing w:line="240" w:lineRule="auto"/>
              <w:ind w:left="2835" w:hanging="2835"/>
              <w:jc w:val="left"/>
            </w:pPr>
            <w:r>
              <w:t>1 Tropfen</w:t>
            </w:r>
          </w:p>
        </w:tc>
      </w:tr>
      <w:tr w:rsidR="00AD0499" w14:paraId="226106D6" w14:textId="77777777" w:rsidTr="00043982">
        <w:tc>
          <w:tcPr>
            <w:tcW w:w="3119" w:type="dxa"/>
          </w:tcPr>
          <w:p w14:paraId="46282AF4" w14:textId="12C45F81" w:rsidR="00AD0499" w:rsidRDefault="00AD0499" w:rsidP="00AD0499">
            <w:pPr>
              <w:spacing w:line="240" w:lineRule="auto"/>
              <w:jc w:val="left"/>
            </w:pPr>
            <w:r>
              <w:t>Brom</w:t>
            </w:r>
            <w:r w:rsidR="00043982">
              <w:t xml:space="preserve"> (2)</w:t>
            </w:r>
          </w:p>
        </w:tc>
        <w:tc>
          <w:tcPr>
            <w:tcW w:w="1532" w:type="dxa"/>
          </w:tcPr>
          <w:p w14:paraId="0E04A7EA" w14:textId="3E23441D" w:rsidR="00AD0499" w:rsidRDefault="00AD0499" w:rsidP="00AD0499">
            <w:pPr>
              <w:spacing w:line="240" w:lineRule="auto"/>
              <w:jc w:val="left"/>
            </w:pPr>
            <w:r>
              <w:t>Br</w:t>
            </w:r>
            <w:r w:rsidRPr="00156DEB">
              <w:rPr>
                <w:vertAlign w:val="subscript"/>
              </w:rPr>
              <w:t>2</w:t>
            </w:r>
          </w:p>
        </w:tc>
        <w:tc>
          <w:tcPr>
            <w:tcW w:w="850" w:type="dxa"/>
          </w:tcPr>
          <w:p w14:paraId="63AA643E" w14:textId="69F8DBE2" w:rsidR="00AD0499" w:rsidRDefault="00AD0499" w:rsidP="00AD0499">
            <w:pPr>
              <w:spacing w:line="240" w:lineRule="auto"/>
              <w:jc w:val="left"/>
            </w:pPr>
            <w:r>
              <w:t>159,81</w:t>
            </w:r>
          </w:p>
        </w:tc>
        <w:tc>
          <w:tcPr>
            <w:tcW w:w="850" w:type="dxa"/>
            <w:vAlign w:val="center"/>
          </w:tcPr>
          <w:p w14:paraId="1AD48D1F" w14:textId="29312061" w:rsidR="00AD0499" w:rsidRDefault="00956FB7" w:rsidP="00AD0499">
            <w:pPr>
              <w:spacing w:line="240" w:lineRule="auto"/>
              <w:jc w:val="left"/>
            </w:pPr>
            <w:r>
              <w:t>3,106</w:t>
            </w:r>
          </w:p>
        </w:tc>
        <w:tc>
          <w:tcPr>
            <w:tcW w:w="1247" w:type="dxa"/>
            <w:vAlign w:val="center"/>
          </w:tcPr>
          <w:p w14:paraId="673695A2" w14:textId="4388D803" w:rsidR="00AD0499" w:rsidRDefault="00AD0499" w:rsidP="00AD0499">
            <w:pPr>
              <w:spacing w:line="240" w:lineRule="auto"/>
              <w:jc w:val="left"/>
            </w:pPr>
            <w:r>
              <w:t>250</w:t>
            </w:r>
          </w:p>
        </w:tc>
        <w:tc>
          <w:tcPr>
            <w:tcW w:w="1247" w:type="dxa"/>
            <w:vAlign w:val="center"/>
          </w:tcPr>
          <w:p w14:paraId="34174A9C" w14:textId="4D14EB98" w:rsidR="00AD0499" w:rsidRDefault="00AD0499" w:rsidP="00AD0499">
            <w:pPr>
              <w:spacing w:line="240" w:lineRule="auto"/>
              <w:jc w:val="left"/>
            </w:pPr>
            <w:r>
              <w:t>39,95</w:t>
            </w:r>
          </w:p>
        </w:tc>
        <w:tc>
          <w:tcPr>
            <w:tcW w:w="936" w:type="dxa"/>
            <w:vAlign w:val="center"/>
          </w:tcPr>
          <w:p w14:paraId="7C960594" w14:textId="6DA69E02" w:rsidR="00AD0499" w:rsidRDefault="00AD0499" w:rsidP="00AD0499">
            <w:pPr>
              <w:spacing w:line="240" w:lineRule="auto"/>
              <w:jc w:val="left"/>
            </w:pPr>
            <w:r>
              <w:t>12,85</w:t>
            </w:r>
          </w:p>
        </w:tc>
      </w:tr>
      <w:tr w:rsidR="00AD0499" w14:paraId="54029BBB" w14:textId="77777777" w:rsidTr="00043982">
        <w:tc>
          <w:tcPr>
            <w:tcW w:w="3119" w:type="dxa"/>
          </w:tcPr>
          <w:p w14:paraId="7DD34B4D" w14:textId="031D33B9" w:rsidR="00AD0499" w:rsidRDefault="00AD0499" w:rsidP="00AD0499">
            <w:pPr>
              <w:spacing w:line="240" w:lineRule="auto"/>
              <w:jc w:val="left"/>
            </w:pPr>
            <w:r>
              <w:rPr>
                <w:color w:val="4EA72E"/>
              </w:rPr>
              <w:t xml:space="preserve">Natronlauge, 2 </w:t>
            </w:r>
            <w:proofErr w:type="spellStart"/>
            <w:r>
              <w:rPr>
                <w:color w:val="4EA72E"/>
              </w:rPr>
              <w:t>mol</w:t>
            </w:r>
            <w:proofErr w:type="spellEnd"/>
            <w:r>
              <w:rPr>
                <w:color w:val="4EA72E"/>
              </w:rPr>
              <w:t>/L</w:t>
            </w:r>
          </w:p>
        </w:tc>
        <w:tc>
          <w:tcPr>
            <w:tcW w:w="1532" w:type="dxa"/>
          </w:tcPr>
          <w:p w14:paraId="2DFCD65D" w14:textId="1255EB12" w:rsidR="00AD0499" w:rsidRDefault="00AD0499" w:rsidP="00AD0499">
            <w:pPr>
              <w:spacing w:line="240" w:lineRule="auto"/>
              <w:jc w:val="left"/>
            </w:pPr>
            <w:r>
              <w:t>NaOH</w:t>
            </w:r>
          </w:p>
        </w:tc>
        <w:tc>
          <w:tcPr>
            <w:tcW w:w="850" w:type="dxa"/>
          </w:tcPr>
          <w:p w14:paraId="57B87E55" w14:textId="0527C120" w:rsidR="00AD0499" w:rsidRDefault="00AD0499" w:rsidP="00AD0499">
            <w:pPr>
              <w:spacing w:line="240" w:lineRule="auto"/>
              <w:jc w:val="left"/>
            </w:pPr>
            <w:r>
              <w:t>40,00</w:t>
            </w:r>
          </w:p>
        </w:tc>
        <w:tc>
          <w:tcPr>
            <w:tcW w:w="850" w:type="dxa"/>
            <w:vAlign w:val="center"/>
          </w:tcPr>
          <w:p w14:paraId="5BD366D5" w14:textId="42A1E462" w:rsidR="00AD0499" w:rsidRDefault="00043982" w:rsidP="00AD0499">
            <w:pPr>
              <w:spacing w:line="240" w:lineRule="auto"/>
              <w:jc w:val="left"/>
            </w:pPr>
            <w:r>
              <w:t>1,11</w:t>
            </w:r>
          </w:p>
        </w:tc>
        <w:tc>
          <w:tcPr>
            <w:tcW w:w="1247" w:type="dxa"/>
            <w:vAlign w:val="center"/>
          </w:tcPr>
          <w:p w14:paraId="581CDF0E" w14:textId="2EC297C7" w:rsidR="00AD0499" w:rsidRDefault="00AD0499" w:rsidP="00AD0499">
            <w:pPr>
              <w:spacing w:line="240" w:lineRule="auto"/>
              <w:jc w:val="left"/>
            </w:pPr>
            <w:r>
              <w:t>40</w:t>
            </w:r>
          </w:p>
        </w:tc>
        <w:tc>
          <w:tcPr>
            <w:tcW w:w="1247" w:type="dxa"/>
            <w:vAlign w:val="center"/>
          </w:tcPr>
          <w:p w14:paraId="66A60894" w14:textId="0419BF4F" w:rsidR="00AD0499" w:rsidRDefault="00043982" w:rsidP="00AD0499">
            <w:pPr>
              <w:spacing w:line="240" w:lineRule="auto"/>
              <w:jc w:val="left"/>
            </w:pPr>
            <w:r>
              <w:t>22,2</w:t>
            </w:r>
          </w:p>
        </w:tc>
        <w:tc>
          <w:tcPr>
            <w:tcW w:w="936" w:type="dxa"/>
            <w:vAlign w:val="center"/>
          </w:tcPr>
          <w:p w14:paraId="0AA41692" w14:textId="10D10C36" w:rsidR="00AD0499" w:rsidRDefault="00AD0499" w:rsidP="00AD0499">
            <w:pPr>
              <w:spacing w:line="240" w:lineRule="auto"/>
              <w:jc w:val="left"/>
            </w:pPr>
            <w:r>
              <w:t>20</w:t>
            </w:r>
          </w:p>
        </w:tc>
      </w:tr>
      <w:tr w:rsidR="00AD0499" w14:paraId="656666C3" w14:textId="77777777" w:rsidTr="00043982">
        <w:tc>
          <w:tcPr>
            <w:tcW w:w="3119" w:type="dxa"/>
          </w:tcPr>
          <w:p w14:paraId="28C88000" w14:textId="248138BC" w:rsidR="00AD0499" w:rsidRDefault="00AD0499" w:rsidP="00AD0499">
            <w:pPr>
              <w:spacing w:line="240" w:lineRule="auto"/>
              <w:jc w:val="left"/>
              <w:rPr>
                <w:color w:val="4EA72E"/>
              </w:rPr>
            </w:pPr>
            <w:r>
              <w:rPr>
                <w:color w:val="4EA72E"/>
              </w:rPr>
              <w:t>Natriumhydroxid</w:t>
            </w:r>
          </w:p>
        </w:tc>
        <w:tc>
          <w:tcPr>
            <w:tcW w:w="1532" w:type="dxa"/>
          </w:tcPr>
          <w:p w14:paraId="2EE34E74" w14:textId="0C6A3B5F" w:rsidR="00AD0499" w:rsidRDefault="00AD0499" w:rsidP="00AD0499">
            <w:pPr>
              <w:spacing w:line="240" w:lineRule="auto"/>
              <w:jc w:val="left"/>
            </w:pPr>
            <w:r>
              <w:t>NaOH</w:t>
            </w:r>
          </w:p>
        </w:tc>
        <w:tc>
          <w:tcPr>
            <w:tcW w:w="850" w:type="dxa"/>
          </w:tcPr>
          <w:p w14:paraId="6145726F" w14:textId="62747264" w:rsidR="00AD0499" w:rsidRDefault="00AD0499" w:rsidP="00AD0499">
            <w:pPr>
              <w:spacing w:line="240" w:lineRule="auto"/>
              <w:jc w:val="left"/>
            </w:pPr>
            <w:r>
              <w:t>40,00</w:t>
            </w:r>
          </w:p>
        </w:tc>
        <w:tc>
          <w:tcPr>
            <w:tcW w:w="850" w:type="dxa"/>
            <w:vAlign w:val="center"/>
          </w:tcPr>
          <w:p w14:paraId="4043F24D" w14:textId="5D263EBC" w:rsidR="00AD0499" w:rsidRDefault="00956FB7" w:rsidP="00AD0499">
            <w:pPr>
              <w:spacing w:line="240" w:lineRule="auto"/>
              <w:jc w:val="left"/>
            </w:pPr>
            <w:r>
              <w:t>2,13</w:t>
            </w:r>
          </w:p>
        </w:tc>
        <w:tc>
          <w:tcPr>
            <w:tcW w:w="1247" w:type="dxa"/>
            <w:vAlign w:val="center"/>
          </w:tcPr>
          <w:p w14:paraId="09B355FC" w14:textId="368881D5" w:rsidR="00AD0499" w:rsidRDefault="00AD0499" w:rsidP="00AD0499">
            <w:pPr>
              <w:spacing w:line="240" w:lineRule="auto"/>
              <w:jc w:val="left"/>
            </w:pPr>
            <w:r>
              <w:t>40</w:t>
            </w:r>
          </w:p>
        </w:tc>
        <w:tc>
          <w:tcPr>
            <w:tcW w:w="1247" w:type="dxa"/>
            <w:vAlign w:val="center"/>
          </w:tcPr>
          <w:p w14:paraId="3FF64823" w14:textId="47B02EAE" w:rsidR="00AD0499" w:rsidRDefault="00AD0499" w:rsidP="00AD0499">
            <w:pPr>
              <w:spacing w:line="240" w:lineRule="auto"/>
              <w:jc w:val="left"/>
            </w:pPr>
            <w:r>
              <w:t>1,60</w:t>
            </w: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14:paraId="663A4B44" w14:textId="77777777" w:rsidR="00AD0499" w:rsidRDefault="00AD0499" w:rsidP="00AD0499">
            <w:pPr>
              <w:spacing w:line="240" w:lineRule="auto"/>
              <w:jc w:val="left"/>
            </w:pPr>
          </w:p>
        </w:tc>
      </w:tr>
      <w:tr w:rsidR="00AD0499" w14:paraId="4C46AD34" w14:textId="77777777" w:rsidTr="00043982">
        <w:tc>
          <w:tcPr>
            <w:tcW w:w="3119" w:type="dxa"/>
          </w:tcPr>
          <w:p w14:paraId="5EF24E8B" w14:textId="4E6F793C" w:rsidR="00AD0499" w:rsidRDefault="00AD0499" w:rsidP="00AD0499">
            <w:pPr>
              <w:spacing w:line="240" w:lineRule="auto"/>
              <w:jc w:val="left"/>
              <w:rPr>
                <w:color w:val="4EA72E"/>
              </w:rPr>
            </w:pPr>
            <w:r>
              <w:rPr>
                <w:color w:val="4EA72E"/>
              </w:rPr>
              <w:t>Wasser</w:t>
            </w:r>
          </w:p>
        </w:tc>
        <w:tc>
          <w:tcPr>
            <w:tcW w:w="1532" w:type="dxa"/>
          </w:tcPr>
          <w:p w14:paraId="10BC1040" w14:textId="258AC85E" w:rsidR="00AD0499" w:rsidRDefault="00AD0499" w:rsidP="00AD0499">
            <w:pPr>
              <w:spacing w:line="240" w:lineRule="auto"/>
              <w:jc w:val="left"/>
            </w:pPr>
            <w:r>
              <w:t>H</w:t>
            </w:r>
            <w:r w:rsidRPr="00156DEB"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850" w:type="dxa"/>
          </w:tcPr>
          <w:p w14:paraId="19C8345B" w14:textId="58358242" w:rsidR="00AD0499" w:rsidRDefault="00AD0499" w:rsidP="00AD0499">
            <w:pPr>
              <w:spacing w:line="240" w:lineRule="auto"/>
              <w:jc w:val="left"/>
            </w:pPr>
            <w:r>
              <w:t>18,02</w:t>
            </w:r>
          </w:p>
        </w:tc>
        <w:tc>
          <w:tcPr>
            <w:tcW w:w="850" w:type="dxa"/>
            <w:vAlign w:val="center"/>
          </w:tcPr>
          <w:p w14:paraId="308D3704" w14:textId="65460E92" w:rsidR="00AD0499" w:rsidRDefault="00AD0499" w:rsidP="00AD0499">
            <w:pPr>
              <w:spacing w:line="240" w:lineRule="auto"/>
              <w:jc w:val="left"/>
            </w:pPr>
            <w:r>
              <w:t>0,997</w:t>
            </w:r>
          </w:p>
        </w:tc>
        <w:tc>
          <w:tcPr>
            <w:tcW w:w="1247" w:type="dxa"/>
            <w:vAlign w:val="center"/>
          </w:tcPr>
          <w:p w14:paraId="34845185" w14:textId="5C283F01" w:rsidR="00AD0499" w:rsidRDefault="00AD0499" w:rsidP="00AD0499">
            <w:pPr>
              <w:spacing w:line="240" w:lineRule="auto"/>
              <w:jc w:val="left"/>
            </w:pPr>
            <w:r>
              <w:t>1107</w:t>
            </w:r>
          </w:p>
        </w:tc>
        <w:tc>
          <w:tcPr>
            <w:tcW w:w="1247" w:type="dxa"/>
            <w:vAlign w:val="center"/>
          </w:tcPr>
          <w:p w14:paraId="53383694" w14:textId="6608916B" w:rsidR="00AD0499" w:rsidRDefault="00AD0499" w:rsidP="00AD0499">
            <w:pPr>
              <w:spacing w:line="240" w:lineRule="auto"/>
              <w:jc w:val="left"/>
            </w:pPr>
            <w:r>
              <w:t>19,94</w:t>
            </w:r>
          </w:p>
        </w:tc>
        <w:tc>
          <w:tcPr>
            <w:tcW w:w="936" w:type="dxa"/>
            <w:vAlign w:val="center"/>
          </w:tcPr>
          <w:p w14:paraId="2E92AEBF" w14:textId="4FA7D3CE" w:rsidR="00AD0499" w:rsidRDefault="00AD0499" w:rsidP="00AD0499">
            <w:pPr>
              <w:spacing w:line="240" w:lineRule="auto"/>
              <w:jc w:val="left"/>
            </w:pPr>
            <w:r>
              <w:t>20</w:t>
            </w:r>
          </w:p>
        </w:tc>
      </w:tr>
      <w:tr w:rsidR="00AD0499" w14:paraId="2EDEEE9A" w14:textId="77777777" w:rsidTr="00043982">
        <w:tc>
          <w:tcPr>
            <w:tcW w:w="3119" w:type="dxa"/>
          </w:tcPr>
          <w:p w14:paraId="00B58152" w14:textId="39745D0B" w:rsidR="00AD0499" w:rsidRDefault="00AD0499" w:rsidP="00AD0499">
            <w:pPr>
              <w:spacing w:line="240" w:lineRule="auto"/>
              <w:jc w:val="left"/>
              <w:rPr>
                <w:color w:val="4EA72E"/>
              </w:rPr>
            </w:pPr>
            <w:r w:rsidRPr="008F6D00">
              <w:rPr>
                <w:color w:val="FF99FF"/>
              </w:rPr>
              <w:t>Ethanol</w:t>
            </w:r>
          </w:p>
        </w:tc>
        <w:tc>
          <w:tcPr>
            <w:tcW w:w="1532" w:type="dxa"/>
          </w:tcPr>
          <w:p w14:paraId="4E2EE115" w14:textId="40223355" w:rsidR="00AD0499" w:rsidRDefault="00AD0499" w:rsidP="00AD0499">
            <w:pPr>
              <w:spacing w:line="240" w:lineRule="auto"/>
              <w:jc w:val="left"/>
            </w:pPr>
            <w:r>
              <w:t>CH</w:t>
            </w:r>
            <w:r w:rsidRPr="00156DEB">
              <w:rPr>
                <w:vertAlign w:val="subscript"/>
              </w:rPr>
              <w:t>3</w:t>
            </w:r>
            <w:r>
              <w:t>CH</w:t>
            </w:r>
            <w:r w:rsidRPr="00156DEB">
              <w:rPr>
                <w:vertAlign w:val="subscript"/>
              </w:rPr>
              <w:t>2</w:t>
            </w:r>
            <w:r>
              <w:t>OH</w:t>
            </w:r>
          </w:p>
        </w:tc>
        <w:tc>
          <w:tcPr>
            <w:tcW w:w="850" w:type="dxa"/>
          </w:tcPr>
          <w:p w14:paraId="777DC89B" w14:textId="7B181087" w:rsidR="00AD0499" w:rsidRDefault="00AD0499" w:rsidP="00AD0499">
            <w:pPr>
              <w:spacing w:line="240" w:lineRule="auto"/>
              <w:jc w:val="left"/>
            </w:pPr>
            <w:r>
              <w:t>46,07</w:t>
            </w:r>
          </w:p>
        </w:tc>
        <w:tc>
          <w:tcPr>
            <w:tcW w:w="850" w:type="dxa"/>
            <w:vAlign w:val="center"/>
          </w:tcPr>
          <w:p w14:paraId="2F85CFC8" w14:textId="47507554" w:rsidR="00AD0499" w:rsidRDefault="00043982" w:rsidP="00AD0499">
            <w:pPr>
              <w:spacing w:line="240" w:lineRule="auto"/>
              <w:jc w:val="left"/>
            </w:pPr>
            <w:r>
              <w:t>0,79</w:t>
            </w:r>
          </w:p>
        </w:tc>
        <w:tc>
          <w:tcPr>
            <w:tcW w:w="1247" w:type="dxa"/>
            <w:vAlign w:val="center"/>
          </w:tcPr>
          <w:p w14:paraId="3B80EDAB" w14:textId="71B5FEDE" w:rsidR="00AD0499" w:rsidRDefault="00AD0499" w:rsidP="00AD0499">
            <w:pPr>
              <w:spacing w:line="240" w:lineRule="auto"/>
              <w:jc w:val="left"/>
            </w:pPr>
            <w:r>
              <w:t>857</w:t>
            </w:r>
          </w:p>
        </w:tc>
        <w:tc>
          <w:tcPr>
            <w:tcW w:w="1247" w:type="dxa"/>
            <w:vAlign w:val="center"/>
          </w:tcPr>
          <w:p w14:paraId="5C2A93EF" w14:textId="79BC4B66" w:rsidR="00AD0499" w:rsidRDefault="00AD0499" w:rsidP="00AD0499">
            <w:pPr>
              <w:spacing w:line="240" w:lineRule="auto"/>
              <w:jc w:val="left"/>
            </w:pPr>
            <w:r>
              <w:t>39,5</w:t>
            </w:r>
          </w:p>
        </w:tc>
        <w:tc>
          <w:tcPr>
            <w:tcW w:w="936" w:type="dxa"/>
            <w:vAlign w:val="center"/>
          </w:tcPr>
          <w:p w14:paraId="687A175B" w14:textId="49280CA3" w:rsidR="00AD0499" w:rsidRDefault="00AD0499" w:rsidP="00AD0499">
            <w:pPr>
              <w:spacing w:line="240" w:lineRule="auto"/>
              <w:jc w:val="left"/>
            </w:pPr>
            <w:r>
              <w:t>50</w:t>
            </w:r>
          </w:p>
        </w:tc>
      </w:tr>
      <w:tr w:rsidR="00AD0499" w14:paraId="6A9628F3" w14:textId="77777777" w:rsidTr="00043982">
        <w:tc>
          <w:tcPr>
            <w:tcW w:w="3119" w:type="dxa"/>
          </w:tcPr>
          <w:p w14:paraId="761EF320" w14:textId="1DADE48C" w:rsidR="00AD0499" w:rsidRPr="008F6D00" w:rsidRDefault="00AD0499" w:rsidP="00AD0499">
            <w:pPr>
              <w:spacing w:line="240" w:lineRule="auto"/>
              <w:jc w:val="left"/>
              <w:rPr>
                <w:color w:val="FF99FF"/>
              </w:rPr>
            </w:pPr>
            <w:r w:rsidRPr="008F6D00">
              <w:rPr>
                <w:color w:val="FF99FF"/>
              </w:rPr>
              <w:t>Wasser</w:t>
            </w:r>
          </w:p>
        </w:tc>
        <w:tc>
          <w:tcPr>
            <w:tcW w:w="1532" w:type="dxa"/>
          </w:tcPr>
          <w:p w14:paraId="1C620545" w14:textId="33258269" w:rsidR="00AD0499" w:rsidRDefault="00AD0499" w:rsidP="00AD0499">
            <w:pPr>
              <w:spacing w:line="240" w:lineRule="auto"/>
              <w:jc w:val="left"/>
            </w:pPr>
            <w:r>
              <w:t>H</w:t>
            </w:r>
            <w:r w:rsidRPr="00156DEB"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850" w:type="dxa"/>
          </w:tcPr>
          <w:p w14:paraId="7770D83E" w14:textId="4108CEC9" w:rsidR="00AD0499" w:rsidRDefault="00AD0499" w:rsidP="00AD0499">
            <w:pPr>
              <w:spacing w:line="240" w:lineRule="auto"/>
              <w:jc w:val="left"/>
            </w:pPr>
            <w:r>
              <w:t>18,02</w:t>
            </w:r>
          </w:p>
        </w:tc>
        <w:tc>
          <w:tcPr>
            <w:tcW w:w="850" w:type="dxa"/>
            <w:vAlign w:val="center"/>
          </w:tcPr>
          <w:p w14:paraId="3F24BADC" w14:textId="5877DD65" w:rsidR="00AD0499" w:rsidRDefault="00AD0499" w:rsidP="00AD0499">
            <w:pPr>
              <w:spacing w:line="240" w:lineRule="auto"/>
              <w:jc w:val="left"/>
            </w:pPr>
            <w:r>
              <w:t>0,997</w:t>
            </w:r>
          </w:p>
        </w:tc>
        <w:tc>
          <w:tcPr>
            <w:tcW w:w="1247" w:type="dxa"/>
            <w:vAlign w:val="center"/>
          </w:tcPr>
          <w:p w14:paraId="7F2158F8" w14:textId="01688D68" w:rsidR="00AD0499" w:rsidRDefault="00AD0499" w:rsidP="00AD0499">
            <w:pPr>
              <w:spacing w:line="240" w:lineRule="auto"/>
              <w:jc w:val="left"/>
            </w:pPr>
            <w:r>
              <w:t>2766</w:t>
            </w:r>
          </w:p>
        </w:tc>
        <w:tc>
          <w:tcPr>
            <w:tcW w:w="1247" w:type="dxa"/>
            <w:vAlign w:val="center"/>
          </w:tcPr>
          <w:p w14:paraId="3D5F1423" w14:textId="203F5764" w:rsidR="00AD0499" w:rsidRDefault="00AD0499" w:rsidP="00AD0499">
            <w:pPr>
              <w:spacing w:line="240" w:lineRule="auto"/>
              <w:jc w:val="left"/>
            </w:pPr>
            <w:r>
              <w:t>49,85</w:t>
            </w:r>
          </w:p>
        </w:tc>
        <w:tc>
          <w:tcPr>
            <w:tcW w:w="936" w:type="dxa"/>
            <w:vAlign w:val="center"/>
          </w:tcPr>
          <w:p w14:paraId="039447E1" w14:textId="761D99FF" w:rsidR="00AD0499" w:rsidRDefault="00AD0499" w:rsidP="00AD0499">
            <w:pPr>
              <w:spacing w:line="240" w:lineRule="auto"/>
              <w:jc w:val="left"/>
            </w:pPr>
            <w:r>
              <w:t>50</w:t>
            </w:r>
          </w:p>
        </w:tc>
      </w:tr>
      <w:tr w:rsidR="00AD0499" w14:paraId="61AD7E95" w14:textId="77777777" w:rsidTr="00043982">
        <w:tc>
          <w:tcPr>
            <w:tcW w:w="3119" w:type="dxa"/>
          </w:tcPr>
          <w:p w14:paraId="6D6CA8EC" w14:textId="57DDF8B0" w:rsidR="00AD0499" w:rsidRPr="008F6D00" w:rsidRDefault="00AD0499" w:rsidP="00AD0499">
            <w:pPr>
              <w:spacing w:line="240" w:lineRule="auto"/>
              <w:jc w:val="left"/>
              <w:rPr>
                <w:color w:val="FF99FF"/>
              </w:rPr>
            </w:pPr>
            <w:r>
              <w:t>Methanol</w:t>
            </w:r>
          </w:p>
        </w:tc>
        <w:tc>
          <w:tcPr>
            <w:tcW w:w="1532" w:type="dxa"/>
          </w:tcPr>
          <w:p w14:paraId="7C995B85" w14:textId="799A5A9D" w:rsidR="00AD0499" w:rsidRDefault="00AD0499" w:rsidP="00AD0499">
            <w:pPr>
              <w:spacing w:line="240" w:lineRule="auto"/>
              <w:jc w:val="left"/>
            </w:pPr>
            <w:r>
              <w:t>CH</w:t>
            </w:r>
            <w:r w:rsidRPr="00156DEB">
              <w:rPr>
                <w:vertAlign w:val="subscript"/>
              </w:rPr>
              <w:t>3</w:t>
            </w:r>
            <w:r>
              <w:t>OH</w:t>
            </w:r>
          </w:p>
        </w:tc>
        <w:tc>
          <w:tcPr>
            <w:tcW w:w="850" w:type="dxa"/>
          </w:tcPr>
          <w:p w14:paraId="2258EBD6" w14:textId="319341B5" w:rsidR="00AD0499" w:rsidRDefault="00AD0499" w:rsidP="00AD0499">
            <w:pPr>
              <w:spacing w:line="240" w:lineRule="auto"/>
              <w:jc w:val="left"/>
            </w:pPr>
            <w:r>
              <w:t>32,04</w:t>
            </w:r>
          </w:p>
        </w:tc>
        <w:tc>
          <w:tcPr>
            <w:tcW w:w="850" w:type="dxa"/>
            <w:vAlign w:val="center"/>
          </w:tcPr>
          <w:p w14:paraId="485C4795" w14:textId="41A43789" w:rsidR="00AD0499" w:rsidRDefault="00956FB7" w:rsidP="00AD0499">
            <w:pPr>
              <w:spacing w:line="240" w:lineRule="auto"/>
              <w:jc w:val="left"/>
            </w:pPr>
            <w:r>
              <w:t>0,791</w:t>
            </w:r>
          </w:p>
        </w:tc>
        <w:tc>
          <w:tcPr>
            <w:tcW w:w="3430" w:type="dxa"/>
            <w:gridSpan w:val="3"/>
            <w:vAlign w:val="center"/>
          </w:tcPr>
          <w:p w14:paraId="4B219066" w14:textId="169A8AC0" w:rsidR="00AD0499" w:rsidRDefault="00AD0499" w:rsidP="00AD0499">
            <w:pPr>
              <w:spacing w:line="240" w:lineRule="auto"/>
              <w:jc w:val="left"/>
            </w:pPr>
            <w:r>
              <w:t>ggf. wenig zur Umkristallisation</w:t>
            </w:r>
          </w:p>
        </w:tc>
      </w:tr>
      <w:tr w:rsidR="00AD0499" w14:paraId="13A9888F" w14:textId="77777777" w:rsidTr="00043982">
        <w:tc>
          <w:tcPr>
            <w:tcW w:w="3119" w:type="dxa"/>
          </w:tcPr>
          <w:p w14:paraId="6EF030C1" w14:textId="636648B9" w:rsidR="00AD0499" w:rsidRDefault="00AD0499" w:rsidP="00AD0499">
            <w:pPr>
              <w:spacing w:line="240" w:lineRule="auto"/>
              <w:jc w:val="left"/>
            </w:pPr>
            <w:r w:rsidRPr="0052607D">
              <w:t>2-Bromacetophenon</w:t>
            </w:r>
            <w:r w:rsidR="00043982">
              <w:t xml:space="preserve"> (4)</w:t>
            </w:r>
          </w:p>
        </w:tc>
        <w:tc>
          <w:tcPr>
            <w:tcW w:w="1532" w:type="dxa"/>
          </w:tcPr>
          <w:p w14:paraId="0F8B41A5" w14:textId="1AB037F8" w:rsidR="00AD0499" w:rsidRDefault="00AD0499" w:rsidP="00AD0499">
            <w:pPr>
              <w:spacing w:line="240" w:lineRule="auto"/>
              <w:jc w:val="left"/>
            </w:pPr>
            <w:r>
              <w:t>C</w:t>
            </w:r>
            <w:r w:rsidRPr="00C0079C">
              <w:rPr>
                <w:vertAlign w:val="subscript"/>
              </w:rPr>
              <w:t>6</w:t>
            </w:r>
            <w:r>
              <w:t>H</w:t>
            </w:r>
            <w:r w:rsidRPr="00C0079C">
              <w:rPr>
                <w:vertAlign w:val="subscript"/>
              </w:rPr>
              <w:t>6</w:t>
            </w:r>
            <w:r>
              <w:t>COCH</w:t>
            </w:r>
            <w:r w:rsidRPr="00C0079C">
              <w:rPr>
                <w:vertAlign w:val="subscript"/>
              </w:rPr>
              <w:t>2</w:t>
            </w:r>
            <w:r>
              <w:t>Br</w:t>
            </w:r>
          </w:p>
        </w:tc>
        <w:tc>
          <w:tcPr>
            <w:tcW w:w="850" w:type="dxa"/>
          </w:tcPr>
          <w:p w14:paraId="6C620F36" w14:textId="755FDD49" w:rsidR="00AD0499" w:rsidRDefault="00AD0499" w:rsidP="00AD0499">
            <w:pPr>
              <w:spacing w:line="240" w:lineRule="auto"/>
              <w:jc w:val="left"/>
            </w:pPr>
            <w:r>
              <w:t>199,05</w:t>
            </w:r>
          </w:p>
        </w:tc>
        <w:tc>
          <w:tcPr>
            <w:tcW w:w="850" w:type="dxa"/>
            <w:vAlign w:val="center"/>
          </w:tcPr>
          <w:p w14:paraId="08EE7445" w14:textId="12F431DD" w:rsidR="00AD0499" w:rsidRDefault="00956FB7" w:rsidP="00AD0499">
            <w:pPr>
              <w:spacing w:line="240" w:lineRule="auto"/>
              <w:jc w:val="left"/>
            </w:pPr>
            <w:r>
              <w:t>1,709</w:t>
            </w: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3EEF330A" w14:textId="77777777" w:rsidR="00AD0499" w:rsidRDefault="00AD0499" w:rsidP="00AD0499">
            <w:pPr>
              <w:spacing w:line="240" w:lineRule="auto"/>
              <w:jc w:val="left"/>
            </w:pPr>
          </w:p>
        </w:tc>
        <w:tc>
          <w:tcPr>
            <w:tcW w:w="1247" w:type="dxa"/>
            <w:shd w:val="clear" w:color="auto" w:fill="BFBFBF" w:themeFill="background1" w:themeFillShade="BF"/>
            <w:vAlign w:val="center"/>
          </w:tcPr>
          <w:p w14:paraId="7985D468" w14:textId="77777777" w:rsidR="00AD0499" w:rsidRDefault="00AD0499" w:rsidP="00AD0499">
            <w:pPr>
              <w:spacing w:line="240" w:lineRule="auto"/>
              <w:jc w:val="left"/>
            </w:pPr>
          </w:p>
        </w:tc>
        <w:tc>
          <w:tcPr>
            <w:tcW w:w="936" w:type="dxa"/>
            <w:shd w:val="clear" w:color="auto" w:fill="BFBFBF" w:themeFill="background1" w:themeFillShade="BF"/>
            <w:vAlign w:val="center"/>
          </w:tcPr>
          <w:p w14:paraId="1E328874" w14:textId="77777777" w:rsidR="00AD0499" w:rsidRDefault="00AD0499" w:rsidP="00AD0499">
            <w:pPr>
              <w:spacing w:line="240" w:lineRule="auto"/>
              <w:jc w:val="left"/>
            </w:pPr>
          </w:p>
        </w:tc>
      </w:tr>
    </w:tbl>
    <w:p w14:paraId="6BC84B8E" w14:textId="77777777" w:rsidR="00DD4413" w:rsidRPr="003F1177" w:rsidRDefault="000D4427" w:rsidP="003F1177">
      <w:pPr>
        <w:spacing w:before="60"/>
        <w:rPr>
          <w:sz w:val="20"/>
        </w:rPr>
      </w:pPr>
      <w:r w:rsidRPr="003F1177">
        <w:rPr>
          <w:sz w:val="20"/>
        </w:rPr>
        <w:t>*Eine Volumenangabe ist nur bei Flüssigkeiten sinnvoll.</w:t>
      </w:r>
    </w:p>
    <w:p w14:paraId="7E078476" w14:textId="77777777" w:rsidR="000D4427" w:rsidRDefault="000D4427" w:rsidP="000D4427"/>
    <w:p w14:paraId="0171A911" w14:textId="77777777" w:rsidR="00607B95" w:rsidRPr="000D4427" w:rsidRDefault="00B943A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>
        <w:rPr>
          <w:b/>
        </w:rPr>
        <w:t>Lagerorte der Edukte</w:t>
      </w:r>
      <w:r w:rsidR="00607B95" w:rsidRPr="000D4427">
        <w:rPr>
          <w:b/>
        </w:rPr>
        <w:t>:</w:t>
      </w:r>
    </w:p>
    <w:tbl>
      <w:tblPr>
        <w:tblW w:w="9752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350"/>
      </w:tblGrid>
      <w:tr w:rsidR="00B943A8" w14:paraId="5AC10090" w14:textId="77777777" w:rsidTr="00B943A8">
        <w:tc>
          <w:tcPr>
            <w:tcW w:w="3402" w:type="dxa"/>
            <w:shd w:val="clear" w:color="auto" w:fill="F2F2F2"/>
          </w:tcPr>
          <w:p w14:paraId="006FB0F2" w14:textId="77777777" w:rsidR="00B943A8" w:rsidRDefault="00B943A8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6350" w:type="dxa"/>
            <w:shd w:val="clear" w:color="auto" w:fill="F2F2F2"/>
            <w:vAlign w:val="center"/>
          </w:tcPr>
          <w:p w14:paraId="57E3D721" w14:textId="77777777" w:rsidR="00B943A8" w:rsidRDefault="00B943A8" w:rsidP="003F1177">
            <w:pPr>
              <w:spacing w:line="240" w:lineRule="auto"/>
              <w:jc w:val="center"/>
            </w:pPr>
            <w:r>
              <w:t xml:space="preserve">Lagerort gem. </w:t>
            </w:r>
            <w:proofErr w:type="spellStart"/>
            <w:r>
              <w:t>DaMaRIS</w:t>
            </w:r>
            <w:proofErr w:type="spellEnd"/>
          </w:p>
        </w:tc>
      </w:tr>
      <w:tr w:rsidR="00AD0499" w14:paraId="18428D2F" w14:textId="77777777" w:rsidTr="00545452">
        <w:tc>
          <w:tcPr>
            <w:tcW w:w="3402" w:type="dxa"/>
          </w:tcPr>
          <w:p w14:paraId="2B2302E1" w14:textId="100A8A43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Acetophenon</w:t>
            </w:r>
          </w:p>
        </w:tc>
        <w:tc>
          <w:tcPr>
            <w:tcW w:w="6350" w:type="dxa"/>
            <w:vAlign w:val="center"/>
          </w:tcPr>
          <w:p w14:paraId="79324308" w14:textId="65999052" w:rsidR="00AD0499" w:rsidRDefault="000F79DC" w:rsidP="000F79DC">
            <w:pPr>
              <w:spacing w:line="240" w:lineRule="auto"/>
              <w:jc w:val="left"/>
            </w:pPr>
            <w:r w:rsidRPr="000F79DC">
              <w:t>S01-3-002</w:t>
            </w:r>
          </w:p>
        </w:tc>
      </w:tr>
      <w:tr w:rsidR="00AD0499" w14:paraId="77ACA675" w14:textId="77777777" w:rsidTr="00545452">
        <w:tc>
          <w:tcPr>
            <w:tcW w:w="3402" w:type="dxa"/>
          </w:tcPr>
          <w:p w14:paraId="4C2F008A" w14:textId="7F66F158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Eisessig</w:t>
            </w:r>
          </w:p>
        </w:tc>
        <w:tc>
          <w:tcPr>
            <w:tcW w:w="6350" w:type="dxa"/>
            <w:vAlign w:val="center"/>
          </w:tcPr>
          <w:p w14:paraId="42349E60" w14:textId="7C08BB02" w:rsidR="00AD0499" w:rsidRDefault="000F79DC" w:rsidP="000F79DC">
            <w:pPr>
              <w:spacing w:line="240" w:lineRule="auto"/>
              <w:jc w:val="left"/>
            </w:pPr>
            <w:r w:rsidRPr="000F79DC">
              <w:t>C01-K01-001</w:t>
            </w:r>
          </w:p>
        </w:tc>
      </w:tr>
      <w:tr w:rsidR="00AD0499" w14:paraId="3A7DCDAD" w14:textId="77777777" w:rsidTr="00545452">
        <w:tc>
          <w:tcPr>
            <w:tcW w:w="3402" w:type="dxa"/>
          </w:tcPr>
          <w:p w14:paraId="7B0F3220" w14:textId="074837AC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Bromwasserstoffsäure, 48%</w:t>
            </w:r>
          </w:p>
        </w:tc>
        <w:tc>
          <w:tcPr>
            <w:tcW w:w="6350" w:type="dxa"/>
            <w:vAlign w:val="center"/>
          </w:tcPr>
          <w:p w14:paraId="1102FBAD" w14:textId="458E3917" w:rsidR="00AD0499" w:rsidRDefault="000F79DC" w:rsidP="000F79DC">
            <w:pPr>
              <w:spacing w:line="240" w:lineRule="auto"/>
              <w:jc w:val="left"/>
            </w:pPr>
            <w:r w:rsidRPr="000F79DC">
              <w:t>C01-K01-005</w:t>
            </w:r>
          </w:p>
        </w:tc>
      </w:tr>
      <w:tr w:rsidR="00AD0499" w14:paraId="3D7307BC" w14:textId="77777777" w:rsidTr="00545452">
        <w:tc>
          <w:tcPr>
            <w:tcW w:w="3402" w:type="dxa"/>
          </w:tcPr>
          <w:p w14:paraId="4982747E" w14:textId="00FC9051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Brom</w:t>
            </w:r>
          </w:p>
        </w:tc>
        <w:tc>
          <w:tcPr>
            <w:tcW w:w="6350" w:type="dxa"/>
            <w:vAlign w:val="center"/>
          </w:tcPr>
          <w:p w14:paraId="2CBBD8A5" w14:textId="7F62FC32" w:rsidR="00AD0499" w:rsidRDefault="00956FB7" w:rsidP="00956FB7">
            <w:pPr>
              <w:spacing w:line="240" w:lineRule="auto"/>
              <w:jc w:val="left"/>
            </w:pPr>
            <w:r w:rsidRPr="00956FB7">
              <w:t>C01-K02-002</w:t>
            </w:r>
          </w:p>
        </w:tc>
      </w:tr>
      <w:tr w:rsidR="00AD0499" w14:paraId="23AE84FE" w14:textId="77777777" w:rsidTr="00545452">
        <w:tc>
          <w:tcPr>
            <w:tcW w:w="3402" w:type="dxa"/>
          </w:tcPr>
          <w:p w14:paraId="016BA933" w14:textId="7930BD8E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Natriumhydroxid</w:t>
            </w:r>
          </w:p>
        </w:tc>
        <w:tc>
          <w:tcPr>
            <w:tcW w:w="6350" w:type="dxa"/>
            <w:vAlign w:val="center"/>
          </w:tcPr>
          <w:p w14:paraId="1A46A82D" w14:textId="5D0746C6" w:rsidR="00AD0499" w:rsidRDefault="00956FB7" w:rsidP="00956FB7">
            <w:pPr>
              <w:spacing w:line="240" w:lineRule="auto"/>
              <w:jc w:val="left"/>
            </w:pPr>
            <w:r w:rsidRPr="00956FB7">
              <w:t>RG01-2-018</w:t>
            </w:r>
          </w:p>
        </w:tc>
      </w:tr>
      <w:tr w:rsidR="00AD0499" w14:paraId="5FCF9A5C" w14:textId="77777777" w:rsidTr="00545452">
        <w:tc>
          <w:tcPr>
            <w:tcW w:w="3402" w:type="dxa"/>
          </w:tcPr>
          <w:p w14:paraId="44752240" w14:textId="3A61B39C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Ethanol</w:t>
            </w:r>
          </w:p>
        </w:tc>
        <w:tc>
          <w:tcPr>
            <w:tcW w:w="6350" w:type="dxa"/>
            <w:vAlign w:val="center"/>
          </w:tcPr>
          <w:p w14:paraId="5CAFD01C" w14:textId="4BC4F81D" w:rsidR="00AD0499" w:rsidRDefault="00956FB7" w:rsidP="00956FB7">
            <w:pPr>
              <w:spacing w:line="240" w:lineRule="auto"/>
              <w:jc w:val="left"/>
            </w:pPr>
            <w:r w:rsidRPr="00956FB7">
              <w:t>S03-006</w:t>
            </w:r>
          </w:p>
        </w:tc>
      </w:tr>
      <w:tr w:rsidR="00AD0499" w14:paraId="79721486" w14:textId="77777777" w:rsidTr="00545452">
        <w:tc>
          <w:tcPr>
            <w:tcW w:w="3402" w:type="dxa"/>
          </w:tcPr>
          <w:p w14:paraId="223F7AEF" w14:textId="288A5F07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Methanol</w:t>
            </w:r>
          </w:p>
        </w:tc>
        <w:tc>
          <w:tcPr>
            <w:tcW w:w="6350" w:type="dxa"/>
            <w:vAlign w:val="center"/>
          </w:tcPr>
          <w:p w14:paraId="785BEBCD" w14:textId="0507A2CE" w:rsidR="00AD0499" w:rsidRDefault="00956FB7" w:rsidP="00956FB7">
            <w:pPr>
              <w:spacing w:line="240" w:lineRule="auto"/>
              <w:jc w:val="left"/>
            </w:pPr>
            <w:r w:rsidRPr="00956FB7">
              <w:t>S02-002</w:t>
            </w:r>
          </w:p>
        </w:tc>
      </w:tr>
    </w:tbl>
    <w:p w14:paraId="66951F33" w14:textId="77777777" w:rsidR="00C0390F" w:rsidRPr="003F1177" w:rsidRDefault="00C0390F" w:rsidP="00C0390F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</w:t>
      </w:r>
      <w:r>
        <w:rPr>
          <w:sz w:val="20"/>
        </w:rPr>
        <w:t xml:space="preserve">Für die Versuche 2.7 und 2.8 sind Edukte z.T. nicht in </w:t>
      </w:r>
      <w:proofErr w:type="spellStart"/>
      <w:r>
        <w:rPr>
          <w:sz w:val="20"/>
        </w:rPr>
        <w:t>DaMaRIS</w:t>
      </w:r>
      <w:proofErr w:type="spellEnd"/>
      <w:r>
        <w:rPr>
          <w:sz w:val="20"/>
        </w:rPr>
        <w:t xml:space="preserve"> gelistet. Hier muss der konkrete Lagerort im Labor bei den Ausbildenden erfragt werden </w:t>
      </w:r>
      <w:r w:rsidRPr="003F1177">
        <w:rPr>
          <w:sz w:val="20"/>
        </w:rPr>
        <w:t xml:space="preserve"> </w:t>
      </w:r>
    </w:p>
    <w:p w14:paraId="01DADEAB" w14:textId="77777777" w:rsidR="00C0390F" w:rsidRDefault="00C0390F" w:rsidP="000D4427"/>
    <w:p w14:paraId="6D7972D9" w14:textId="77777777" w:rsidR="00043982" w:rsidRDefault="00043982" w:rsidP="000D4427"/>
    <w:p w14:paraId="64A6C2F2" w14:textId="77777777" w:rsidR="00043982" w:rsidRDefault="00043982" w:rsidP="000D4427"/>
    <w:p w14:paraId="2E0678C5" w14:textId="77777777" w:rsidR="00043982" w:rsidRDefault="00043982" w:rsidP="000D4427"/>
    <w:p w14:paraId="3438EE9C" w14:textId="77777777" w:rsidR="00043982" w:rsidRDefault="00043982" w:rsidP="000D4427"/>
    <w:p w14:paraId="72CCDD92" w14:textId="77777777" w:rsidR="00043982" w:rsidRDefault="00043982" w:rsidP="000D4427"/>
    <w:p w14:paraId="64EBCF27" w14:textId="77777777" w:rsidR="00043982" w:rsidRDefault="00043982" w:rsidP="000D4427"/>
    <w:p w14:paraId="449CF241" w14:textId="77777777" w:rsidR="005D294B" w:rsidRDefault="005D294B" w:rsidP="00F35840">
      <w:pPr>
        <w:shd w:val="clear" w:color="auto" w:fill="D9D9D9" w:themeFill="background1" w:themeFillShade="D9"/>
        <w:spacing w:after="120" w:line="240" w:lineRule="auto"/>
      </w:pPr>
      <w:r w:rsidRPr="00F35840">
        <w:rPr>
          <w:b/>
        </w:rPr>
        <w:lastRenderedPageBreak/>
        <w:t>Gefahrenpotential</w:t>
      </w:r>
      <w:r>
        <w:t>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869"/>
        <w:gridCol w:w="2126"/>
        <w:gridCol w:w="1701"/>
        <w:gridCol w:w="1985"/>
        <w:gridCol w:w="1959"/>
      </w:tblGrid>
      <w:tr w:rsidR="00607B95" w14:paraId="57616F55" w14:textId="77777777" w:rsidTr="00A503E0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40680EE" w14:textId="77777777" w:rsidR="00607B95" w:rsidRDefault="00607B95" w:rsidP="000D4427">
            <w:pPr>
              <w:spacing w:line="240" w:lineRule="auto"/>
            </w:pPr>
            <w:r>
              <w:t>Substanz*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188D08B9" w14:textId="77777777" w:rsidR="00607B95" w:rsidRDefault="00A4369D" w:rsidP="000D4427">
            <w:pPr>
              <w:spacing w:line="240" w:lineRule="auto"/>
              <w:jc w:val="center"/>
            </w:pPr>
            <w:r>
              <w:t>Gefahrensymbol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75946803" w14:textId="77777777" w:rsidR="00607B95" w:rsidRDefault="00A4369D" w:rsidP="000D4427">
            <w:pPr>
              <w:spacing w:line="240" w:lineRule="auto"/>
              <w:jc w:val="center"/>
            </w:pPr>
            <w:r>
              <w:t>Signalwort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59672DE1" w14:textId="77777777" w:rsidR="00607B95" w:rsidRDefault="00A4369D" w:rsidP="000D4427">
            <w:pPr>
              <w:spacing w:line="240" w:lineRule="auto"/>
              <w:jc w:val="center"/>
            </w:pPr>
            <w:r>
              <w:t>H-(EUH)-Sätze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p w14:paraId="6657F511" w14:textId="77777777" w:rsidR="00607B95" w:rsidRDefault="00A4369D" w:rsidP="000D4427">
            <w:pPr>
              <w:spacing w:line="240" w:lineRule="auto"/>
              <w:jc w:val="center"/>
            </w:pPr>
            <w:r>
              <w:t>P-Sätze</w:t>
            </w:r>
          </w:p>
        </w:tc>
      </w:tr>
      <w:tr w:rsidR="00AD0499" w:rsidRPr="00B14369" w14:paraId="6B1CA8C7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8E7C5" w14:textId="19F5F673" w:rsidR="00AD0499" w:rsidRDefault="00AD0499" w:rsidP="00AD0499">
            <w:pPr>
              <w:spacing w:line="240" w:lineRule="auto"/>
              <w:jc w:val="left"/>
            </w:pPr>
            <w:r w:rsidRPr="00AD0499">
              <w:t>Acetophenon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E04CE1" w14:textId="3A69C142" w:rsidR="00AD0499" w:rsidRDefault="000F79DC" w:rsidP="00AD0499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30E09435" wp14:editId="6CA61468">
                  <wp:extent cx="342900" cy="342900"/>
                  <wp:effectExtent l="0" t="0" r="0" b="0"/>
                  <wp:docPr id="215396855" name="Grafik 1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F22530" w14:textId="61C3AA9B" w:rsidR="00AD0499" w:rsidRDefault="000F79DC" w:rsidP="00AD0499">
            <w:pPr>
              <w:spacing w:line="240" w:lineRule="auto"/>
              <w:jc w:val="left"/>
            </w:pPr>
            <w:r>
              <w:t>Achtung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8966EC" w14:textId="5C8EECB6" w:rsidR="00AD0499" w:rsidRDefault="000F79DC" w:rsidP="000F79DC">
            <w:pPr>
              <w:spacing w:line="240" w:lineRule="auto"/>
              <w:jc w:val="left"/>
            </w:pPr>
            <w:r w:rsidRPr="000F79DC">
              <w:t>H302</w:t>
            </w:r>
            <w:r>
              <w:t>,</w:t>
            </w:r>
            <w:r w:rsidRPr="000F79DC">
              <w:t xml:space="preserve"> H319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E4653" w14:textId="5E58C3BE" w:rsidR="00AD0499" w:rsidRPr="00A503E0" w:rsidRDefault="000F79DC" w:rsidP="00AD0499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P261, P264, P270, P271, P280, P301+P312</w:t>
            </w:r>
          </w:p>
        </w:tc>
      </w:tr>
      <w:tr w:rsidR="00AD0499" w:rsidRPr="00B14369" w14:paraId="3FCEABD9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3D733" w14:textId="0BFC5918" w:rsidR="00AD0499" w:rsidRDefault="00AD0499" w:rsidP="00AD0499">
            <w:pPr>
              <w:spacing w:line="240" w:lineRule="auto"/>
              <w:jc w:val="left"/>
            </w:pPr>
            <w:r w:rsidRPr="00AD0499">
              <w:t>Eisessig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E39192" w14:textId="4FE47314" w:rsidR="00AD0499" w:rsidRDefault="000F79DC" w:rsidP="000F79DC">
            <w:pPr>
              <w:spacing w:line="240" w:lineRule="auto"/>
              <w:jc w:val="left"/>
            </w:pPr>
            <w:r w:rsidRPr="000F79DC">
              <w:rPr>
                <w:noProof/>
              </w:rPr>
              <w:drawing>
                <wp:inline distT="0" distB="0" distL="0" distR="0" wp14:anchorId="64EFA4FE" wp14:editId="64CAB73C">
                  <wp:extent cx="342900" cy="342900"/>
                  <wp:effectExtent l="0" t="0" r="0" b="0"/>
                  <wp:docPr id="1357317679" name="Grafik 5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79DC">
              <w:t> </w:t>
            </w:r>
            <w:r w:rsidRPr="000F79DC">
              <w:rPr>
                <w:noProof/>
              </w:rPr>
              <w:drawing>
                <wp:inline distT="0" distB="0" distL="0" distR="0" wp14:anchorId="5899841B" wp14:editId="3EA106DF">
                  <wp:extent cx="342900" cy="342900"/>
                  <wp:effectExtent l="0" t="0" r="0" b="0"/>
                  <wp:docPr id="1927543460" name="Grafik 4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48A45" w14:textId="0EBB72FB" w:rsidR="00AD0499" w:rsidRDefault="000F79DC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95934" w14:textId="68B1601A" w:rsidR="00AD0499" w:rsidRDefault="000F79DC" w:rsidP="00AD0499">
            <w:pPr>
              <w:spacing w:line="240" w:lineRule="auto"/>
              <w:jc w:val="left"/>
            </w:pPr>
            <w:r>
              <w:t xml:space="preserve">H226, </w:t>
            </w:r>
            <w:r w:rsidR="00CA1096">
              <w:t>H314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EFD517" w14:textId="3D7272C5" w:rsidR="00AD0499" w:rsidRPr="00A503E0" w:rsidRDefault="00CA1096" w:rsidP="00AD0499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P280, P305+P351+P338</w:t>
            </w:r>
            <w:r w:rsidR="000F79DC">
              <w:rPr>
                <w:lang w:val="en-GB"/>
              </w:rPr>
              <w:t>, P310</w:t>
            </w:r>
          </w:p>
        </w:tc>
      </w:tr>
      <w:tr w:rsidR="00AD0499" w:rsidRPr="00B14369" w14:paraId="7C4FA3B1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495F7" w14:textId="1647B68A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Bromwasserstoffsäure, 48%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9DE0E" w14:textId="5FC74A3A" w:rsidR="00AD0499" w:rsidRDefault="000F79DC" w:rsidP="000F79DC">
            <w:pPr>
              <w:spacing w:line="240" w:lineRule="auto"/>
              <w:jc w:val="left"/>
            </w:pPr>
            <w:r w:rsidRPr="000F79DC">
              <w:rPr>
                <w:noProof/>
              </w:rPr>
              <w:drawing>
                <wp:inline distT="0" distB="0" distL="0" distR="0" wp14:anchorId="4E646A37" wp14:editId="35643162">
                  <wp:extent cx="342900" cy="342900"/>
                  <wp:effectExtent l="0" t="0" r="0" b="0"/>
                  <wp:docPr id="1276685041" name="Grafik 9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F79DC">
              <w:t> </w:t>
            </w:r>
            <w:r w:rsidRPr="000F79DC">
              <w:rPr>
                <w:noProof/>
              </w:rPr>
              <w:drawing>
                <wp:inline distT="0" distB="0" distL="0" distR="0" wp14:anchorId="7D4B98B1" wp14:editId="3CDE57D2">
                  <wp:extent cx="342900" cy="342900"/>
                  <wp:effectExtent l="0" t="0" r="0" b="0"/>
                  <wp:docPr id="1651262838" name="Grafik 8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2870D6" w14:textId="25EC2C79" w:rsidR="00AD0499" w:rsidRDefault="000F79DC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DB2F5" w14:textId="137C4C61" w:rsidR="00AD0499" w:rsidRDefault="000F79DC" w:rsidP="00AD0499">
            <w:pPr>
              <w:spacing w:line="240" w:lineRule="auto"/>
              <w:jc w:val="left"/>
            </w:pPr>
            <w:r>
              <w:t>H314, H335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74C86" w14:textId="7375FBBD" w:rsidR="00AD0499" w:rsidRPr="00A503E0" w:rsidRDefault="000F79DC" w:rsidP="00AD0499">
            <w:pPr>
              <w:spacing w:line="240" w:lineRule="auto"/>
              <w:jc w:val="left"/>
              <w:rPr>
                <w:lang w:val="en-GB"/>
              </w:rPr>
            </w:pPr>
            <w:r w:rsidRPr="000F79DC">
              <w:t>P261</w:t>
            </w:r>
            <w:r>
              <w:t>,</w:t>
            </w:r>
            <w:r w:rsidRPr="000F79DC">
              <w:t xml:space="preserve"> P280</w:t>
            </w:r>
            <w:r>
              <w:t>,</w:t>
            </w:r>
            <w:r w:rsidRPr="000F79DC">
              <w:t xml:space="preserve"> P305+351+338</w:t>
            </w:r>
            <w:r>
              <w:t>,</w:t>
            </w:r>
            <w:r w:rsidRPr="000F79DC">
              <w:t xml:space="preserve"> P310</w:t>
            </w:r>
          </w:p>
        </w:tc>
      </w:tr>
      <w:tr w:rsidR="00AD0499" w:rsidRPr="00B14369" w14:paraId="347B2406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5114B" w14:textId="7321BA9D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Brom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453698" w14:textId="461FE374" w:rsidR="00AD0499" w:rsidRDefault="00956FB7" w:rsidP="00956FB7">
            <w:pPr>
              <w:spacing w:line="240" w:lineRule="auto"/>
              <w:jc w:val="left"/>
            </w:pPr>
            <w:r w:rsidRPr="00956FB7">
              <w:rPr>
                <w:noProof/>
              </w:rPr>
              <w:drawing>
                <wp:inline distT="0" distB="0" distL="0" distR="0" wp14:anchorId="4BE16FE9" wp14:editId="42F4D86F">
                  <wp:extent cx="342900" cy="342900"/>
                  <wp:effectExtent l="0" t="0" r="0" b="0"/>
                  <wp:docPr id="1506686072" name="Grafik 15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6FB7">
              <w:t> </w:t>
            </w:r>
            <w:r w:rsidRPr="00956FB7">
              <w:rPr>
                <w:noProof/>
              </w:rPr>
              <w:drawing>
                <wp:inline distT="0" distB="0" distL="0" distR="0" wp14:anchorId="228F2679" wp14:editId="1A32D059">
                  <wp:extent cx="342900" cy="342900"/>
                  <wp:effectExtent l="0" t="0" r="0" b="0"/>
                  <wp:docPr id="719326211" name="Grafik 14" descr="GHS 06 (gifti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GHS 06 (gifti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6FB7">
              <w:t> </w:t>
            </w:r>
            <w:r w:rsidRPr="00956FB7">
              <w:rPr>
                <w:noProof/>
              </w:rPr>
              <w:drawing>
                <wp:inline distT="0" distB="0" distL="0" distR="0" wp14:anchorId="68C3A7DA" wp14:editId="03EEE406">
                  <wp:extent cx="342900" cy="342900"/>
                  <wp:effectExtent l="0" t="0" r="0" b="0"/>
                  <wp:docPr id="1220347329" name="Grafik 13" descr="GHS 09 (umwelt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GHS 09 (umwelt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C68F2" w14:textId="2FD6CC0E" w:rsidR="00AD0499" w:rsidRDefault="00956FB7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2CBFB" w14:textId="484F369C" w:rsidR="00AD0499" w:rsidRDefault="00CA1096" w:rsidP="00AD0499">
            <w:pPr>
              <w:spacing w:line="240" w:lineRule="auto"/>
              <w:jc w:val="left"/>
            </w:pPr>
            <w:r>
              <w:t>H314, H330</w:t>
            </w:r>
            <w:r w:rsidR="00956FB7">
              <w:t>, H400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381B45" w14:textId="32425614" w:rsidR="00AD0499" w:rsidRPr="00CA1096" w:rsidRDefault="00956FB7" w:rsidP="00956FB7">
            <w:pPr>
              <w:spacing w:line="240" w:lineRule="auto"/>
              <w:jc w:val="left"/>
            </w:pPr>
            <w:r w:rsidRPr="00956FB7">
              <w:t>P273</w:t>
            </w:r>
            <w:r>
              <w:t>,</w:t>
            </w:r>
            <w:r w:rsidRPr="00956FB7">
              <w:t xml:space="preserve"> P280</w:t>
            </w:r>
            <w:r>
              <w:t>,</w:t>
            </w:r>
            <w:r w:rsidRPr="00956FB7">
              <w:t xml:space="preserve"> P305+351+338</w:t>
            </w:r>
            <w:r>
              <w:t>,</w:t>
            </w:r>
            <w:r w:rsidRPr="00956FB7">
              <w:t xml:space="preserve"> P310</w:t>
            </w:r>
          </w:p>
        </w:tc>
      </w:tr>
      <w:tr w:rsidR="00AD0499" w:rsidRPr="00B14369" w14:paraId="6E7BE19B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6E9D7" w14:textId="218AD9EB" w:rsidR="00AD0499" w:rsidRPr="00AD0499" w:rsidRDefault="00AD0499" w:rsidP="00AD0499">
            <w:pPr>
              <w:spacing w:line="240" w:lineRule="auto"/>
              <w:jc w:val="left"/>
            </w:pPr>
            <w:r w:rsidRPr="00AD0499">
              <w:t xml:space="preserve">Natronlauge, 2 </w:t>
            </w:r>
            <w:proofErr w:type="spellStart"/>
            <w:r w:rsidRPr="00AD0499">
              <w:t>mol</w:t>
            </w:r>
            <w:proofErr w:type="spellEnd"/>
            <w:r w:rsidRPr="00AD0499">
              <w:t>/L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58A5C" w14:textId="572C473E" w:rsidR="00AD0499" w:rsidRDefault="00043982" w:rsidP="00AD0499">
            <w:pPr>
              <w:spacing w:line="240" w:lineRule="auto"/>
              <w:jc w:val="left"/>
            </w:pPr>
            <w:r w:rsidRPr="000F79DC">
              <w:rPr>
                <w:noProof/>
              </w:rPr>
              <w:drawing>
                <wp:inline distT="0" distB="0" distL="0" distR="0" wp14:anchorId="58B609BC" wp14:editId="5AA066EF">
                  <wp:extent cx="342900" cy="342900"/>
                  <wp:effectExtent l="0" t="0" r="0" b="0"/>
                  <wp:docPr id="1485613764" name="Grafik 4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9E089" w14:textId="278729D7" w:rsidR="00AD0499" w:rsidRDefault="00043982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F7BE03" w14:textId="1477910A" w:rsidR="00AD0499" w:rsidRDefault="00043982" w:rsidP="00AD0499">
            <w:pPr>
              <w:spacing w:line="240" w:lineRule="auto"/>
              <w:jc w:val="left"/>
            </w:pPr>
            <w:r>
              <w:t>H290, H314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1558E" w14:textId="6EDD8CC9" w:rsidR="00AD0499" w:rsidRPr="00A503E0" w:rsidRDefault="00043982" w:rsidP="00AD0499">
            <w:pPr>
              <w:spacing w:line="240" w:lineRule="auto"/>
              <w:jc w:val="left"/>
              <w:rPr>
                <w:lang w:val="en-GB"/>
              </w:rPr>
            </w:pPr>
            <w:r>
              <w:rPr>
                <w:lang w:val="en-GB"/>
              </w:rPr>
              <w:t>P280, P303+P361+P353, P305+P351+P338, P310</w:t>
            </w:r>
          </w:p>
        </w:tc>
      </w:tr>
      <w:tr w:rsidR="00AD0499" w:rsidRPr="00B14369" w14:paraId="7DFA3A2A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A2707" w14:textId="03964A6F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Natriumhydroxid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081786" w14:textId="50AC1EF7" w:rsidR="00AD0499" w:rsidRDefault="00956FB7" w:rsidP="00AD0499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0725D91B" wp14:editId="07A499C7">
                  <wp:extent cx="342900" cy="342900"/>
                  <wp:effectExtent l="0" t="0" r="0" b="0"/>
                  <wp:docPr id="2050525548" name="Grafik 16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7B63BF" w14:textId="36910E56" w:rsidR="00AD0499" w:rsidRDefault="00956FB7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E57BA" w14:textId="37EB3FE5" w:rsidR="00AD0499" w:rsidRDefault="00CA1096" w:rsidP="00AD0499">
            <w:pPr>
              <w:spacing w:line="240" w:lineRule="auto"/>
              <w:jc w:val="left"/>
            </w:pPr>
            <w:r>
              <w:t>H314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83D09" w14:textId="08D9F081" w:rsidR="00AD0499" w:rsidRPr="00CA1096" w:rsidRDefault="00956FB7" w:rsidP="00956FB7">
            <w:pPr>
              <w:spacing w:line="240" w:lineRule="auto"/>
              <w:jc w:val="left"/>
            </w:pPr>
            <w:r w:rsidRPr="00956FB7">
              <w:t>P280</w:t>
            </w:r>
            <w:r>
              <w:t>,</w:t>
            </w:r>
            <w:r w:rsidRPr="00956FB7">
              <w:t xml:space="preserve"> P305+351+338</w:t>
            </w:r>
            <w:r>
              <w:t>,</w:t>
            </w:r>
            <w:r w:rsidRPr="00956FB7">
              <w:t xml:space="preserve"> P310</w:t>
            </w:r>
          </w:p>
        </w:tc>
      </w:tr>
      <w:tr w:rsidR="00AD0499" w:rsidRPr="00B14369" w14:paraId="131E24BC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FA484" w14:textId="067400AA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Ethanol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A74FA5" w14:textId="0D62A332" w:rsidR="00AD0499" w:rsidRDefault="00956FB7" w:rsidP="00956FB7">
            <w:pPr>
              <w:spacing w:line="240" w:lineRule="auto"/>
              <w:jc w:val="left"/>
            </w:pPr>
            <w:r w:rsidRPr="00956FB7">
              <w:rPr>
                <w:noProof/>
              </w:rPr>
              <w:drawing>
                <wp:inline distT="0" distB="0" distL="0" distR="0" wp14:anchorId="1D51A4C9" wp14:editId="0A26CBBC">
                  <wp:extent cx="342900" cy="342900"/>
                  <wp:effectExtent l="0" t="0" r="0" b="0"/>
                  <wp:docPr id="1360677661" name="Grafik 22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6FB7">
              <w:t> </w:t>
            </w:r>
            <w:r w:rsidRPr="00956FB7">
              <w:rPr>
                <w:noProof/>
              </w:rPr>
              <w:drawing>
                <wp:inline distT="0" distB="0" distL="0" distR="0" wp14:anchorId="602B7B8C" wp14:editId="1DCFC32A">
                  <wp:extent cx="342900" cy="342900"/>
                  <wp:effectExtent l="0" t="0" r="0" b="0"/>
                  <wp:docPr id="1767475803" name="Grafik 21" descr="GHS 07 (rei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GHS 07 (rei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6FB7">
              <w:t> </w:t>
            </w:r>
            <w:r w:rsidRPr="00956FB7">
              <w:rPr>
                <w:noProof/>
              </w:rPr>
              <w:drawing>
                <wp:inline distT="0" distB="0" distL="0" distR="0" wp14:anchorId="7F2FA377" wp14:editId="010FEAF0">
                  <wp:extent cx="342900" cy="342900"/>
                  <wp:effectExtent l="0" t="0" r="0" b="0"/>
                  <wp:docPr id="805841608" name="Grafik 20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731CC" w14:textId="7FCD9431" w:rsidR="00AD0499" w:rsidRDefault="00956FB7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2E5C8B" w14:textId="7E146B43" w:rsidR="00AD0499" w:rsidRDefault="00956FB7" w:rsidP="00956FB7">
            <w:pPr>
              <w:spacing w:line="240" w:lineRule="auto"/>
              <w:jc w:val="left"/>
            </w:pPr>
            <w:r w:rsidRPr="00956FB7">
              <w:t>H225</w:t>
            </w:r>
            <w:r>
              <w:t>,</w:t>
            </w:r>
            <w:r w:rsidRPr="00956FB7">
              <w:t xml:space="preserve"> H302</w:t>
            </w:r>
            <w:r>
              <w:t>,</w:t>
            </w:r>
            <w:r w:rsidRPr="00956FB7">
              <w:t xml:space="preserve"> H319</w:t>
            </w:r>
            <w:r>
              <w:t>,</w:t>
            </w:r>
            <w:r w:rsidRPr="00956FB7">
              <w:t xml:space="preserve"> H371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A0F685" w14:textId="0B338C78" w:rsidR="00AD0499" w:rsidRPr="00A503E0" w:rsidRDefault="00956FB7" w:rsidP="00956FB7">
            <w:pPr>
              <w:spacing w:line="240" w:lineRule="auto"/>
              <w:jc w:val="left"/>
              <w:rPr>
                <w:lang w:val="en-GB"/>
              </w:rPr>
            </w:pPr>
            <w:r w:rsidRPr="00956FB7">
              <w:t>P210</w:t>
            </w:r>
            <w:r>
              <w:t>,</w:t>
            </w:r>
            <w:r w:rsidRPr="00956FB7">
              <w:t xml:space="preserve"> P260</w:t>
            </w:r>
          </w:p>
        </w:tc>
      </w:tr>
      <w:tr w:rsidR="00AD0499" w:rsidRPr="00B14369" w14:paraId="561D0699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8B119" w14:textId="32930203" w:rsidR="00AD0499" w:rsidRPr="00AD0499" w:rsidRDefault="00AD0499" w:rsidP="00AD0499">
            <w:pPr>
              <w:spacing w:line="240" w:lineRule="auto"/>
              <w:jc w:val="left"/>
            </w:pPr>
            <w:r w:rsidRPr="00AD0499">
              <w:t>Methanol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EBF2F" w14:textId="48D0ED06" w:rsidR="00AD0499" w:rsidRDefault="00956FB7" w:rsidP="00956FB7">
            <w:pPr>
              <w:spacing w:line="240" w:lineRule="auto"/>
              <w:jc w:val="left"/>
            </w:pPr>
            <w:r w:rsidRPr="00956FB7">
              <w:rPr>
                <w:noProof/>
              </w:rPr>
              <w:drawing>
                <wp:inline distT="0" distB="0" distL="0" distR="0" wp14:anchorId="2159959F" wp14:editId="421C0AA3">
                  <wp:extent cx="342900" cy="342900"/>
                  <wp:effectExtent l="0" t="0" r="0" b="0"/>
                  <wp:docPr id="39160889" name="Grafik 28" descr="GHS 02 (entzün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GHS 02 (entzün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6FB7">
              <w:t> </w:t>
            </w:r>
            <w:r w:rsidRPr="00956FB7">
              <w:rPr>
                <w:noProof/>
              </w:rPr>
              <w:drawing>
                <wp:inline distT="0" distB="0" distL="0" distR="0" wp14:anchorId="04CDB8E0" wp14:editId="087C8B58">
                  <wp:extent cx="342900" cy="342900"/>
                  <wp:effectExtent l="0" t="0" r="0" b="0"/>
                  <wp:docPr id="1397100467" name="Grafik 27" descr="GHS 06 (giftig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GHS 06 (giftig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6FB7">
              <w:t> </w:t>
            </w:r>
            <w:r w:rsidRPr="00956FB7">
              <w:rPr>
                <w:noProof/>
              </w:rPr>
              <w:drawing>
                <wp:inline distT="0" distB="0" distL="0" distR="0" wp14:anchorId="633A211F" wp14:editId="401B0F2B">
                  <wp:extent cx="342900" cy="342900"/>
                  <wp:effectExtent l="0" t="0" r="0" b="0"/>
                  <wp:docPr id="1980662039" name="Grafik 26" descr="GHS 08 (gesundheitsschädlich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GHS 08 (gesundheitsschädlich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794344" w14:textId="642A3438" w:rsidR="00AD0499" w:rsidRDefault="00956FB7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1675B3" w14:textId="1B4936EF" w:rsidR="00AD0499" w:rsidRDefault="00956FB7" w:rsidP="00956FB7">
            <w:pPr>
              <w:spacing w:line="240" w:lineRule="auto"/>
              <w:jc w:val="left"/>
            </w:pPr>
            <w:r w:rsidRPr="00956FB7">
              <w:t>H225</w:t>
            </w:r>
            <w:r>
              <w:t>,</w:t>
            </w:r>
            <w:r w:rsidRPr="00956FB7">
              <w:t xml:space="preserve"> H301</w:t>
            </w:r>
            <w:r>
              <w:t>,</w:t>
            </w:r>
            <w:r w:rsidRPr="00956FB7">
              <w:t xml:space="preserve"> H311</w:t>
            </w:r>
            <w:r>
              <w:t>,</w:t>
            </w:r>
            <w:r w:rsidRPr="00956FB7">
              <w:t xml:space="preserve"> H331</w:t>
            </w:r>
            <w:r>
              <w:t>,</w:t>
            </w:r>
            <w:r w:rsidRPr="00956FB7">
              <w:t xml:space="preserve"> H370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AE2060" w14:textId="4ED323DB" w:rsidR="00AD0499" w:rsidRPr="00A503E0" w:rsidRDefault="00956FB7" w:rsidP="00956FB7">
            <w:pPr>
              <w:spacing w:line="240" w:lineRule="auto"/>
              <w:jc w:val="left"/>
              <w:rPr>
                <w:lang w:val="en-GB"/>
              </w:rPr>
            </w:pPr>
            <w:r w:rsidRPr="00956FB7">
              <w:t>P210</w:t>
            </w:r>
            <w:r>
              <w:t>,</w:t>
            </w:r>
            <w:r w:rsidRPr="00956FB7">
              <w:t xml:space="preserve"> P260</w:t>
            </w:r>
            <w:r>
              <w:t>,</w:t>
            </w:r>
            <w:r w:rsidRPr="00956FB7">
              <w:t xml:space="preserve"> P280</w:t>
            </w:r>
            <w:r>
              <w:t>,</w:t>
            </w:r>
            <w:r w:rsidRPr="00956FB7">
              <w:t xml:space="preserve"> P301+310 P311</w:t>
            </w:r>
          </w:p>
        </w:tc>
      </w:tr>
      <w:tr w:rsidR="00CA1096" w:rsidRPr="00B14369" w14:paraId="5157C434" w14:textId="77777777" w:rsidTr="00A944C2">
        <w:tc>
          <w:tcPr>
            <w:tcW w:w="18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1C75A" w14:textId="1ABF6B1C" w:rsidR="00CA1096" w:rsidRPr="00AD0499" w:rsidRDefault="00CA1096" w:rsidP="00AD0499">
            <w:pPr>
              <w:spacing w:line="240" w:lineRule="auto"/>
              <w:jc w:val="left"/>
            </w:pPr>
            <w:r w:rsidRPr="0052607D">
              <w:t>2-Bromacetophenon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99E03" w14:textId="12036ED7" w:rsidR="00CA1096" w:rsidRDefault="00956FB7" w:rsidP="00AD0499">
            <w:pPr>
              <w:spacing w:line="240" w:lineRule="auto"/>
              <w:jc w:val="left"/>
            </w:pPr>
            <w:r>
              <w:rPr>
                <w:noProof/>
              </w:rPr>
              <w:drawing>
                <wp:inline distT="0" distB="0" distL="0" distR="0" wp14:anchorId="34B9E226" wp14:editId="6A45C780">
                  <wp:extent cx="342900" cy="342900"/>
                  <wp:effectExtent l="0" t="0" r="0" b="0"/>
                  <wp:docPr id="1649198229" name="Grafik 29" descr="GHS 05 (ätzen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GHS 05 (ätzend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CFBC85" w14:textId="34CF546E" w:rsidR="00CA1096" w:rsidRDefault="00956FB7" w:rsidP="00AD0499">
            <w:pPr>
              <w:spacing w:line="240" w:lineRule="auto"/>
              <w:jc w:val="left"/>
            </w:pPr>
            <w:r>
              <w:t>Gefahr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801594" w14:textId="05D1A436" w:rsidR="00CA1096" w:rsidRDefault="00956FB7" w:rsidP="00AD0499">
            <w:pPr>
              <w:spacing w:line="240" w:lineRule="auto"/>
              <w:jc w:val="left"/>
            </w:pPr>
            <w:r>
              <w:t>H314</w:t>
            </w:r>
          </w:p>
        </w:tc>
        <w:tc>
          <w:tcPr>
            <w:tcW w:w="19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8B1BE" w14:textId="734CC7A7" w:rsidR="00CA1096" w:rsidRPr="00A503E0" w:rsidRDefault="00956FB7" w:rsidP="00956FB7">
            <w:pPr>
              <w:spacing w:line="240" w:lineRule="auto"/>
              <w:jc w:val="left"/>
              <w:rPr>
                <w:lang w:val="en-GB"/>
              </w:rPr>
            </w:pPr>
            <w:r w:rsidRPr="00956FB7">
              <w:t>P280</w:t>
            </w:r>
            <w:r>
              <w:t>,</w:t>
            </w:r>
            <w:r w:rsidRPr="00956FB7">
              <w:t xml:space="preserve"> P305+351+338</w:t>
            </w:r>
            <w:r>
              <w:t>,</w:t>
            </w:r>
            <w:r w:rsidRPr="00956FB7">
              <w:t xml:space="preserve"> P310</w:t>
            </w:r>
          </w:p>
        </w:tc>
      </w:tr>
    </w:tbl>
    <w:p w14:paraId="2D12CEF8" w14:textId="77777777" w:rsidR="00607B95" w:rsidRPr="003F1177" w:rsidRDefault="00607B95" w:rsidP="003F1177">
      <w:pPr>
        <w:spacing w:before="60" w:line="240" w:lineRule="auto"/>
        <w:rPr>
          <w:sz w:val="20"/>
        </w:rPr>
      </w:pPr>
      <w:r w:rsidRPr="003F1177">
        <w:rPr>
          <w:sz w:val="20"/>
        </w:rPr>
        <w:t xml:space="preserve">* Substanzen, die eindeutig erwiesen oder begründet oder verdächtigt als cancerogen eingestuft sind, müssen durch </w:t>
      </w:r>
      <w:r w:rsidRPr="003F1177">
        <w:rPr>
          <w:sz w:val="20"/>
          <w:u w:val="single"/>
        </w:rPr>
        <w:t>Unterstreichung</w:t>
      </w:r>
      <w:r w:rsidRPr="003F1177">
        <w:rPr>
          <w:sz w:val="20"/>
        </w:rPr>
        <w:t xml:space="preserve"> gekennzeichnet werden.</w:t>
      </w:r>
      <w:r w:rsidR="008E5620" w:rsidRPr="003F1177">
        <w:rPr>
          <w:sz w:val="20"/>
        </w:rPr>
        <w:t xml:space="preserve"> </w:t>
      </w:r>
    </w:p>
    <w:p w14:paraId="459AD79C" w14:textId="77777777" w:rsidR="004A5BD3" w:rsidRDefault="004A5BD3" w:rsidP="000D4427"/>
    <w:p w14:paraId="604E5B81" w14:textId="77777777" w:rsidR="00CC1B15" w:rsidRPr="00CC1B15" w:rsidRDefault="00CC1B15" w:rsidP="000D4427">
      <w:r>
        <w:t xml:space="preserve">Wortlaut aller oben aufgeführten H-Sätze </w:t>
      </w:r>
      <w:r w:rsidRPr="003F1177">
        <w:rPr>
          <w:i/>
        </w:rPr>
        <w:t>(jeweils nur ein Satz pro Zeile, numerisch aufsteigend sortiert)</w:t>
      </w:r>
    </w:p>
    <w:tbl>
      <w:tblPr>
        <w:tblW w:w="966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65"/>
      </w:tblGrid>
      <w:tr w:rsidR="00956FB7" w14:paraId="536A4FC1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BB98E" w14:textId="0AFF8161" w:rsidR="00956FB7" w:rsidRPr="000F79DC" w:rsidRDefault="00956FB7" w:rsidP="00956FB7">
            <w:pPr>
              <w:spacing w:line="240" w:lineRule="auto"/>
              <w:jc w:val="left"/>
            </w:pPr>
            <w:r w:rsidRPr="00956FB7">
              <w:t>H225: Flüssigkeit und Dampf leicht entzündbar</w:t>
            </w:r>
          </w:p>
        </w:tc>
      </w:tr>
      <w:tr w:rsidR="000F79DC" w14:paraId="7BD25F7C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19E4B" w14:textId="2E51DF6E" w:rsidR="000F79DC" w:rsidRPr="007C50B7" w:rsidRDefault="000F79DC" w:rsidP="000F79DC">
            <w:pPr>
              <w:spacing w:line="240" w:lineRule="auto"/>
              <w:jc w:val="left"/>
            </w:pPr>
            <w:r w:rsidRPr="000F79DC">
              <w:t>H226: Flüssigkeit und Dampf entzündbar</w:t>
            </w:r>
          </w:p>
        </w:tc>
      </w:tr>
      <w:tr w:rsidR="00043982" w14:paraId="685BA8FA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662DE" w14:textId="455A351B" w:rsidR="00043982" w:rsidRPr="000F79DC" w:rsidRDefault="00043982" w:rsidP="00043982">
            <w:pPr>
              <w:tabs>
                <w:tab w:val="clear" w:pos="2835"/>
                <w:tab w:val="clear" w:pos="5669"/>
                <w:tab w:val="clear" w:pos="6803"/>
                <w:tab w:val="left" w:pos="3420"/>
              </w:tabs>
              <w:spacing w:line="240" w:lineRule="auto"/>
            </w:pPr>
            <w:r w:rsidRPr="00043982">
              <w:t>H290</w:t>
            </w:r>
            <w:r>
              <w:t>:</w:t>
            </w:r>
            <w:r w:rsidRPr="00043982">
              <w:t xml:space="preserve"> Kann gegenüber Metallen korrosiv sein</w:t>
            </w:r>
          </w:p>
        </w:tc>
      </w:tr>
      <w:tr w:rsidR="00956FB7" w14:paraId="50634EEC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CEED6" w14:textId="37E76F44" w:rsidR="00956FB7" w:rsidRPr="000F79DC" w:rsidRDefault="00956FB7" w:rsidP="00956FB7">
            <w:pPr>
              <w:spacing w:line="240" w:lineRule="auto"/>
              <w:jc w:val="left"/>
            </w:pPr>
            <w:r w:rsidRPr="00956FB7">
              <w:t>H301: Giftig bei Verschlucken.</w:t>
            </w:r>
          </w:p>
        </w:tc>
      </w:tr>
      <w:tr w:rsidR="000F79DC" w14:paraId="1A357EFC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E9693" w14:textId="28A9E01D" w:rsidR="000F79DC" w:rsidRDefault="000F79DC" w:rsidP="000F79DC">
            <w:pPr>
              <w:spacing w:line="240" w:lineRule="auto"/>
              <w:jc w:val="left"/>
            </w:pPr>
            <w:r w:rsidRPr="007C50B7">
              <w:t xml:space="preserve">H302: Gesundheitsschädlich bei Verschlucken. </w:t>
            </w:r>
          </w:p>
        </w:tc>
      </w:tr>
      <w:tr w:rsidR="00956FB7" w14:paraId="40EF8906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52D16" w14:textId="7604D335" w:rsidR="00956FB7" w:rsidRPr="007C50B7" w:rsidRDefault="00956FB7" w:rsidP="00956FB7">
            <w:pPr>
              <w:spacing w:line="240" w:lineRule="auto"/>
              <w:jc w:val="left"/>
            </w:pPr>
            <w:r w:rsidRPr="00956FB7">
              <w:t>H311: Giftig bei Hautkontakt.</w:t>
            </w:r>
          </w:p>
        </w:tc>
      </w:tr>
      <w:tr w:rsidR="00956FB7" w14:paraId="478517AE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74EC0" w14:textId="2787B38F" w:rsidR="00956FB7" w:rsidRPr="007C50B7" w:rsidRDefault="00956FB7" w:rsidP="00956FB7">
            <w:pPr>
              <w:spacing w:line="240" w:lineRule="auto"/>
              <w:jc w:val="left"/>
            </w:pPr>
            <w:r w:rsidRPr="00956FB7">
              <w:t>H314</w:t>
            </w:r>
            <w:r>
              <w:t>:</w:t>
            </w:r>
            <w:r w:rsidRPr="00956FB7">
              <w:t xml:space="preserve"> Verursacht schwere Verätzungen der Haut und schwere Augenschäden</w:t>
            </w:r>
          </w:p>
        </w:tc>
      </w:tr>
      <w:tr w:rsidR="000F79DC" w14:paraId="10D3212B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C21E6" w14:textId="40481712" w:rsidR="000F79DC" w:rsidRDefault="000F79DC" w:rsidP="000F79DC">
            <w:pPr>
              <w:spacing w:line="240" w:lineRule="auto"/>
              <w:jc w:val="left"/>
            </w:pPr>
            <w:r w:rsidRPr="007C50B7">
              <w:t xml:space="preserve">H319: Verursacht schwere Augenreizung. </w:t>
            </w:r>
          </w:p>
        </w:tc>
      </w:tr>
      <w:tr w:rsidR="00956FB7" w14:paraId="7C0AB955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5A43F" w14:textId="6974DA7C" w:rsidR="00956FB7" w:rsidRPr="007C50B7" w:rsidRDefault="00956FB7" w:rsidP="00956FB7">
            <w:pPr>
              <w:spacing w:line="240" w:lineRule="auto"/>
              <w:jc w:val="left"/>
            </w:pPr>
            <w:r w:rsidRPr="00956FB7">
              <w:t>H331: Giftig bei Einatmen.</w:t>
            </w:r>
          </w:p>
        </w:tc>
      </w:tr>
      <w:tr w:rsidR="000F79DC" w14:paraId="007EDE66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D07EC" w14:textId="2B8DBCB8" w:rsidR="000F79DC" w:rsidRDefault="00956FB7" w:rsidP="00956FB7">
            <w:pPr>
              <w:spacing w:line="240" w:lineRule="auto"/>
              <w:jc w:val="left"/>
            </w:pPr>
            <w:r w:rsidRPr="00956FB7">
              <w:t>H335: Kann die Atemwege reizen</w:t>
            </w:r>
          </w:p>
        </w:tc>
      </w:tr>
      <w:tr w:rsidR="00956FB7" w14:paraId="2165085A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26E7A" w14:textId="26233F1D" w:rsidR="00956FB7" w:rsidRPr="00956FB7" w:rsidRDefault="00956FB7" w:rsidP="00956FB7">
            <w:pPr>
              <w:spacing w:line="240" w:lineRule="auto"/>
              <w:jc w:val="left"/>
            </w:pPr>
            <w:r w:rsidRPr="00956FB7">
              <w:t>H370: Schädigt die Organe.</w:t>
            </w:r>
          </w:p>
        </w:tc>
      </w:tr>
      <w:tr w:rsidR="00956FB7" w14:paraId="3D1531AF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91130" w14:textId="1D0D09F9" w:rsidR="00956FB7" w:rsidRPr="00956FB7" w:rsidRDefault="00956FB7" w:rsidP="00956FB7">
            <w:pPr>
              <w:spacing w:line="240" w:lineRule="auto"/>
              <w:jc w:val="left"/>
            </w:pPr>
            <w:r w:rsidRPr="00956FB7">
              <w:t>H371: Kann die Organe schädigen</w:t>
            </w:r>
          </w:p>
        </w:tc>
      </w:tr>
      <w:tr w:rsidR="000F79DC" w14:paraId="4C07E3A3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CE4ACD" w14:textId="759D6808" w:rsidR="000F79DC" w:rsidRDefault="00956FB7" w:rsidP="00956FB7">
            <w:pPr>
              <w:spacing w:line="240" w:lineRule="auto"/>
              <w:jc w:val="left"/>
            </w:pPr>
            <w:r w:rsidRPr="00956FB7">
              <w:t>H400</w:t>
            </w:r>
            <w:r>
              <w:t>:</w:t>
            </w:r>
            <w:r w:rsidRPr="00956FB7">
              <w:t xml:space="preserve"> Sehr giftig für Wasserorganismen</w:t>
            </w:r>
          </w:p>
        </w:tc>
      </w:tr>
    </w:tbl>
    <w:p w14:paraId="4B787AFC" w14:textId="77777777" w:rsidR="000F79DC" w:rsidRDefault="000F79DC" w:rsidP="000F79DC">
      <w:pPr>
        <w:spacing w:after="120" w:line="240" w:lineRule="auto"/>
        <w:rPr>
          <w:b/>
        </w:rPr>
      </w:pPr>
    </w:p>
    <w:p w14:paraId="18BC7C68" w14:textId="5923BF8D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lastRenderedPageBreak/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665"/>
      </w:tblGrid>
      <w:tr w:rsidR="00607B95" w14:paraId="3F5D8F68" w14:textId="77777777" w:rsidTr="000F79DC">
        <w:tc>
          <w:tcPr>
            <w:tcW w:w="9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FD5975" w14:textId="719355BD" w:rsidR="00607B95" w:rsidRDefault="00CA1096" w:rsidP="003F1177">
            <w:pPr>
              <w:spacing w:line="240" w:lineRule="auto"/>
              <w:jc w:val="left"/>
            </w:pPr>
            <w:r>
              <w:t>Eisessig, Methanol: Butylkautschuk-Handschuhe,</w:t>
            </w:r>
            <w:r>
              <w:br/>
              <w:t xml:space="preserve">Bromwasserstoffsäure: </w:t>
            </w:r>
            <w:proofErr w:type="spellStart"/>
            <w:r>
              <w:t>Nitrilkautschuk</w:t>
            </w:r>
            <w:proofErr w:type="spellEnd"/>
            <w:r>
              <w:t>-Handschuhe</w:t>
            </w:r>
          </w:p>
        </w:tc>
      </w:tr>
    </w:tbl>
    <w:p w14:paraId="03536193" w14:textId="77777777" w:rsidR="00103BA0" w:rsidRDefault="00103BA0" w:rsidP="000D4427">
      <w:bookmarkStart w:id="0" w:name="OLE_LINK1"/>
    </w:p>
    <w:p w14:paraId="29E39440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Erste-Hilfe-Maßnahmen:</w:t>
      </w:r>
    </w:p>
    <w:tbl>
      <w:tblPr>
        <w:tblW w:w="928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3"/>
        <w:gridCol w:w="1974"/>
        <w:gridCol w:w="2154"/>
        <w:gridCol w:w="2154"/>
      </w:tblGrid>
      <w:tr w:rsidR="003F1177" w14:paraId="5DE659F2" w14:textId="77777777" w:rsidTr="000F79DC">
        <w:tc>
          <w:tcPr>
            <w:tcW w:w="3003" w:type="dxa"/>
            <w:vMerge w:val="restart"/>
            <w:shd w:val="clear" w:color="auto" w:fill="F2F2F2"/>
            <w:vAlign w:val="center"/>
          </w:tcPr>
          <w:bookmarkEnd w:id="0"/>
          <w:p w14:paraId="1ABB14DF" w14:textId="77777777" w:rsidR="003F1177" w:rsidRDefault="003F1177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282" w:type="dxa"/>
            <w:gridSpan w:val="3"/>
            <w:shd w:val="clear" w:color="auto" w:fill="F2F2F2"/>
            <w:vAlign w:val="center"/>
          </w:tcPr>
          <w:p w14:paraId="161C7CA4" w14:textId="77777777" w:rsidR="003F1177" w:rsidRDefault="003F1177" w:rsidP="003F1177">
            <w:pPr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3F1177" w14:paraId="76D92C5B" w14:textId="77777777" w:rsidTr="000F79DC">
        <w:tc>
          <w:tcPr>
            <w:tcW w:w="3003" w:type="dxa"/>
            <w:vMerge/>
            <w:shd w:val="clear" w:color="auto" w:fill="F2F2F2"/>
          </w:tcPr>
          <w:p w14:paraId="691585DC" w14:textId="77777777" w:rsidR="003F1177" w:rsidRDefault="003F1177" w:rsidP="003F1177">
            <w:pPr>
              <w:spacing w:line="240" w:lineRule="auto"/>
            </w:pPr>
          </w:p>
        </w:tc>
        <w:tc>
          <w:tcPr>
            <w:tcW w:w="1974" w:type="dxa"/>
            <w:shd w:val="clear" w:color="auto" w:fill="F2F2F2"/>
            <w:vAlign w:val="center"/>
          </w:tcPr>
          <w:p w14:paraId="79BD26CE" w14:textId="77777777" w:rsidR="003F1177" w:rsidRDefault="003F1177" w:rsidP="003F1177">
            <w:pPr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68869D87" w14:textId="77777777" w:rsidR="003F1177" w:rsidRDefault="003F1177" w:rsidP="003F1177">
            <w:pPr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shd w:val="clear" w:color="auto" w:fill="F2F2F2"/>
            <w:vAlign w:val="center"/>
          </w:tcPr>
          <w:p w14:paraId="0F562514" w14:textId="77777777" w:rsidR="003F1177" w:rsidRDefault="003F1177" w:rsidP="003F1177">
            <w:pPr>
              <w:spacing w:line="240" w:lineRule="auto"/>
              <w:jc w:val="center"/>
            </w:pPr>
            <w:r>
              <w:t>Inhalation</w:t>
            </w:r>
          </w:p>
        </w:tc>
      </w:tr>
      <w:tr w:rsidR="00CA1096" w14:paraId="6D01F258" w14:textId="77777777" w:rsidTr="000F79DC">
        <w:tc>
          <w:tcPr>
            <w:tcW w:w="3003" w:type="dxa"/>
          </w:tcPr>
          <w:p w14:paraId="048792D4" w14:textId="72244F35" w:rsidR="00CA1096" w:rsidRDefault="00CA1096" w:rsidP="00CA1096">
            <w:pPr>
              <w:spacing w:line="240" w:lineRule="auto"/>
            </w:pPr>
            <w:r>
              <w:t>Acetophenon</w:t>
            </w:r>
          </w:p>
        </w:tc>
        <w:tc>
          <w:tcPr>
            <w:tcW w:w="1974" w:type="dxa"/>
          </w:tcPr>
          <w:p w14:paraId="6018748E" w14:textId="75FF8CED" w:rsidR="00CA1096" w:rsidRDefault="00CA1096" w:rsidP="00CA1096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253C4580" w14:textId="67CE56DB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4431825" w14:textId="71E70C03" w:rsidR="00CA1096" w:rsidRDefault="00CA1096" w:rsidP="00CA1096">
            <w:pPr>
              <w:spacing w:line="240" w:lineRule="auto"/>
            </w:pPr>
            <w:r>
              <w:t>L</w:t>
            </w:r>
          </w:p>
        </w:tc>
      </w:tr>
      <w:tr w:rsidR="00CA1096" w14:paraId="6970E95D" w14:textId="77777777" w:rsidTr="000F79DC">
        <w:tc>
          <w:tcPr>
            <w:tcW w:w="3003" w:type="dxa"/>
          </w:tcPr>
          <w:p w14:paraId="7EBB0EEE" w14:textId="629F3572" w:rsidR="00CA1096" w:rsidRDefault="00CA1096" w:rsidP="00CA1096">
            <w:pPr>
              <w:spacing w:line="240" w:lineRule="auto"/>
            </w:pPr>
            <w:r>
              <w:t>Eisessig</w:t>
            </w:r>
          </w:p>
        </w:tc>
        <w:tc>
          <w:tcPr>
            <w:tcW w:w="1974" w:type="dxa"/>
          </w:tcPr>
          <w:p w14:paraId="6938AF21" w14:textId="10D23846" w:rsidR="00CA1096" w:rsidRDefault="00CA1096" w:rsidP="00CA1096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3EA369C4" w14:textId="6BC59172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E1D69CF" w14:textId="1569AF36" w:rsidR="00CA1096" w:rsidRDefault="00CA1096" w:rsidP="00CA1096">
            <w:pPr>
              <w:spacing w:line="240" w:lineRule="auto"/>
            </w:pPr>
            <w:r>
              <w:t>L, A</w:t>
            </w:r>
          </w:p>
        </w:tc>
      </w:tr>
      <w:tr w:rsidR="00CA1096" w14:paraId="6A6453D6" w14:textId="77777777" w:rsidTr="000F79DC">
        <w:tc>
          <w:tcPr>
            <w:tcW w:w="3003" w:type="dxa"/>
          </w:tcPr>
          <w:p w14:paraId="590F0DD4" w14:textId="7331DF3E" w:rsidR="00CA1096" w:rsidRPr="00AD0499" w:rsidRDefault="00CA1096" w:rsidP="00CA1096">
            <w:pPr>
              <w:spacing w:line="240" w:lineRule="auto"/>
            </w:pPr>
            <w:r>
              <w:t>Bromwasserstoffsäure, 48%</w:t>
            </w:r>
          </w:p>
        </w:tc>
        <w:tc>
          <w:tcPr>
            <w:tcW w:w="1974" w:type="dxa"/>
          </w:tcPr>
          <w:p w14:paraId="319266FE" w14:textId="5B4E542B" w:rsidR="00CA1096" w:rsidRDefault="00CA1096" w:rsidP="00CA1096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5885E41B" w14:textId="66FFDF31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238CC4BD" w14:textId="01225862" w:rsidR="00CA1096" w:rsidRDefault="00CA1096" w:rsidP="00CA1096">
            <w:pPr>
              <w:spacing w:line="240" w:lineRule="auto"/>
            </w:pPr>
            <w:r>
              <w:t>L, A</w:t>
            </w:r>
          </w:p>
        </w:tc>
      </w:tr>
      <w:tr w:rsidR="00CA1096" w14:paraId="20C90757" w14:textId="77777777" w:rsidTr="000F79DC">
        <w:tc>
          <w:tcPr>
            <w:tcW w:w="3003" w:type="dxa"/>
          </w:tcPr>
          <w:p w14:paraId="7FD59AA4" w14:textId="6E1C437C" w:rsidR="00CA1096" w:rsidRPr="00AD0499" w:rsidRDefault="00CA1096" w:rsidP="00CA1096">
            <w:pPr>
              <w:spacing w:line="240" w:lineRule="auto"/>
            </w:pPr>
            <w:r>
              <w:t>Brom</w:t>
            </w:r>
          </w:p>
        </w:tc>
        <w:tc>
          <w:tcPr>
            <w:tcW w:w="1974" w:type="dxa"/>
          </w:tcPr>
          <w:p w14:paraId="409A6FE7" w14:textId="4D55DF06" w:rsidR="00CA1096" w:rsidRDefault="00CA1096" w:rsidP="00CA1096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7FC3C12A" w14:textId="7259CBDC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3D656B5" w14:textId="79EE9939" w:rsidR="00CA1096" w:rsidRDefault="00CA1096" w:rsidP="00CA1096">
            <w:pPr>
              <w:spacing w:line="240" w:lineRule="auto"/>
            </w:pPr>
            <w:r>
              <w:t>L, A, B</w:t>
            </w:r>
          </w:p>
        </w:tc>
      </w:tr>
      <w:tr w:rsidR="00CA1096" w14:paraId="324EE578" w14:textId="77777777" w:rsidTr="000F79DC">
        <w:tc>
          <w:tcPr>
            <w:tcW w:w="3003" w:type="dxa"/>
          </w:tcPr>
          <w:p w14:paraId="3DD0CC53" w14:textId="30295389" w:rsidR="00CA1096" w:rsidRDefault="00CA1096" w:rsidP="00CA1096">
            <w:pPr>
              <w:spacing w:line="240" w:lineRule="auto"/>
            </w:pPr>
            <w:r>
              <w:t xml:space="preserve">Natronlauge, 2 </w:t>
            </w:r>
            <w:proofErr w:type="spellStart"/>
            <w:r>
              <w:t>mol</w:t>
            </w:r>
            <w:proofErr w:type="spellEnd"/>
            <w:r>
              <w:t>/L</w:t>
            </w:r>
          </w:p>
        </w:tc>
        <w:tc>
          <w:tcPr>
            <w:tcW w:w="1974" w:type="dxa"/>
          </w:tcPr>
          <w:p w14:paraId="0E3B58A8" w14:textId="49339359" w:rsidR="00CA1096" w:rsidRDefault="00043982" w:rsidP="00CA1096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15C4E9F8" w14:textId="1810620B" w:rsidR="00CA1096" w:rsidRDefault="00043982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3E5086C4" w14:textId="478DFAF7" w:rsidR="00CA1096" w:rsidRDefault="00043982" w:rsidP="00CA1096">
            <w:pPr>
              <w:spacing w:line="240" w:lineRule="auto"/>
            </w:pPr>
            <w:r>
              <w:t>L</w:t>
            </w:r>
          </w:p>
        </w:tc>
      </w:tr>
      <w:tr w:rsidR="00CA1096" w14:paraId="5C075818" w14:textId="77777777" w:rsidTr="000F79DC">
        <w:tc>
          <w:tcPr>
            <w:tcW w:w="3003" w:type="dxa"/>
          </w:tcPr>
          <w:p w14:paraId="3E69929F" w14:textId="3095EAB3" w:rsidR="00CA1096" w:rsidRPr="00AD0499" w:rsidRDefault="00CA1096" w:rsidP="00CA1096">
            <w:pPr>
              <w:spacing w:line="240" w:lineRule="auto"/>
            </w:pPr>
            <w:r w:rsidRPr="00156DEB">
              <w:t>Natriumhydroxid</w:t>
            </w:r>
          </w:p>
        </w:tc>
        <w:tc>
          <w:tcPr>
            <w:tcW w:w="1974" w:type="dxa"/>
          </w:tcPr>
          <w:p w14:paraId="732AA265" w14:textId="0259AE32" w:rsidR="00CA1096" w:rsidRDefault="00CA1096" w:rsidP="00CA1096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45A4E537" w14:textId="457C6D7C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61FA57CE" w14:textId="5181062A" w:rsidR="00CA1096" w:rsidRDefault="00CA1096" w:rsidP="00CA1096">
            <w:pPr>
              <w:spacing w:line="240" w:lineRule="auto"/>
            </w:pPr>
            <w:r>
              <w:t>L, A</w:t>
            </w:r>
          </w:p>
        </w:tc>
      </w:tr>
      <w:tr w:rsidR="00CA1096" w14:paraId="729F62A8" w14:textId="77777777" w:rsidTr="000F79DC">
        <w:tc>
          <w:tcPr>
            <w:tcW w:w="3003" w:type="dxa"/>
          </w:tcPr>
          <w:p w14:paraId="4F300D41" w14:textId="037249EC" w:rsidR="00CA1096" w:rsidRPr="00AD0499" w:rsidRDefault="00CA1096" w:rsidP="00CA1096">
            <w:pPr>
              <w:spacing w:line="240" w:lineRule="auto"/>
            </w:pPr>
            <w:r w:rsidRPr="00156DEB">
              <w:t>Ethanol</w:t>
            </w:r>
          </w:p>
        </w:tc>
        <w:tc>
          <w:tcPr>
            <w:tcW w:w="1974" w:type="dxa"/>
          </w:tcPr>
          <w:p w14:paraId="01794811" w14:textId="528A82CE" w:rsidR="00CA1096" w:rsidRDefault="00CA1096" w:rsidP="00CA1096">
            <w:pPr>
              <w:spacing w:line="240" w:lineRule="auto"/>
            </w:pPr>
            <w:r>
              <w:t>K, W</w:t>
            </w:r>
          </w:p>
        </w:tc>
        <w:tc>
          <w:tcPr>
            <w:tcW w:w="2154" w:type="dxa"/>
          </w:tcPr>
          <w:p w14:paraId="24CE524D" w14:textId="26C8E8C9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1A380834" w14:textId="04973998" w:rsidR="00CA1096" w:rsidRDefault="00CA1096" w:rsidP="00CA1096">
            <w:pPr>
              <w:spacing w:line="240" w:lineRule="auto"/>
            </w:pPr>
            <w:r>
              <w:t>L</w:t>
            </w:r>
          </w:p>
        </w:tc>
      </w:tr>
      <w:tr w:rsidR="00CA1096" w14:paraId="07243E90" w14:textId="77777777" w:rsidTr="000F79DC">
        <w:tc>
          <w:tcPr>
            <w:tcW w:w="3003" w:type="dxa"/>
          </w:tcPr>
          <w:p w14:paraId="34D762C8" w14:textId="02EEC638" w:rsidR="00CA1096" w:rsidRPr="00AD0499" w:rsidRDefault="00CA1096" w:rsidP="00CA1096">
            <w:pPr>
              <w:spacing w:line="240" w:lineRule="auto"/>
            </w:pPr>
            <w:r>
              <w:t>Methanol</w:t>
            </w:r>
          </w:p>
        </w:tc>
        <w:tc>
          <w:tcPr>
            <w:tcW w:w="1974" w:type="dxa"/>
          </w:tcPr>
          <w:p w14:paraId="45F5538B" w14:textId="1D36FC3B" w:rsidR="00CA1096" w:rsidRDefault="00CA1096" w:rsidP="00CA1096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6F92E0DF" w14:textId="61772B84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70C9C1FF" w14:textId="33CD4DC1" w:rsidR="00CA1096" w:rsidRDefault="00CA1096" w:rsidP="00CA1096">
            <w:pPr>
              <w:spacing w:line="240" w:lineRule="auto"/>
            </w:pPr>
            <w:r>
              <w:t>L, A, B</w:t>
            </w:r>
          </w:p>
        </w:tc>
      </w:tr>
      <w:tr w:rsidR="00CA1096" w14:paraId="6FB6EA74" w14:textId="77777777" w:rsidTr="000F79DC">
        <w:tc>
          <w:tcPr>
            <w:tcW w:w="3003" w:type="dxa"/>
          </w:tcPr>
          <w:p w14:paraId="0291FF49" w14:textId="5EDCDA58" w:rsidR="00CA1096" w:rsidRPr="00AD0499" w:rsidRDefault="00CA1096" w:rsidP="00CA1096">
            <w:pPr>
              <w:spacing w:line="240" w:lineRule="auto"/>
            </w:pPr>
            <w:r w:rsidRPr="0052607D">
              <w:t>2-Bromacetophenon</w:t>
            </w:r>
          </w:p>
        </w:tc>
        <w:tc>
          <w:tcPr>
            <w:tcW w:w="1974" w:type="dxa"/>
          </w:tcPr>
          <w:p w14:paraId="35FB5130" w14:textId="59B14AA4" w:rsidR="00CA1096" w:rsidRDefault="00CA1096" w:rsidP="00CA1096">
            <w:pPr>
              <w:spacing w:line="240" w:lineRule="auto"/>
            </w:pPr>
            <w:r>
              <w:t>K, W, A</w:t>
            </w:r>
          </w:p>
        </w:tc>
        <w:tc>
          <w:tcPr>
            <w:tcW w:w="2154" w:type="dxa"/>
          </w:tcPr>
          <w:p w14:paraId="056664BA" w14:textId="01896C45" w:rsidR="00CA1096" w:rsidRDefault="00CA1096" w:rsidP="00CA1096">
            <w:pPr>
              <w:spacing w:line="240" w:lineRule="auto"/>
            </w:pPr>
            <w:r>
              <w:t>W, A</w:t>
            </w:r>
          </w:p>
        </w:tc>
        <w:tc>
          <w:tcPr>
            <w:tcW w:w="2154" w:type="dxa"/>
          </w:tcPr>
          <w:p w14:paraId="4432E639" w14:textId="100B3BC1" w:rsidR="00CA1096" w:rsidRDefault="00CA1096" w:rsidP="00CA1096">
            <w:pPr>
              <w:spacing w:line="240" w:lineRule="auto"/>
            </w:pPr>
            <w:r>
              <w:t>L, A</w:t>
            </w:r>
          </w:p>
        </w:tc>
      </w:tr>
    </w:tbl>
    <w:p w14:paraId="44CA4DFC" w14:textId="77777777" w:rsidR="00EE369D" w:rsidRPr="003F1177" w:rsidRDefault="00EE369D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 xml:space="preserve">K: </w:t>
      </w:r>
      <w:r w:rsidRPr="003F1177">
        <w:rPr>
          <w:sz w:val="20"/>
        </w:rPr>
        <w:t xml:space="preserve">Kontaminierte Kleidung schnellstmöglich entfernen; </w:t>
      </w:r>
      <w:r w:rsidRPr="003F1177">
        <w:rPr>
          <w:b/>
          <w:sz w:val="20"/>
        </w:rPr>
        <w:t xml:space="preserve">W: </w:t>
      </w:r>
      <w:r w:rsidRPr="003F1177">
        <w:rPr>
          <w:sz w:val="20"/>
        </w:rPr>
        <w:t>Mit Wasser spülen bzw. waschen;</w:t>
      </w:r>
    </w:p>
    <w:p w14:paraId="201E8800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F:</w:t>
      </w:r>
      <w:r w:rsidRPr="003F1177">
        <w:rPr>
          <w:sz w:val="20"/>
        </w:rPr>
        <w:t xml:space="preserve"> Mit spezieller Flüssigkeit spülen bzw. waschen; </w:t>
      </w:r>
      <w:r w:rsidRPr="003F1177">
        <w:rPr>
          <w:b/>
          <w:bCs/>
          <w:sz w:val="20"/>
        </w:rPr>
        <w:t>V:</w:t>
      </w:r>
      <w:r w:rsidRPr="003F1177">
        <w:rPr>
          <w:sz w:val="20"/>
        </w:rPr>
        <w:t xml:space="preserve"> Verband als Infektionsschutz; </w:t>
      </w:r>
      <w:r w:rsidRPr="003F1177">
        <w:rPr>
          <w:b/>
          <w:bCs/>
          <w:sz w:val="20"/>
        </w:rPr>
        <w:t>A:</w:t>
      </w:r>
      <w:r w:rsidRPr="003F1177">
        <w:rPr>
          <w:sz w:val="20"/>
        </w:rPr>
        <w:t xml:space="preserve"> Arzt aufsuchen</w:t>
      </w:r>
    </w:p>
    <w:p w14:paraId="4E543E77" w14:textId="77777777" w:rsidR="00EE369D" w:rsidRPr="003F1177" w:rsidRDefault="00EE369D" w:rsidP="003F1177">
      <w:pPr>
        <w:spacing w:line="240" w:lineRule="auto"/>
        <w:rPr>
          <w:sz w:val="20"/>
        </w:rPr>
      </w:pPr>
      <w:r w:rsidRPr="003F1177">
        <w:rPr>
          <w:b/>
          <w:bCs/>
          <w:sz w:val="20"/>
        </w:rPr>
        <w:t>L:</w:t>
      </w:r>
      <w:r w:rsidRPr="003F1177">
        <w:rPr>
          <w:sz w:val="20"/>
        </w:rPr>
        <w:t xml:space="preserve"> Frischluft zuführen; </w:t>
      </w:r>
      <w:r w:rsidRPr="003F1177">
        <w:rPr>
          <w:b/>
          <w:bCs/>
          <w:sz w:val="20"/>
        </w:rPr>
        <w:t>B:</w:t>
      </w:r>
      <w:r w:rsidRPr="003F1177">
        <w:rPr>
          <w:sz w:val="20"/>
        </w:rPr>
        <w:t xml:space="preserve"> Atmung kontrollieren und gegebenenfalls künstliche Beatmung</w:t>
      </w:r>
    </w:p>
    <w:p w14:paraId="10ED4C9A" w14:textId="77777777" w:rsidR="00CA2222" w:rsidRPr="003F1177" w:rsidRDefault="00CA2222" w:rsidP="000D4427">
      <w:pPr>
        <w:rPr>
          <w:sz w:val="20"/>
        </w:rPr>
      </w:pPr>
    </w:p>
    <w:p w14:paraId="7AA05C99" w14:textId="77777777" w:rsidR="00B36B3B" w:rsidRDefault="00B36B3B" w:rsidP="000D4427"/>
    <w:p w14:paraId="750D63AC" w14:textId="77777777" w:rsidR="00607B95" w:rsidRPr="003F1177" w:rsidRDefault="00607B95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bookmarkStart w:id="1" w:name="OLE_LINK2"/>
      <w:r w:rsidRPr="003F1177">
        <w:rPr>
          <w:b/>
        </w:rPr>
        <w:t>Maßnahmen bei kleinen Störfällen:</w:t>
      </w:r>
    </w:p>
    <w:tbl>
      <w:tblPr>
        <w:tblW w:w="986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07B95" w14:paraId="1BE2A90E" w14:textId="77777777" w:rsidTr="00A503E0">
        <w:tc>
          <w:tcPr>
            <w:tcW w:w="34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F2F2F2"/>
            <w:vAlign w:val="center"/>
          </w:tcPr>
          <w:bookmarkEnd w:id="1"/>
          <w:p w14:paraId="1DB5B4B3" w14:textId="77777777" w:rsidR="00607B95" w:rsidRDefault="00607B95" w:rsidP="003F1177">
            <w:pPr>
              <w:spacing w:line="240" w:lineRule="auto"/>
              <w:jc w:val="left"/>
            </w:pPr>
            <w:r>
              <w:t>Substanz</w:t>
            </w:r>
          </w:p>
        </w:tc>
        <w:tc>
          <w:tcPr>
            <w:tcW w:w="6463" w:type="dxa"/>
            <w:tcBorders>
              <w:left w:val="single" w:sz="6" w:space="0" w:color="auto"/>
              <w:bottom w:val="single" w:sz="6" w:space="0" w:color="auto"/>
            </w:tcBorders>
            <w:shd w:val="clear" w:color="auto" w:fill="F2F2F2"/>
            <w:vAlign w:val="center"/>
          </w:tcPr>
          <w:p w14:paraId="5EE1EA34" w14:textId="77777777" w:rsidR="00607B95" w:rsidRDefault="00607B95" w:rsidP="003F1177">
            <w:pPr>
              <w:spacing w:line="240" w:lineRule="auto"/>
              <w:jc w:val="left"/>
            </w:pPr>
            <w:r>
              <w:t>Störfallverhalten</w:t>
            </w:r>
          </w:p>
        </w:tc>
      </w:tr>
      <w:tr w:rsidR="00CA1096" w14:paraId="0A3B4B8B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C4198" w14:textId="5EF3DC18" w:rsidR="00CA1096" w:rsidRDefault="00CA1096" w:rsidP="00CA1096">
            <w:pPr>
              <w:spacing w:line="240" w:lineRule="auto"/>
              <w:jc w:val="left"/>
            </w:pPr>
            <w:r>
              <w:t>Acetophenon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6ED574E" w14:textId="49EFC7FC" w:rsidR="00CA1096" w:rsidRDefault="00CA1096" w:rsidP="00CA1096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A1096" w14:paraId="055DEF31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DBEE2" w14:textId="1BA668BA" w:rsidR="00CA1096" w:rsidRDefault="00CA1096" w:rsidP="00CA1096">
            <w:pPr>
              <w:spacing w:line="240" w:lineRule="auto"/>
              <w:jc w:val="left"/>
            </w:pPr>
            <w:r>
              <w:t>Eisessig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3209E19" w14:textId="4E2A2B44" w:rsidR="00CA1096" w:rsidRDefault="00CA1096" w:rsidP="00CA1096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A1096" w14:paraId="2EA8C307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80404" w14:textId="2A4F4787" w:rsidR="00CA1096" w:rsidRPr="00AD0499" w:rsidRDefault="00CA1096" w:rsidP="00CA1096">
            <w:pPr>
              <w:spacing w:line="240" w:lineRule="auto"/>
              <w:jc w:val="left"/>
            </w:pPr>
            <w:r>
              <w:t>Bromwasserstoffsäure, 48%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F6EF48F" w14:textId="74AEA177" w:rsidR="00CA1096" w:rsidRDefault="00CA1096" w:rsidP="00CA1096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A1096" w14:paraId="65BFDAF2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16BE0" w14:textId="16E33DA4" w:rsidR="00CA1096" w:rsidRPr="00AD0499" w:rsidRDefault="00CA1096" w:rsidP="00CA1096">
            <w:pPr>
              <w:spacing w:line="240" w:lineRule="auto"/>
              <w:jc w:val="left"/>
            </w:pPr>
            <w:r>
              <w:t>Brom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0E469E8" w14:textId="46B8AEF9" w:rsidR="00CA1096" w:rsidRDefault="00CA1096" w:rsidP="00CA1096">
            <w:pPr>
              <w:spacing w:line="240" w:lineRule="auto"/>
              <w:jc w:val="left"/>
            </w:pPr>
            <w:r>
              <w:t xml:space="preserve">Mit </w:t>
            </w:r>
            <w:proofErr w:type="spellStart"/>
            <w:r>
              <w:t>Natriumthiosulfatlösung</w:t>
            </w:r>
            <w:proofErr w:type="spellEnd"/>
            <w:r>
              <w:t xml:space="preserve"> versetzen, </w:t>
            </w:r>
            <w:proofErr w:type="spellStart"/>
            <w:r>
              <w:t>Cb</w:t>
            </w:r>
            <w:proofErr w:type="spellEnd"/>
          </w:p>
        </w:tc>
      </w:tr>
      <w:tr w:rsidR="00CA1096" w14:paraId="3D84E240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F9B7F" w14:textId="04A65DEF" w:rsidR="00CA1096" w:rsidRPr="00AD0499" w:rsidRDefault="00CA1096" w:rsidP="00CA1096">
            <w:pPr>
              <w:spacing w:line="240" w:lineRule="auto"/>
              <w:jc w:val="left"/>
            </w:pPr>
            <w:r>
              <w:t xml:space="preserve">Natronlauge, 2 </w:t>
            </w:r>
            <w:proofErr w:type="spellStart"/>
            <w:r>
              <w:t>mol</w:t>
            </w:r>
            <w:proofErr w:type="spellEnd"/>
            <w:r>
              <w:t>/L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04D38B2" w14:textId="2991C3C9" w:rsidR="00CA1096" w:rsidRDefault="00CA1096" w:rsidP="00CA1096">
            <w:pPr>
              <w:spacing w:line="240" w:lineRule="auto"/>
              <w:jc w:val="left"/>
            </w:pPr>
            <w:r>
              <w:t>W</w:t>
            </w:r>
          </w:p>
        </w:tc>
      </w:tr>
      <w:tr w:rsidR="00CA1096" w14:paraId="11AAFA71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DED77" w14:textId="4BBF5936" w:rsidR="00CA1096" w:rsidRPr="00AD0499" w:rsidRDefault="00CA1096" w:rsidP="00CA1096">
            <w:pPr>
              <w:spacing w:line="240" w:lineRule="auto"/>
              <w:jc w:val="left"/>
            </w:pPr>
            <w:r w:rsidRPr="00156DEB">
              <w:t>Natriumhydroxid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56BBFD5" w14:textId="11571E5F" w:rsidR="00CA1096" w:rsidRDefault="00CA1096" w:rsidP="00CA1096">
            <w:pPr>
              <w:spacing w:line="240" w:lineRule="auto"/>
              <w:jc w:val="left"/>
            </w:pPr>
            <w:r>
              <w:t>T</w:t>
            </w:r>
          </w:p>
        </w:tc>
      </w:tr>
      <w:tr w:rsidR="00CA1096" w14:paraId="270F413C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CA608" w14:textId="310A7858" w:rsidR="00CA1096" w:rsidRPr="00AD0499" w:rsidRDefault="00CA1096" w:rsidP="00CA1096">
            <w:pPr>
              <w:spacing w:line="240" w:lineRule="auto"/>
              <w:jc w:val="left"/>
            </w:pPr>
            <w:r w:rsidRPr="00156DEB">
              <w:t>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C5A80E3" w14:textId="5816FFAE" w:rsidR="00CA1096" w:rsidRDefault="00CA1096" w:rsidP="00CA1096">
            <w:pPr>
              <w:spacing w:line="240" w:lineRule="auto"/>
              <w:jc w:val="left"/>
            </w:pPr>
            <w:proofErr w:type="spellStart"/>
            <w:r>
              <w:t>Cb</w:t>
            </w:r>
            <w:proofErr w:type="spellEnd"/>
          </w:p>
        </w:tc>
      </w:tr>
      <w:tr w:rsidR="00CA1096" w14:paraId="140841CF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B4335" w14:textId="116BDA8B" w:rsidR="00CA1096" w:rsidRPr="00AD0499" w:rsidRDefault="00CA1096" w:rsidP="00CA1096">
            <w:pPr>
              <w:spacing w:line="240" w:lineRule="auto"/>
              <w:jc w:val="left"/>
            </w:pPr>
            <w:r>
              <w:t>Methanol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BDE2397" w14:textId="055B8D35" w:rsidR="00CA1096" w:rsidRDefault="00CA1096" w:rsidP="00CA1096">
            <w:pPr>
              <w:spacing w:line="240" w:lineRule="auto"/>
              <w:jc w:val="left"/>
            </w:pPr>
            <w:r>
              <w:t>T</w:t>
            </w:r>
          </w:p>
        </w:tc>
      </w:tr>
      <w:tr w:rsidR="00CA1096" w14:paraId="68B6426D" w14:textId="77777777" w:rsidTr="006350E4">
        <w:tc>
          <w:tcPr>
            <w:tcW w:w="34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49068" w14:textId="331F3FB1" w:rsidR="00CA1096" w:rsidRDefault="00CA1096" w:rsidP="00CA1096">
            <w:pPr>
              <w:spacing w:line="240" w:lineRule="auto"/>
              <w:jc w:val="left"/>
            </w:pPr>
            <w:r w:rsidRPr="0052607D">
              <w:t>2-Bromacetophenon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4C4B08F" w14:textId="4B3D80A6" w:rsidR="00CA1096" w:rsidRDefault="000F79DC" w:rsidP="00CA1096">
            <w:pPr>
              <w:spacing w:line="240" w:lineRule="auto"/>
              <w:jc w:val="left"/>
            </w:pPr>
            <w:r>
              <w:t>T</w:t>
            </w:r>
          </w:p>
        </w:tc>
      </w:tr>
    </w:tbl>
    <w:p w14:paraId="1B4A3BD2" w14:textId="77777777" w:rsidR="00933768" w:rsidRPr="003F1177" w:rsidRDefault="00933768" w:rsidP="003F1177">
      <w:pPr>
        <w:spacing w:before="60" w:line="240" w:lineRule="auto"/>
        <w:rPr>
          <w:sz w:val="20"/>
        </w:rPr>
      </w:pPr>
      <w:r w:rsidRPr="003F1177">
        <w:rPr>
          <w:b/>
          <w:sz w:val="20"/>
        </w:rPr>
        <w:t>T:</w:t>
      </w:r>
      <w:r w:rsidRPr="003F1177">
        <w:rPr>
          <w:sz w:val="20"/>
        </w:rPr>
        <w:t xml:space="preserve"> Trocken aufnehmen; </w:t>
      </w:r>
      <w:r w:rsidRPr="003F1177">
        <w:rPr>
          <w:b/>
          <w:bCs/>
          <w:sz w:val="20"/>
        </w:rPr>
        <w:t>W:</w:t>
      </w:r>
      <w:r w:rsidRPr="003F1177">
        <w:rPr>
          <w:sz w:val="20"/>
        </w:rPr>
        <w:t xml:space="preserve"> Mit Wasser spülen;</w:t>
      </w:r>
      <w:r w:rsidRPr="003F1177">
        <w:rPr>
          <w:b/>
          <w:bCs/>
          <w:sz w:val="20"/>
        </w:rPr>
        <w:t xml:space="preserve"> </w:t>
      </w:r>
      <w:proofErr w:type="spellStart"/>
      <w:r w:rsidRPr="003F1177">
        <w:rPr>
          <w:b/>
          <w:bCs/>
          <w:sz w:val="20"/>
        </w:rPr>
        <w:t>Cb</w:t>
      </w:r>
      <w:proofErr w:type="spellEnd"/>
      <w:r w:rsidRPr="003F1177">
        <w:rPr>
          <w:b/>
          <w:bCs/>
          <w:sz w:val="20"/>
        </w:rPr>
        <w:t>:</w:t>
      </w:r>
      <w:r w:rsidRPr="003F1177">
        <w:rPr>
          <w:sz w:val="20"/>
        </w:rPr>
        <w:t xml:space="preserve"> Mit Chemikalienbinder aufnehmen</w:t>
      </w:r>
    </w:p>
    <w:p w14:paraId="4CB93179" w14:textId="77777777" w:rsidR="00B36B3B" w:rsidRDefault="00B36B3B" w:rsidP="000D4427"/>
    <w:p w14:paraId="77ABC6FF" w14:textId="77777777" w:rsidR="00933768" w:rsidRPr="003F1177" w:rsidRDefault="00933768" w:rsidP="00F35840">
      <w:pPr>
        <w:shd w:val="clear" w:color="auto" w:fill="D9D9D9" w:themeFill="background1" w:themeFillShade="D9"/>
        <w:spacing w:after="120" w:line="240" w:lineRule="auto"/>
        <w:rPr>
          <w:b/>
        </w:rPr>
      </w:pPr>
      <w:r w:rsidRPr="003F1177">
        <w:rPr>
          <w:b/>
        </w:rPr>
        <w:t>Maßnahmen bei Bränden:</w:t>
      </w:r>
    </w:p>
    <w:p w14:paraId="13FE0EE3" w14:textId="77777777" w:rsidR="00933768" w:rsidRDefault="00933768" w:rsidP="000D4427">
      <w:r w:rsidRPr="00EE0FA7">
        <w:t>Brände können mit</w:t>
      </w:r>
      <w:r>
        <w:t xml:space="preserve"> </w:t>
      </w:r>
      <w:r w:rsidRPr="00EE0FA7">
        <w:t>einem CO</w:t>
      </w:r>
      <w:r w:rsidRPr="006B05AD">
        <w:rPr>
          <w:vertAlign w:val="subscript"/>
        </w:rPr>
        <w:t>2</w:t>
      </w:r>
      <w:r w:rsidRPr="00EE0FA7">
        <w:t>- oder Pulver-Löscher gelöscht werden.</w:t>
      </w:r>
    </w:p>
    <w:p w14:paraId="65606C57" w14:textId="77777777" w:rsidR="005B6F98" w:rsidRDefault="005B6F98" w:rsidP="000D4427"/>
    <w:p w14:paraId="2B87DD78" w14:textId="77777777" w:rsidR="005B6F98" w:rsidRDefault="005B6F98" w:rsidP="000D4427"/>
    <w:p w14:paraId="6759FEC7" w14:textId="77777777" w:rsidR="005B6F98" w:rsidRDefault="005B6F98" w:rsidP="000D4427"/>
    <w:p w14:paraId="6CD1F443" w14:textId="77777777" w:rsidR="005B6F98" w:rsidRDefault="005B6F98" w:rsidP="000D4427"/>
    <w:p w14:paraId="5C24114E" w14:textId="77777777" w:rsidR="005B6F98" w:rsidRDefault="005B6F98" w:rsidP="000D4427"/>
    <w:p w14:paraId="413255AE" w14:textId="77777777" w:rsidR="005B6F98" w:rsidRPr="00EE0FA7" w:rsidRDefault="005B6F98" w:rsidP="000D4427"/>
    <w:p w14:paraId="52850484" w14:textId="77777777" w:rsidR="004A5BD3" w:rsidRDefault="004A5BD3" w:rsidP="000D4427"/>
    <w:p w14:paraId="540B0F33" w14:textId="77777777" w:rsidR="00607B95" w:rsidRPr="00B943A8" w:rsidRDefault="00607B95" w:rsidP="00F35840">
      <w:pPr>
        <w:shd w:val="clear" w:color="auto" w:fill="D9D9D9" w:themeFill="background1" w:themeFillShade="D9"/>
        <w:spacing w:after="120" w:line="240" w:lineRule="auto"/>
      </w:pPr>
      <w:proofErr w:type="spellStart"/>
      <w:r w:rsidRPr="003F1177">
        <w:rPr>
          <w:b/>
        </w:rPr>
        <w:lastRenderedPageBreak/>
        <w:t>Entsorgungungsvorschläge</w:t>
      </w:r>
      <w:proofErr w:type="spellEnd"/>
      <w:r w:rsidRPr="003F1177">
        <w:rPr>
          <w:b/>
        </w:rPr>
        <w:t>:</w:t>
      </w:r>
      <w:r w:rsidR="00B943A8">
        <w:rPr>
          <w:b/>
        </w:rPr>
        <w:t xml:space="preserve"> </w:t>
      </w:r>
      <w:r w:rsidR="00B943A8">
        <w:t xml:space="preserve">(Beachte: Edukte werden umgesetzt, Produkte abgegeben und </w:t>
      </w:r>
      <w:r w:rsidR="00B943A8" w:rsidRPr="00B943A8">
        <w:rPr>
          <w:b/>
        </w:rPr>
        <w:t>nicht</w:t>
      </w:r>
      <w:r w:rsidR="00B943A8">
        <w:t xml:space="preserve"> entsorgt!)</w:t>
      </w:r>
    </w:p>
    <w:tbl>
      <w:tblPr>
        <w:tblW w:w="986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9"/>
        <w:gridCol w:w="709"/>
        <w:gridCol w:w="567"/>
        <w:gridCol w:w="992"/>
        <w:gridCol w:w="5724"/>
      </w:tblGrid>
      <w:tr w:rsidR="00153D1D" w14:paraId="12BBBDF6" w14:textId="77777777" w:rsidTr="00A503E0">
        <w:tc>
          <w:tcPr>
            <w:tcW w:w="1869" w:type="dxa"/>
            <w:vMerge w:val="restart"/>
            <w:shd w:val="clear" w:color="auto" w:fill="F2F2F2"/>
            <w:vAlign w:val="center"/>
          </w:tcPr>
          <w:p w14:paraId="4752E9CC" w14:textId="77777777" w:rsidR="00153D1D" w:rsidRDefault="00153D1D" w:rsidP="003F1177">
            <w:pPr>
              <w:spacing w:line="240" w:lineRule="auto"/>
            </w:pPr>
            <w:r>
              <w:t>Substanz</w:t>
            </w:r>
          </w:p>
        </w:tc>
        <w:tc>
          <w:tcPr>
            <w:tcW w:w="2268" w:type="dxa"/>
            <w:gridSpan w:val="3"/>
            <w:shd w:val="clear" w:color="auto" w:fill="F2F2F2"/>
            <w:vAlign w:val="center"/>
          </w:tcPr>
          <w:p w14:paraId="52E021E2" w14:textId="77777777" w:rsidR="00153D1D" w:rsidRDefault="00153D1D" w:rsidP="003F1177">
            <w:pPr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5724" w:type="dxa"/>
            <w:vMerge w:val="restart"/>
            <w:shd w:val="clear" w:color="auto" w:fill="F2F2F2"/>
            <w:vAlign w:val="center"/>
          </w:tcPr>
          <w:p w14:paraId="7B80AEB8" w14:textId="77777777" w:rsidR="00153D1D" w:rsidRDefault="00153D1D" w:rsidP="003F1177">
            <w:pPr>
              <w:spacing w:line="240" w:lineRule="auto"/>
              <w:jc w:val="left"/>
            </w:pPr>
            <w:r>
              <w:t>Sonderentsorgung</w:t>
            </w:r>
          </w:p>
        </w:tc>
      </w:tr>
      <w:tr w:rsidR="00153D1D" w14:paraId="3726968A" w14:textId="77777777" w:rsidTr="00A503E0">
        <w:tc>
          <w:tcPr>
            <w:tcW w:w="1869" w:type="dxa"/>
            <w:vMerge/>
            <w:shd w:val="clear" w:color="auto" w:fill="F2F2F2"/>
          </w:tcPr>
          <w:p w14:paraId="4773363F" w14:textId="77777777" w:rsidR="00153D1D" w:rsidRDefault="00153D1D" w:rsidP="003F1177">
            <w:pPr>
              <w:spacing w:line="240" w:lineRule="auto"/>
            </w:pPr>
          </w:p>
        </w:tc>
        <w:tc>
          <w:tcPr>
            <w:tcW w:w="709" w:type="dxa"/>
            <w:shd w:val="clear" w:color="auto" w:fill="F2F2F2"/>
            <w:vAlign w:val="center"/>
          </w:tcPr>
          <w:p w14:paraId="29F4EB5A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A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33F594B8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B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6F571315" w14:textId="77777777" w:rsidR="00153D1D" w:rsidRPr="00103BA0" w:rsidRDefault="00153D1D" w:rsidP="003F1177">
            <w:pPr>
              <w:spacing w:line="240" w:lineRule="auto"/>
              <w:jc w:val="center"/>
            </w:pPr>
            <w:r w:rsidRPr="00103BA0">
              <w:t>Cl</w:t>
            </w:r>
          </w:p>
        </w:tc>
        <w:tc>
          <w:tcPr>
            <w:tcW w:w="5724" w:type="dxa"/>
            <w:vMerge/>
            <w:shd w:val="clear" w:color="auto" w:fill="F2F2F2"/>
          </w:tcPr>
          <w:p w14:paraId="7A840E54" w14:textId="77777777" w:rsidR="00153D1D" w:rsidRDefault="00153D1D" w:rsidP="003F1177">
            <w:pPr>
              <w:spacing w:line="240" w:lineRule="auto"/>
            </w:pPr>
          </w:p>
        </w:tc>
      </w:tr>
      <w:tr w:rsidR="00AD0499" w14:paraId="1A646B26" w14:textId="77777777" w:rsidTr="00252C18">
        <w:tc>
          <w:tcPr>
            <w:tcW w:w="1869" w:type="dxa"/>
          </w:tcPr>
          <w:p w14:paraId="545DEF6A" w14:textId="437ED54D" w:rsidR="00AD0499" w:rsidRDefault="00AD0499" w:rsidP="00AD0499">
            <w:pPr>
              <w:spacing w:line="240" w:lineRule="auto"/>
              <w:jc w:val="left"/>
            </w:pPr>
            <w:r w:rsidRPr="00AD0499">
              <w:t>Eisessig</w:t>
            </w:r>
          </w:p>
        </w:tc>
        <w:tc>
          <w:tcPr>
            <w:tcW w:w="709" w:type="dxa"/>
            <w:vAlign w:val="center"/>
          </w:tcPr>
          <w:p w14:paraId="32B69CE9" w14:textId="4C3C7EDA" w:rsidR="00AD0499" w:rsidRDefault="00AD0499" w:rsidP="00AD0499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2AE6399" w14:textId="77777777" w:rsidR="00AD0499" w:rsidRDefault="00AD0499" w:rsidP="00AD0499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72FACF7" w14:textId="77777777" w:rsidR="00AD0499" w:rsidRDefault="00AD0499" w:rsidP="00AD0499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1B0B450B" w14:textId="22E271B1" w:rsidR="00AD0499" w:rsidRDefault="00CA1096" w:rsidP="00AD0499">
            <w:pPr>
              <w:spacing w:line="240" w:lineRule="auto"/>
              <w:jc w:val="left"/>
            </w:pPr>
            <w:r>
              <w:t>Verdünnt in Kanalisation</w:t>
            </w:r>
          </w:p>
        </w:tc>
      </w:tr>
      <w:tr w:rsidR="00CA1096" w14:paraId="74FC101B" w14:textId="77777777" w:rsidTr="00D55C2E">
        <w:tc>
          <w:tcPr>
            <w:tcW w:w="1869" w:type="dxa"/>
          </w:tcPr>
          <w:p w14:paraId="47DB9F16" w14:textId="0502CADB" w:rsidR="00CA1096" w:rsidRPr="00AD0499" w:rsidRDefault="00CA1096" w:rsidP="00CA1096">
            <w:pPr>
              <w:spacing w:line="240" w:lineRule="auto"/>
              <w:jc w:val="left"/>
            </w:pPr>
            <w:r w:rsidRPr="00AD0499">
              <w:t>Bromwasserstoffsäure, 48%</w:t>
            </w:r>
          </w:p>
        </w:tc>
        <w:tc>
          <w:tcPr>
            <w:tcW w:w="709" w:type="dxa"/>
            <w:vAlign w:val="center"/>
          </w:tcPr>
          <w:p w14:paraId="4F72F51E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8326FD8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1F9732F" w14:textId="6C48BAE2" w:rsidR="00CA1096" w:rsidRDefault="00CA1096" w:rsidP="00CA1096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724" w:type="dxa"/>
          </w:tcPr>
          <w:p w14:paraId="29C49104" w14:textId="292BE647" w:rsidR="00CA1096" w:rsidRDefault="00CA1096" w:rsidP="00CA1096">
            <w:pPr>
              <w:spacing w:line="240" w:lineRule="auto"/>
              <w:jc w:val="left"/>
            </w:pPr>
            <w:r>
              <w:t>In Eiswasser einrühren, mit NaOH neutralisieren</w:t>
            </w:r>
          </w:p>
        </w:tc>
      </w:tr>
      <w:tr w:rsidR="00CA1096" w14:paraId="0ECED0A8" w14:textId="77777777" w:rsidTr="00252C18">
        <w:tc>
          <w:tcPr>
            <w:tcW w:w="1869" w:type="dxa"/>
          </w:tcPr>
          <w:p w14:paraId="04EFAEC0" w14:textId="2F2780EB" w:rsidR="00CA1096" w:rsidRPr="00AD0499" w:rsidRDefault="00CA1096" w:rsidP="00CA1096">
            <w:pPr>
              <w:spacing w:line="240" w:lineRule="auto"/>
              <w:jc w:val="left"/>
            </w:pPr>
            <w:r w:rsidRPr="00AD0499">
              <w:t xml:space="preserve">Natronlauge, 2 </w:t>
            </w:r>
            <w:proofErr w:type="spellStart"/>
            <w:r w:rsidRPr="00AD0499">
              <w:t>mol</w:t>
            </w:r>
            <w:proofErr w:type="spellEnd"/>
            <w:r w:rsidRPr="00AD0499">
              <w:t>/L</w:t>
            </w:r>
          </w:p>
        </w:tc>
        <w:tc>
          <w:tcPr>
            <w:tcW w:w="709" w:type="dxa"/>
            <w:vAlign w:val="center"/>
          </w:tcPr>
          <w:p w14:paraId="7A0FC0D5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4965975A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96C27CB" w14:textId="4EB362E5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253F7741" w14:textId="7899DCAB" w:rsidR="00CA1096" w:rsidRDefault="00CA1096" w:rsidP="00CA1096">
            <w:pPr>
              <w:spacing w:line="240" w:lineRule="auto"/>
              <w:jc w:val="left"/>
            </w:pPr>
            <w:r>
              <w:t>Verdünnt in Kanalisation</w:t>
            </w:r>
          </w:p>
        </w:tc>
      </w:tr>
      <w:tr w:rsidR="00CA1096" w14:paraId="3E6EEC9F" w14:textId="77777777" w:rsidTr="00252C18">
        <w:tc>
          <w:tcPr>
            <w:tcW w:w="1869" w:type="dxa"/>
          </w:tcPr>
          <w:p w14:paraId="286106C5" w14:textId="40786DB9" w:rsidR="00CA1096" w:rsidRPr="00AD0499" w:rsidRDefault="00CA1096" w:rsidP="00CA1096">
            <w:pPr>
              <w:spacing w:line="240" w:lineRule="auto"/>
              <w:jc w:val="left"/>
            </w:pPr>
            <w:r w:rsidRPr="00AD0499">
              <w:t>Natriumhydroxid</w:t>
            </w:r>
          </w:p>
        </w:tc>
        <w:tc>
          <w:tcPr>
            <w:tcW w:w="709" w:type="dxa"/>
            <w:vAlign w:val="center"/>
          </w:tcPr>
          <w:p w14:paraId="2D4D743B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0F70CBE9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54B6044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67B8FA80" w14:textId="4D6FED99" w:rsidR="00CA1096" w:rsidRDefault="00CA1096" w:rsidP="00CA1096">
            <w:pPr>
              <w:spacing w:line="240" w:lineRule="auto"/>
              <w:jc w:val="left"/>
            </w:pPr>
            <w:r>
              <w:t>Verdünnt in Kanalisation</w:t>
            </w:r>
          </w:p>
        </w:tc>
      </w:tr>
      <w:tr w:rsidR="00CA1096" w14:paraId="76CD1D0E" w14:textId="77777777" w:rsidTr="00252C18">
        <w:tc>
          <w:tcPr>
            <w:tcW w:w="1869" w:type="dxa"/>
          </w:tcPr>
          <w:p w14:paraId="53D9C0C7" w14:textId="35E09EEB" w:rsidR="00CA1096" w:rsidRPr="00AD0499" w:rsidRDefault="00CA1096" w:rsidP="00CA1096">
            <w:pPr>
              <w:spacing w:line="240" w:lineRule="auto"/>
              <w:jc w:val="left"/>
            </w:pPr>
            <w:r w:rsidRPr="00AD0499">
              <w:t>Ethanol</w:t>
            </w:r>
          </w:p>
        </w:tc>
        <w:tc>
          <w:tcPr>
            <w:tcW w:w="709" w:type="dxa"/>
            <w:vAlign w:val="center"/>
          </w:tcPr>
          <w:p w14:paraId="63C583CF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67" w:type="dxa"/>
            <w:vAlign w:val="center"/>
          </w:tcPr>
          <w:p w14:paraId="2B5E7D28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2F44304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4FBBE856" w14:textId="16F89735" w:rsidR="00CA1096" w:rsidRDefault="00CA1096" w:rsidP="00CA1096">
            <w:pPr>
              <w:spacing w:line="240" w:lineRule="auto"/>
              <w:jc w:val="left"/>
            </w:pPr>
            <w:r>
              <w:t>Verdünnt in Kanalisation</w:t>
            </w:r>
          </w:p>
        </w:tc>
      </w:tr>
      <w:tr w:rsidR="00CA1096" w14:paraId="39C14CEF" w14:textId="77777777" w:rsidTr="00252C18">
        <w:tc>
          <w:tcPr>
            <w:tcW w:w="1869" w:type="dxa"/>
          </w:tcPr>
          <w:p w14:paraId="2937C056" w14:textId="47B12DB6" w:rsidR="00CA1096" w:rsidRPr="00AD0499" w:rsidRDefault="00CA1096" w:rsidP="00CA1096">
            <w:pPr>
              <w:spacing w:line="240" w:lineRule="auto"/>
              <w:jc w:val="left"/>
            </w:pPr>
            <w:r w:rsidRPr="00AD0499">
              <w:t>Methanol</w:t>
            </w:r>
          </w:p>
        </w:tc>
        <w:tc>
          <w:tcPr>
            <w:tcW w:w="709" w:type="dxa"/>
            <w:vAlign w:val="center"/>
          </w:tcPr>
          <w:p w14:paraId="5ADA6E3E" w14:textId="59CD984E" w:rsidR="00CA1096" w:rsidRDefault="00CA1096" w:rsidP="00CA1096">
            <w:pPr>
              <w:spacing w:line="240" w:lineRule="auto"/>
              <w:jc w:val="center"/>
            </w:pPr>
            <w:r>
              <w:t>x</w:t>
            </w:r>
          </w:p>
        </w:tc>
        <w:tc>
          <w:tcPr>
            <w:tcW w:w="567" w:type="dxa"/>
            <w:vAlign w:val="center"/>
          </w:tcPr>
          <w:p w14:paraId="08C439E9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AEE5D02" w14:textId="77777777" w:rsidR="00CA1096" w:rsidRDefault="00CA1096" w:rsidP="00CA1096">
            <w:pPr>
              <w:spacing w:line="240" w:lineRule="auto"/>
              <w:jc w:val="center"/>
            </w:pPr>
          </w:p>
        </w:tc>
        <w:tc>
          <w:tcPr>
            <w:tcW w:w="5724" w:type="dxa"/>
            <w:vAlign w:val="center"/>
          </w:tcPr>
          <w:p w14:paraId="55730CDD" w14:textId="77777777" w:rsidR="00CA1096" w:rsidRDefault="00CA1096" w:rsidP="00CA1096">
            <w:pPr>
              <w:spacing w:line="240" w:lineRule="auto"/>
              <w:jc w:val="left"/>
            </w:pPr>
          </w:p>
        </w:tc>
      </w:tr>
    </w:tbl>
    <w:p w14:paraId="65B4A173" w14:textId="77777777" w:rsidR="00B36B3B" w:rsidRPr="00BC0993" w:rsidRDefault="00B36B3B" w:rsidP="000D4427"/>
    <w:tbl>
      <w:tblPr>
        <w:tblW w:w="0" w:type="auto"/>
        <w:tblBorders>
          <w:top w:val="single" w:sz="12" w:space="0" w:color="C00000"/>
          <w:left w:val="single" w:sz="12" w:space="0" w:color="C00000"/>
          <w:bottom w:val="single" w:sz="12" w:space="0" w:color="C00000"/>
          <w:right w:val="single" w:sz="12" w:space="0" w:color="C00000"/>
          <w:insideH w:val="single" w:sz="12" w:space="0" w:color="C00000"/>
          <w:insideV w:val="single" w:sz="12" w:space="0" w:color="C00000"/>
        </w:tblBorders>
        <w:tblLook w:val="01E0" w:firstRow="1" w:lastRow="1" w:firstColumn="1" w:lastColumn="1" w:noHBand="0" w:noVBand="0"/>
      </w:tblPr>
      <w:tblGrid>
        <w:gridCol w:w="9835"/>
      </w:tblGrid>
      <w:tr w:rsidR="00D85881" w:rsidRPr="00EF3FAE" w14:paraId="494BF211" w14:textId="77777777" w:rsidTr="00F71046">
        <w:tc>
          <w:tcPr>
            <w:tcW w:w="9855" w:type="dxa"/>
          </w:tcPr>
          <w:p w14:paraId="5DA2A379" w14:textId="77777777" w:rsidR="00D85881" w:rsidRPr="003F1177" w:rsidRDefault="00D85881" w:rsidP="000D4427">
            <w:pPr>
              <w:rPr>
                <w:b/>
              </w:rPr>
            </w:pPr>
            <w:r w:rsidRPr="003F1177">
              <w:rPr>
                <w:b/>
              </w:rPr>
              <w:t>Erklärung:</w:t>
            </w:r>
          </w:p>
          <w:p w14:paraId="43664BF9" w14:textId="77777777" w:rsidR="000E33EE" w:rsidRDefault="000E33EE" w:rsidP="00D85881">
            <w:pPr>
              <w:spacing w:line="240" w:lineRule="auto"/>
            </w:pPr>
            <w:r>
              <w:t>Dieses Vorprotokoll wurde von mir nach bestem Wissen unter Zuhilfenahme der bei „Literatur“ genannten Quellen eigenständig verfasst.</w:t>
            </w:r>
          </w:p>
          <w:p w14:paraId="467D6254" w14:textId="77777777" w:rsidR="006C62D3" w:rsidRDefault="006C62D3" w:rsidP="00D85881">
            <w:pPr>
              <w:spacing w:line="240" w:lineRule="auto"/>
              <w:rPr>
                <w:b/>
                <w:bCs/>
              </w:rPr>
            </w:pPr>
            <w:r w:rsidRPr="006C62D3">
              <w:rPr>
                <w:b/>
                <w:bCs/>
              </w:rPr>
              <w:t xml:space="preserve">Mir ist bewusst, dass die experimentelle Durchführung des Versuches erst begonnen werden darf, nachdem das Vorprotokoll </w:t>
            </w:r>
            <w:r w:rsidR="000E33EE">
              <w:rPr>
                <w:b/>
                <w:bCs/>
              </w:rPr>
              <w:t>durch einen Assistenten bzw. eine Assistentin unterschrieben worden ist.</w:t>
            </w:r>
          </w:p>
          <w:p w14:paraId="5332064F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4128DDB7" w14:textId="77777777" w:rsidR="000E33EE" w:rsidRDefault="000E33EE" w:rsidP="00D85881">
            <w:pPr>
              <w:spacing w:line="240" w:lineRule="auto"/>
              <w:rPr>
                <w:b/>
                <w:bCs/>
              </w:rPr>
            </w:pPr>
          </w:p>
          <w:p w14:paraId="57CE873A" w14:textId="4D51EB8C" w:rsidR="000E33EE" w:rsidRDefault="00043982" w:rsidP="00D8588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8112" behindDoc="0" locked="0" layoutInCell="1" allowOverlap="1" wp14:anchorId="395896D5" wp14:editId="57E455E6">
                      <wp:simplePos x="0" y="0"/>
                      <wp:positionH relativeFrom="column">
                        <wp:posOffset>3559810</wp:posOffset>
                      </wp:positionH>
                      <wp:positionV relativeFrom="paragraph">
                        <wp:posOffset>-26670</wp:posOffset>
                      </wp:positionV>
                      <wp:extent cx="1013725" cy="262440"/>
                      <wp:effectExtent l="38100" t="38100" r="34290" b="42545"/>
                      <wp:wrapNone/>
                      <wp:docPr id="1620893858" name="Freihand 1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3725" cy="262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E4E4D8" id="Freihand 111" o:spid="_x0000_s1026" type="#_x0000_t75" style="position:absolute;margin-left:279.95pt;margin-top:-2.45pt;width:80.5pt;height:21.3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">
                      <v:imagedata r:id="rId36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03B2C625" wp14:editId="4D2BF24A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48895</wp:posOffset>
                      </wp:positionV>
                      <wp:extent cx="817355" cy="130175"/>
                      <wp:effectExtent l="38100" t="38100" r="20955" b="41275"/>
                      <wp:wrapNone/>
                      <wp:docPr id="1111533581" name="Freihand 1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7355" cy="130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04814A" id="Freihand 108" o:spid="_x0000_s1026" type="#_x0000_t75" style="position:absolute;margin-left:40.6pt;margin-top:3.5pt;width:65.05pt;height:10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">
                      <v:imagedata r:id="rId38" o:title=""/>
                    </v:shape>
                  </w:pict>
                </mc:Fallback>
              </mc:AlternateContent>
            </w:r>
            <w:r w:rsidR="000E33EE">
              <w:rPr>
                <w:b/>
                <w:bCs/>
              </w:rPr>
              <w:t>Datum:                                                    Unterschrift Student*in:</w:t>
            </w:r>
          </w:p>
          <w:p w14:paraId="29269C6E" w14:textId="77777777" w:rsidR="000E33EE" w:rsidRPr="00EF3FAE" w:rsidRDefault="000E33EE" w:rsidP="00D85881">
            <w:pPr>
              <w:spacing w:line="240" w:lineRule="auto"/>
            </w:pPr>
          </w:p>
        </w:tc>
      </w:tr>
    </w:tbl>
    <w:p w14:paraId="630672CA" w14:textId="77777777" w:rsidR="00A137B8" w:rsidRDefault="00A137B8" w:rsidP="00E41A0B"/>
    <w:p w14:paraId="096EA207" w14:textId="77777777" w:rsidR="000E33EE" w:rsidRDefault="000E33EE" w:rsidP="00E41A0B"/>
    <w:p w14:paraId="744AA208" w14:textId="77777777" w:rsidR="000E33EE" w:rsidRPr="000E33EE" w:rsidRDefault="000E33EE" w:rsidP="00E41A0B">
      <w:pPr>
        <w:rPr>
          <w:b/>
        </w:rPr>
      </w:pPr>
      <w:r w:rsidRPr="000E33EE">
        <w:rPr>
          <w:b/>
        </w:rPr>
        <w:t xml:space="preserve">Unterschrift </w:t>
      </w:r>
      <w:proofErr w:type="spellStart"/>
      <w:r w:rsidRPr="000E33EE">
        <w:rPr>
          <w:b/>
        </w:rPr>
        <w:t>Assitent</w:t>
      </w:r>
      <w:proofErr w:type="spellEnd"/>
      <w:r w:rsidRPr="000E33EE">
        <w:rPr>
          <w:b/>
        </w:rPr>
        <w:t>*in:</w:t>
      </w:r>
    </w:p>
    <w:sectPr w:rsidR="000E33EE" w:rsidRPr="000E33EE" w:rsidSect="004D045D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2552" w:right="907" w:bottom="85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8BC3D" w14:textId="77777777" w:rsidR="005D1881" w:rsidRDefault="005D1881" w:rsidP="000D4427">
      <w:r>
        <w:separator/>
      </w:r>
    </w:p>
  </w:endnote>
  <w:endnote w:type="continuationSeparator" w:id="0">
    <w:p w14:paraId="2E95BE13" w14:textId="77777777" w:rsidR="005D1881" w:rsidRDefault="005D1881" w:rsidP="000D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8ACD" w14:textId="77777777" w:rsidR="00B17342" w:rsidRDefault="00B1734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601480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A14ABF" w14:textId="37A9877C" w:rsidR="006E0D23" w:rsidRPr="00E431E0" w:rsidRDefault="00E431E0" w:rsidP="00E431E0">
            <w:pPr>
              <w:pStyle w:val="Fuzeile"/>
              <w:jc w:val="right"/>
            </w:pPr>
            <w:r>
              <w:t>VP-V</w:t>
            </w:r>
            <w:r w:rsidR="00B943A8">
              <w:t>-Nr. 2.</w:t>
            </w:r>
            <w:r w:rsidR="00AD0499">
              <w:t>1</w:t>
            </w:r>
            <w:r>
              <w:t xml:space="preserve">: 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24DF" w14:textId="77777777" w:rsidR="00B17342" w:rsidRDefault="00B1734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03AE3" w14:textId="77777777" w:rsidR="005D1881" w:rsidRDefault="005D1881" w:rsidP="000D4427">
      <w:r>
        <w:separator/>
      </w:r>
    </w:p>
  </w:footnote>
  <w:footnote w:type="continuationSeparator" w:id="0">
    <w:p w14:paraId="7B241CBD" w14:textId="77777777" w:rsidR="005D1881" w:rsidRDefault="005D1881" w:rsidP="000D4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1062" w14:textId="77777777" w:rsidR="00B17342" w:rsidRDefault="00B1734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9CAC" w14:textId="77777777" w:rsidR="00E41A0B" w:rsidRPr="000D4427" w:rsidRDefault="00E41A0B" w:rsidP="00E41A0B">
    <w:r w:rsidRPr="000D4427">
      <w:rPr>
        <w:b/>
      </w:rPr>
      <w:t>Vorprotokoll</w:t>
    </w:r>
    <w:r w:rsidRPr="000D4427">
      <w:t xml:space="preserve"> (gleichzeitig Betriebsanweisung nach § </w:t>
    </w:r>
    <w:r>
      <w:t>14</w:t>
    </w:r>
    <w:r w:rsidRPr="000D4427">
      <w:t xml:space="preserve"> der GefStoffV)</w:t>
    </w:r>
  </w:p>
  <w:p w14:paraId="5DA14308" w14:textId="4F93F861" w:rsidR="00E41A0B" w:rsidRPr="000D4427" w:rsidRDefault="00E41A0B" w:rsidP="00E41A0B">
    <w:pPr>
      <w:spacing w:before="120"/>
    </w:pPr>
    <w:r w:rsidRPr="000D4427">
      <w:t>Name</w:t>
    </w:r>
    <w:r>
      <w:t xml:space="preserve"> </w:t>
    </w:r>
    <w:r w:rsidR="00CD65A0">
      <w:t>Lena-Marie Aßmann</w:t>
    </w:r>
    <w:r w:rsidR="000E33EE">
      <w:tab/>
    </w:r>
    <w:r w:rsidR="000E33EE">
      <w:tab/>
      <w:t xml:space="preserve">Kurs: </w:t>
    </w:r>
    <w:r w:rsidR="00CD65A0">
      <w:t>1</w:t>
    </w:r>
    <w:r w:rsidR="000E33EE">
      <w:tab/>
    </w:r>
    <w:r w:rsidR="000E33EE">
      <w:tab/>
      <w:t>Praktikumslabor:</w:t>
    </w:r>
    <w:r w:rsidR="00CD65A0">
      <w:t xml:space="preserve"> Saal 5 </w:t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</w:r>
    <w:r w:rsidR="00CD65A0">
      <w:tab/>
      <w:t>(26.42.00.24)</w:t>
    </w:r>
  </w:p>
  <w:p w14:paraId="15A4769A" w14:textId="0157732F" w:rsidR="00E41A0B" w:rsidRDefault="00B943A8" w:rsidP="00E41A0B">
    <w:r>
      <w:t>Versuchsnummer</w:t>
    </w:r>
    <w:r w:rsidR="00E41A0B" w:rsidRPr="000D4427">
      <w:t xml:space="preserve">: </w:t>
    </w:r>
    <w:r>
      <w:t>2.</w:t>
    </w:r>
    <w:r w:rsidR="00AD0499">
      <w:t>1 Reaktion von Acetophenon mit Brom in der Gegenwart von Säure</w:t>
    </w:r>
  </w:p>
  <w:p w14:paraId="6166B814" w14:textId="77777777" w:rsidR="000E33EE" w:rsidRDefault="000E33EE" w:rsidP="00E41A0B"/>
  <w:p w14:paraId="3CB0B1B4" w14:textId="46EB4522" w:rsidR="000E33EE" w:rsidRPr="00043982" w:rsidRDefault="000E33EE" w:rsidP="00E41A0B">
    <w:pPr>
      <w:rPr>
        <w:lang w:val="sv-SE"/>
      </w:rPr>
    </w:pPr>
    <w:proofErr w:type="spellStart"/>
    <w:r w:rsidRPr="00043982">
      <w:rPr>
        <w:lang w:val="sv-SE"/>
      </w:rPr>
      <w:t>Literatur</w:t>
    </w:r>
    <w:proofErr w:type="spellEnd"/>
    <w:r w:rsidRPr="00043982">
      <w:rPr>
        <w:lang w:val="sv-SE"/>
      </w:rPr>
      <w:t>:</w:t>
    </w:r>
    <w:r w:rsidR="00A503E0" w:rsidRPr="00043982">
      <w:rPr>
        <w:lang w:val="sv-SE"/>
      </w:rPr>
      <w:t xml:space="preserve"> </w:t>
    </w:r>
    <w:r w:rsidR="00043982" w:rsidRPr="00043982">
      <w:rPr>
        <w:bCs/>
        <w:lang w:val="sv-SE"/>
      </w:rPr>
      <w:t>Carl-Roth</w:t>
    </w:r>
    <w:r w:rsidR="00CA1096" w:rsidRPr="00043982">
      <w:rPr>
        <w:bCs/>
        <w:lang w:val="sv-SE"/>
      </w:rPr>
      <w:t>-SDS, GESTIS-</w:t>
    </w:r>
    <w:proofErr w:type="spellStart"/>
    <w:r w:rsidR="00CA1096" w:rsidRPr="00043982">
      <w:rPr>
        <w:bCs/>
        <w:lang w:val="sv-SE"/>
      </w:rPr>
      <w:t>Stoffdatenbank</w:t>
    </w:r>
    <w:proofErr w:type="spellEnd"/>
    <w:r w:rsidR="00CA1096" w:rsidRPr="00043982">
      <w:rPr>
        <w:bCs/>
        <w:lang w:val="sv-SE"/>
      </w:rPr>
      <w:t xml:space="preserve">, </w:t>
    </w:r>
    <w:proofErr w:type="spellStart"/>
    <w:r w:rsidR="00CA1096" w:rsidRPr="00043982">
      <w:rPr>
        <w:bCs/>
        <w:lang w:val="sv-SE"/>
      </w:rPr>
      <w:t>DaMaRIS</w:t>
    </w:r>
    <w:proofErr w:type="spellEnd"/>
  </w:p>
  <w:p w14:paraId="619E2972" w14:textId="77777777" w:rsidR="000E33EE" w:rsidRPr="00043982" w:rsidRDefault="000E33EE" w:rsidP="00E41A0B">
    <w:pPr>
      <w:rPr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31C2" w14:textId="77777777" w:rsidR="00B17342" w:rsidRDefault="00B1734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A0"/>
    <w:rsid w:val="0001442B"/>
    <w:rsid w:val="00024D89"/>
    <w:rsid w:val="00043982"/>
    <w:rsid w:val="000962DD"/>
    <w:rsid w:val="000A2236"/>
    <w:rsid w:val="000B3149"/>
    <w:rsid w:val="000D2D48"/>
    <w:rsid w:val="000D2F54"/>
    <w:rsid w:val="000D4427"/>
    <w:rsid w:val="000E33EE"/>
    <w:rsid w:val="000F1EED"/>
    <w:rsid w:val="000F4817"/>
    <w:rsid w:val="000F79DC"/>
    <w:rsid w:val="00103BA0"/>
    <w:rsid w:val="001372B9"/>
    <w:rsid w:val="00145A07"/>
    <w:rsid w:val="001517CA"/>
    <w:rsid w:val="00153D1D"/>
    <w:rsid w:val="00164DA1"/>
    <w:rsid w:val="00165FF3"/>
    <w:rsid w:val="00167DE3"/>
    <w:rsid w:val="001878D1"/>
    <w:rsid w:val="001C59E5"/>
    <w:rsid w:val="001E6448"/>
    <w:rsid w:val="0023507B"/>
    <w:rsid w:val="0024626E"/>
    <w:rsid w:val="0026350B"/>
    <w:rsid w:val="002A4D8D"/>
    <w:rsid w:val="002B6683"/>
    <w:rsid w:val="002D30A0"/>
    <w:rsid w:val="002D45E9"/>
    <w:rsid w:val="002F05E7"/>
    <w:rsid w:val="003249CC"/>
    <w:rsid w:val="0035748B"/>
    <w:rsid w:val="0038395D"/>
    <w:rsid w:val="00385351"/>
    <w:rsid w:val="003951EB"/>
    <w:rsid w:val="003B1EAB"/>
    <w:rsid w:val="003D5C42"/>
    <w:rsid w:val="003F1177"/>
    <w:rsid w:val="003F195D"/>
    <w:rsid w:val="003F334B"/>
    <w:rsid w:val="003F493A"/>
    <w:rsid w:val="00403A36"/>
    <w:rsid w:val="00404DEE"/>
    <w:rsid w:val="0040707C"/>
    <w:rsid w:val="00433523"/>
    <w:rsid w:val="0043717A"/>
    <w:rsid w:val="00451A31"/>
    <w:rsid w:val="00475C6F"/>
    <w:rsid w:val="004841D8"/>
    <w:rsid w:val="004904D0"/>
    <w:rsid w:val="004A206D"/>
    <w:rsid w:val="004A5BD3"/>
    <w:rsid w:val="004A61F7"/>
    <w:rsid w:val="004D045D"/>
    <w:rsid w:val="004D1239"/>
    <w:rsid w:val="004D1283"/>
    <w:rsid w:val="004F50CE"/>
    <w:rsid w:val="004F7C1B"/>
    <w:rsid w:val="00507E7B"/>
    <w:rsid w:val="0052441B"/>
    <w:rsid w:val="00532485"/>
    <w:rsid w:val="0054480B"/>
    <w:rsid w:val="005A0B05"/>
    <w:rsid w:val="005B6F98"/>
    <w:rsid w:val="005C39CC"/>
    <w:rsid w:val="005D1881"/>
    <w:rsid w:val="005D294B"/>
    <w:rsid w:val="005F057C"/>
    <w:rsid w:val="00607B95"/>
    <w:rsid w:val="00644DCF"/>
    <w:rsid w:val="00660C99"/>
    <w:rsid w:val="00672CD4"/>
    <w:rsid w:val="00687DA6"/>
    <w:rsid w:val="006C2DC9"/>
    <w:rsid w:val="006C549D"/>
    <w:rsid w:val="006C62D3"/>
    <w:rsid w:val="006D3C90"/>
    <w:rsid w:val="006E0D23"/>
    <w:rsid w:val="006F1B9E"/>
    <w:rsid w:val="00702014"/>
    <w:rsid w:val="00705E48"/>
    <w:rsid w:val="007227B7"/>
    <w:rsid w:val="00737C3E"/>
    <w:rsid w:val="00745AD7"/>
    <w:rsid w:val="00767BA3"/>
    <w:rsid w:val="00772902"/>
    <w:rsid w:val="007740E8"/>
    <w:rsid w:val="007770BD"/>
    <w:rsid w:val="007D13FA"/>
    <w:rsid w:val="0082641D"/>
    <w:rsid w:val="00841463"/>
    <w:rsid w:val="00885AC0"/>
    <w:rsid w:val="008871F9"/>
    <w:rsid w:val="00887EAD"/>
    <w:rsid w:val="008A52B0"/>
    <w:rsid w:val="008C7D3D"/>
    <w:rsid w:val="008E5620"/>
    <w:rsid w:val="00927CF2"/>
    <w:rsid w:val="00933768"/>
    <w:rsid w:val="00946C30"/>
    <w:rsid w:val="00956FB7"/>
    <w:rsid w:val="0096635D"/>
    <w:rsid w:val="00981B9D"/>
    <w:rsid w:val="009A3A5A"/>
    <w:rsid w:val="009B24AF"/>
    <w:rsid w:val="009C25E7"/>
    <w:rsid w:val="009C4400"/>
    <w:rsid w:val="009C6204"/>
    <w:rsid w:val="009E324A"/>
    <w:rsid w:val="00A001F0"/>
    <w:rsid w:val="00A137B8"/>
    <w:rsid w:val="00A13CD9"/>
    <w:rsid w:val="00A218C3"/>
    <w:rsid w:val="00A249C5"/>
    <w:rsid w:val="00A25703"/>
    <w:rsid w:val="00A4281D"/>
    <w:rsid w:val="00A4369D"/>
    <w:rsid w:val="00A503E0"/>
    <w:rsid w:val="00A77D45"/>
    <w:rsid w:val="00AA5F2E"/>
    <w:rsid w:val="00AC3565"/>
    <w:rsid w:val="00AD0499"/>
    <w:rsid w:val="00AD35A0"/>
    <w:rsid w:val="00AF609D"/>
    <w:rsid w:val="00AF7927"/>
    <w:rsid w:val="00B14369"/>
    <w:rsid w:val="00B17342"/>
    <w:rsid w:val="00B238ED"/>
    <w:rsid w:val="00B36B3B"/>
    <w:rsid w:val="00B60CBA"/>
    <w:rsid w:val="00B84075"/>
    <w:rsid w:val="00B943A8"/>
    <w:rsid w:val="00B959D9"/>
    <w:rsid w:val="00BC437A"/>
    <w:rsid w:val="00BD647F"/>
    <w:rsid w:val="00BF4255"/>
    <w:rsid w:val="00BF4A62"/>
    <w:rsid w:val="00C0390F"/>
    <w:rsid w:val="00C13CFE"/>
    <w:rsid w:val="00C3131B"/>
    <w:rsid w:val="00C606D7"/>
    <w:rsid w:val="00C64E14"/>
    <w:rsid w:val="00CA1096"/>
    <w:rsid w:val="00CA2222"/>
    <w:rsid w:val="00CC1B15"/>
    <w:rsid w:val="00CD65A0"/>
    <w:rsid w:val="00CF10DD"/>
    <w:rsid w:val="00D53D2A"/>
    <w:rsid w:val="00D7228E"/>
    <w:rsid w:val="00D85881"/>
    <w:rsid w:val="00D91093"/>
    <w:rsid w:val="00DC2ED8"/>
    <w:rsid w:val="00DC7F35"/>
    <w:rsid w:val="00DD4413"/>
    <w:rsid w:val="00DF6065"/>
    <w:rsid w:val="00E00FA1"/>
    <w:rsid w:val="00E0466D"/>
    <w:rsid w:val="00E41008"/>
    <w:rsid w:val="00E41A0B"/>
    <w:rsid w:val="00E431E0"/>
    <w:rsid w:val="00E8324A"/>
    <w:rsid w:val="00E9155D"/>
    <w:rsid w:val="00E9682E"/>
    <w:rsid w:val="00EA5ECB"/>
    <w:rsid w:val="00EB4C41"/>
    <w:rsid w:val="00EC6F38"/>
    <w:rsid w:val="00EE017E"/>
    <w:rsid w:val="00EE369D"/>
    <w:rsid w:val="00EE3E65"/>
    <w:rsid w:val="00EF3FAE"/>
    <w:rsid w:val="00EF5FD3"/>
    <w:rsid w:val="00F15E2F"/>
    <w:rsid w:val="00F35840"/>
    <w:rsid w:val="00F36532"/>
    <w:rsid w:val="00F40022"/>
    <w:rsid w:val="00F51782"/>
    <w:rsid w:val="00F65E4D"/>
    <w:rsid w:val="00F71046"/>
    <w:rsid w:val="00FB578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137102"/>
  <w15:docId w15:val="{90BEC2F3-2491-418B-90AF-8353FB8AC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4427"/>
    <w:pPr>
      <w:tabs>
        <w:tab w:val="left" w:pos="2835"/>
        <w:tab w:val="left" w:pos="5669"/>
        <w:tab w:val="left" w:pos="6803"/>
      </w:tabs>
      <w:spacing w:line="276" w:lineRule="auto"/>
      <w:jc w:val="both"/>
    </w:pPr>
    <w:rPr>
      <w:rFonts w:asciiTheme="minorHAnsi" w:hAnsiTheme="minorHAnsi"/>
      <w:sz w:val="22"/>
    </w:rPr>
  </w:style>
  <w:style w:type="paragraph" w:styleId="berschrift1">
    <w:name w:val="heading 1"/>
    <w:basedOn w:val="Standard"/>
    <w:qFormat/>
    <w:pPr>
      <w:spacing w:before="280" w:after="140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</w:pPr>
  </w:style>
  <w:style w:type="paragraph" w:customStyle="1" w:styleId="Nummernliste">
    <w:name w:val="Nummernliste"/>
    <w:basedOn w:val="Standard"/>
    <w:pPr>
      <w:spacing w:line="360" w:lineRule="auto"/>
    </w:pPr>
  </w:style>
  <w:style w:type="paragraph" w:customStyle="1" w:styleId="HaupttextEinfach">
    <w:name w:val="Haupttext (Einfach)"/>
    <w:basedOn w:val="Standard"/>
    <w:pPr>
      <w:spacing w:line="360" w:lineRule="auto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</w:pPr>
  </w:style>
  <w:style w:type="paragraph" w:customStyle="1" w:styleId="Vorgabetext">
    <w:name w:val="Vorgabetext"/>
    <w:basedOn w:val="Standard"/>
    <w:link w:val="VorgabetextChar"/>
    <w:pPr>
      <w:spacing w:line="360" w:lineRule="auto"/>
    </w:pPr>
    <w:rPr>
      <w:rFonts w:ascii="Arial" w:hAnsi="Arial"/>
    </w:rPr>
  </w:style>
  <w:style w:type="paragraph" w:styleId="Kopfzeile">
    <w:name w:val="header"/>
    <w:basedOn w:val="Standard"/>
    <w:rsid w:val="004F7C1B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F7C1B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rsid w:val="00933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orgabetextChar">
    <w:name w:val="Vorgabetext Char"/>
    <w:basedOn w:val="Absatz-Standardschriftart"/>
    <w:link w:val="Vorgabetext"/>
    <w:rsid w:val="00385351"/>
    <w:rPr>
      <w:rFonts w:ascii="Arial" w:hAnsi="Arial"/>
      <w:lang w:val="de-DE" w:eastAsia="de-DE" w:bidi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335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33523"/>
    <w:rPr>
      <w:rFonts w:ascii="Tahoma" w:hAnsi="Tahoma" w:cs="Tahoma"/>
      <w:sz w:val="16"/>
      <w:szCs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6E0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3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header" Target="header1.xml"/><Relationship Id="rId21" Type="http://schemas.openxmlformats.org/officeDocument/2006/relationships/customXml" Target="ink/ink8.xml"/><Relationship Id="rId34" Type="http://schemas.openxmlformats.org/officeDocument/2006/relationships/image" Target="media/image17.png"/><Relationship Id="rId42" Type="http://schemas.openxmlformats.org/officeDocument/2006/relationships/footer" Target="footer2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5.png"/><Relationship Id="rId37" Type="http://schemas.openxmlformats.org/officeDocument/2006/relationships/customXml" Target="ink/ink13.xml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4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customXml" Target="ink/ink12.xml"/><Relationship Id="rId43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sma\OneDrive\Desktop\M.Sc\2.%20Semester\MoPoS\MoPoS-P\VP+Skript\MoPoS26-Vorprotokoll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5:10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17 8032,'-2'7'303,"0"-1"0,0 1 0,1 0 0,0 0 0,0 0 0,1 1 0,0 10 0,0-16-225,0 0 0,1 0 0,-1 0 0,1 0 0,0 0 0,-1 0 0,1-1 0,0 1 0,0 0 0,0 0 0,0-1 0,0 1 0,1-1 0,-1 1 0,0-1 0,1 1 0,-1-1 0,1 0 0,-1 0 0,1 0 0,0 0 0,0 0 0,-1 0 0,1 0 0,0 0 0,0-1 0,0 1 0,0-1 0,0 1 0,0-1 0,3 0 0,8 1 232,1-1 1,-1-1 0,0 0-1,0-1 1,17-4 0,-17 2-175</inkml:trace>
  <inkml:trace contextRef="#ctx0" brushRef="#br0" timeOffset="222.84">216 1 10752,'-2'19'431,"-2"-1"1,-6 23 0,5-27-59,2 0-1,0 0 1,0 0 0,1 1 0,1 18 0,2-15-146,2 1 0,0-1 1,8 24-1,-6-25 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5:08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9 6824,'-3'20'345,"-29"160"1382,26-148-1488,4-19 124,0 0 0,-1 17 0,3-29-346,0-1 0,0 1-1,0-1 1,1 0 0,-1 1 0,0-1 0,0 1 0,0-1 0,0 1 0,1-1 0,-1 0 0,0 1 0,0-1-1,1 1 1,-1-1 0,0 0 0,1 1 0,-1-1 0,0 0 0,1 1 0,-1-1 0,0 0 0,1 0 0,0 1-1,0 0 107,0-1-4</inkml:trace>
  <inkml:trace contextRef="#ctx0" brushRef="#br0" timeOffset="232.33">218 1 6224,'-10'31'370,"1"1"0,2-1 1,-5 50-1,12-79-342,-2 14 263,0 0 0,2-1 0,0 1 1,0 0-1,5 22 0,-1-28 135,-4-9-324</inkml:trace>
  <inkml:trace contextRef="#ctx0" brushRef="#br0" timeOffset="438.19">56 173 8032,'0'0'320,"5"9"-160,-2-5 8,3 1-88,2-1 8,2-1 0,5 0 0,2-1 248,-1-1 8,-2 0-8,1-1 8,-1-2-216,1-1-8,0-2 8</inkml:trace>
  <inkml:trace contextRef="#ctx0" brushRef="#br0" timeOffset="766.91">401 99 7528,'-7'38'211,"-3"30"659,9-62-784,1 1 0,0-1-1,0 1 1,1-1 0,0 1 0,0-1 0,4 13 0,-5-18-36,1 0 1,-1 0 0,0 0-1,1 0 1,0 0 0,-1 0-1,1 0 1,0 0 0,-1 0-1,1 0 1,0 0 0,0 0-1,0 0 1,0-1 0,-1 1-1,1 0 1,0-1 0,1 1-1,-1-1 1,0 1 0,0-1-1,0 1 1,0-1 0,0 0-1,0 1 1,1-1 0,-1 0-1,0 0 1,2 0 0,0-1 213</inkml:trace>
  <inkml:trace contextRef="#ctx0" brushRef="#br0" timeOffset="1177.67">374 39 8432,'0'0'226,"26"-2"690,-4-1-660,-11 1-51,1 1 0,-1-1-1,1 2 1,-1 0 0,1 0 0,-1 1-1,1 0 1,12 4 0,-21-5-118,0 1 0,0 0 1,1 1-1,-1-1 0,0 0 0,-1 1 0,1 0 0,0-1 1,0 1-1,-1 0 0,1 0 0,3 5 0,-5-6-49,0 1 0,0 0 0,0 0 0,0 0 0,0 0 0,-1 0 0,1 0 0,-1 0 0,1 0 0,-1 0 0,0 0 0,0 0 0,0 0-1,0 0 1,0 0 0,-1 1 0,1-1 0,0 0 0,-1 0 0,0 0 0,0 2 0,-12 26 266,10-24-229,0 0-1,0 1 1,1-1 0,0 1 0,0-1 0,-1 8-1,3-12-47,0 0-1,0 1 0,0-1 1,0 0-1,1 0 0,-1 0 1,1 0-1,-1 0 0,1 0 1,0-1-1,-1 1 0,1 0 1,0 0-1,0 0 0,1-1 1,-1 1-1,0 0 0,1-1 1,-1 1-1,0-1 0,1 0 1,0 1-1,-1-1 0,1 0 1,2 1-1,18 10 88,-16-9-77,0 0 0,0 0-1,-1 1 1,1 0 0,9 8 0,-15-11-31,1 0 0,-1 0 0,1 0 0,-1 0 0,0-1 0,1 1 0,-1 0 0,0 0 0,0 1 0,0-1 0,0 0 0,0 0 0,0 0 0,0 0 0,0 0 0,0 0 0,0 0 0,0 0 0,-1 0 0,1 0 0,0 0 1,-1 0-1,1-1 0,-1 1 0,1 0 0,-1 0 0,0 0 0,1 0 0,-1-1 0,0 1 0,1 0 0,-1 0 0,0-1 0,0 1 0,0-1 0,-1 1 0,-38 27 89,31-22-76,2-2 23,-1 0 1,0 0 0,0-1-1,0 0 1,0 0-1,-1-1 1,1 0 0,0 0-1,-1-1 1,0-1-1,1 1 1,-1-1-1,1 0 1,-1-1 0,-15-3-1,23 3-31,0 1 1,1 0-1,-1 0 0,0-1 0,0 1 1,1 0-1,-1-1 0,0 1 0,1-1 0,-1 1 1,1-1-1,-1 1 0,1-1 0,-1 1 1,1-1-1,-1 1 0,1-1 0,-1-1 0,-1-3 53</inkml:trace>
  <inkml:trace contextRef="#ctx0" brushRef="#br0" timeOffset="1505.25">719 297 8336,'0'7'332,"-1"0"-100,2 1 0,-1-1-1,3 13 1,-3-18-159,1 0 1,-1-1-1,1 1 0,-1-1 0,1 1 1,0-1-1,0 1 0,0-1 0,-1 1 1,1-1-1,1 0 0,-1 1 0,0-1 0,0 0 1,0 0-1,1 0 0,-1 0 0,0 0 1,1 0-1,-1 0 0,1 0 0,1 0 1,-2-1-49,-1 0 0,0 0-1,0 0 1,1 0 0,-1 0 0,0 0 0,1-1 0,-1 1 0,0 0 0,0 0 0,1 0 0,-1 0 0,0 0 0,0-1 0,1 1 0,-1 0 0,0 0 0,0 0-1,0-1 1,1 1 0,-1 0 0,0 0 0,0-1 0,0 1 0,0 0 0,0-1 0,1 1 0,-1 0 0,0 0 0,0-1 0,0 1 0,0 0 0,0-1 0,0 1-1,0 0 1,0 0 0,0-1 0,0 1 0,0-1 0,0-15 230,0 15-234,0-12 147,0 1 0,1 0 0,0 0 0,1 0 0,1 0 0,0 0 0,6-17 0,-7 26-129,-1-1-1,1 1 1,0 0 0,0-1-1,0 1 1,1 0-1,-1 0 1,1 0 0,0 1-1,0-1 1,-1 1 0,2-1-1,-1 1 1,0 0-1,0 0 1,1 0 0,-1 1-1,1-1 1,-1 1-1,1 0 1,0 0 0,0 0-1,-1 0 1,1 1-1,0-1 1,0 1 0,6 1-1,26 1 198,-22-1-178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5:07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0 5120,'-2'20'513,"1"239"4406,5-254-4585,-3-5-244</inkml:trace>
  <inkml:trace contextRef="#ctx0" brushRef="#br0" timeOffset="202.11">0 145 7328,'0'0'542,"18"14"-83,-12-12-306,0-2 1,0 1-1,1-1 1,-1 0-1,0 0 1,0 0-1,12-3 0,44-14 696,-43 11-558,-8 2-51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5:04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72 3408,'0'0'3968,"-7"-16"-3239,24 4-395,-6 4-154,0 0 1,25-12 0,-34 19-78,1-1 0,-1 1 1,1 0-1,0 1 1,-1-1-1,1 0 0,0 1 1,-1-1-1,1 1 0,0 0 1,0 0-1,0 0 1,-1 0-1,1 1 0,0-1 1,-1 1-1,1 0 1,0-1-1,-1 1 0,6 3 1,-5-2-71,1 1 1,0 0 0,-1 0-1,1 0 1,-1 1 0,0-1-1,0 1 1,0 0 0,0 0-1,-1 0 1,0 0 0,0 0-1,0 0 1,0 1 0,2 8-1,-4-11-21,1 1 0,-1 0 0,0-1 0,1 1-1,-1 0 1,-1 0 0,1-1 0,0 1 0,-1 0 0,1-1-1,-1 1 1,0 0 0,0-1 0,0 1 0,0-1-1,0 0 1,0 1 0,-1-1 0,1 0 0,-1 0-1,0 1 1,0-1 0,1-1 0,-1 1 0,0 0 0,-1 0-1,1-1 1,-3 2 0,-20 17 438,23-18-353,0 0-1,-1 1 0,0-1 1,1 0-1,-1 0 1,0 0-1,0-1 1,0 1-1,0-1 1,0 1-1,0-1 0,0 0 1,-1 0-1,1 0 1,-7 0 1022,18 0-806,10 4-133,0 0-1,29 13 1,-42-16-136,0 1 1,-1-1-1,1 1 1,-1 0-1,1 0 0,-1 1 1,0-1-1,0 1 1,0 0-1,-1 0 1,1 0-1,-1 1 1,0-1-1,3 6 1,-6-9-26,1 0 1,-1 0-1,0 1 1,1-1 0,-1 0-1,0 0 1,0 0 0,0 1-1,1-1 1,-1 0-1,-1 0 1,1 0 0,0 1-1,0-1 1,0 0 0,-1 0-1,1 0 1,0 1-1,-1-1 1,1 0 0,-1 0-1,-1 1 1,1 1 17,-1-1 0,0 0 0,0 0 0,0 0 0,-1 0 0,1-1 0,0 1 0,-1 0-1,-3 1 1,-2 0 32,0 0 0,0 0 0,0-1-1,0 1 1,-15 0 0,1 0 91,-1-2 0,1-1 0,-1-1 0,1-1 0,-1 0 0,-34-10 0,40 1-32,10 5-74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4:56.2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16 721 4120,'0'0'1289,"0"2"-901,-2 78 1388,3-46-716,-6 42 0,1-52-666,1 1-1,1-1 1,1 1-1,1-1 1,5 33-1,-5-56-365,0 0 0,1 0 0,-1 0 0,0 0-1,0 0 1,1 0 0,-1 0 0,0-1 0,1 1-1,-1 0 1,1 0 0,-1 0 0,1 0 0,0-1-1,-1 1 1,1 0 0,0-1 0,-1 1 0,1 0-1,1 0 1,2 0 70</inkml:trace>
  <inkml:trace contextRef="#ctx0" brushRef="#br0" timeOffset="259.39">42 1101 11112,'12'10'7,"0"-1"0,1 0 0,0-1 0,1 0 0,0-1 0,0-1 0,24 8 1,-19-7 24,0 0 1,-1 1 0,32 20 0,10 22 300,-41-33-162,34 23 1,-43-34-115,0-4 6</inkml:trace>
  <inkml:trace contextRef="#ctx0" brushRef="#br0" timeOffset="513.49">476 1298 7936,'3'-1'122,"31"-24"218,-10 6 116,1 2 0,0 1 0,40-19 0,-27 19-202,2-1 528,65-20 1,-92 34-664</inkml:trace>
  <inkml:trace contextRef="#ctx0" brushRef="#br0" timeOffset="892.82">953 706 4312,'0'0'191,"0"2"-5,-9 24 179,1 1-1,1-1 0,-4 38 1,-1 7 889,5-32-592,-1 59-1,3-25 512,4-63-1015,2-1 0,-1 1 0,1-1 0,4 17 0,-4-22-60,2 9 141</inkml:trace>
  <inkml:trace contextRef="#ctx0" brushRef="#br0" timeOffset="1433.08">62 717 7232,'8'-2'142,"-1"0"0,1-1 1,-1 0-1,0-1 0,13-8 0,13-6 54,-3 1 249,1 0 0,-2-2 1,34-28-1,46-30 358,-91 66-697,1 2 0,0 0 0,21-6 0,-29 12-75</inkml:trace>
  <inkml:trace contextRef="#ctx0" brushRef="#br0" timeOffset="1628.03">622 495 6928,'12'14'92,"57"60"342,-59-65-278,0-1 1,1 0-1,0-1 1,1 0-1,20 10 1,0-4 143,-16-7-64,0 0 0,-1 1-1,0 1 1,28 20 0,-36-22-148</inkml:trace>
  <inkml:trace contextRef="#ctx0" brushRef="#br0" timeOffset="2543.6">384 866 5416,'-11'11'52,"5"-6"63,0 1-1,0 0 1,1 0-1,-7 10 1,11-14-96,0 0-1,0-1 1,0 1 0,0 0-1,1-1 1,-1 1 0,1 0-1,-1 0 1,1 0 0,0 0-1,0-1 1,0 1 0,0 0-1,0 0 1,0 0 0,0 0-1,0 0 1,1-1 0,-1 1-1,1 0 1,0 0 0,-1-1-1,1 1 1,2 2 0,1 4 79,1-1 0,0 0 0,0 0 0,1 0 1,0-1-1,0 0 0,15 11 0,-18-15-61,1 0 0,-1 0-1,1 0 1,0-1 0,0 1-1,0-1 1,0 0 0,0 0 0,0-1-1,0 1 1,0-1 0,0 0 0,0 0-1,0 0 1,0 0 0,0-1 0,0 1-1,0-1 1,5-2 0,3-2 113,-1 0 0,0-1 0,0 0 0,-1-1 0,0 0 0,0 0 0,0-1 0,-1-1 1,-1 1-1,1-1 0,-1-1 0,-1 0 0,8-12 0,-14 20-106,0-1 0,0 0 1,0 1-1,0-1 0,-1 0 0,1 0 0,-1 0 1,0 0-1,0 0 0,0 1 0,0-1 1,0 0-1,0 0 0,-1 0 0,0 0 0,1 0 1,-1 1-1,0-1 0,-1 0 0,1 1 0,0-1 1,-1 1-1,-1-3 0,0-1 59,-1 2 1,1-1-1,-1 0 1,0 1-1,-1-1 1,1 1-1,-1 1 0,0-1 1,0 0-1,-6-2 1,3 3-3,0 0 0,0 1 1,0-1-1,0 2 0,-1-1 0,1 1 1,-1 1-1,1 0 0,-1 0 1,1 0-1,-1 1 0,-11 3 1,15-3-42,0 0 0,0 0 0,0 0-1,1 1 1,-1 0 0,0 0 0,1 0 0,0 1 0,-1-1 0,1 1 0,0 0 0,0 0 0,1 0 0,-1 1 0,1-1 0,-1 1 0,1 0 0,0 0 0,1 0 0,-1 1 0,1-1 0,-3 7 0,3-3 156</inkml:trace>
  <inkml:trace contextRef="#ctx0" brushRef="#br0" timeOffset="3179.12">937 686 8336,'14'-6'219,"28"-10"680,-1-3 1,-1-1-1,63-44 0,-82 49-635,0 1 0,1 1 0,0 1 0,1 1 0,1 1 0,41-12 0,-54 19-264</inkml:trace>
  <inkml:trace contextRef="#ctx0" brushRef="#br0" timeOffset="3534.41">1396 493 5416,'0'0'134,"2"3"-67,4 4-48,55 61 247,-53-61-215,1 0 1,-1 0 0,1 0 0,1-1-1,-1-1 1,17 8 0,17 4 85,97 43 406,-129-55-527</inkml:trace>
  <inkml:trace contextRef="#ctx0" brushRef="#br0" timeOffset="3886.72">1813 718 4616,'23'-9'516,"67"-34"369,-44 19-316,-17 9-366,-6 3 312,1 1-1,39-12 1,-55 20-406,-2 0 9</inkml:trace>
  <inkml:trace contextRef="#ctx0" brushRef="#br0" timeOffset="4342.42">2191 427 6328,'0'0'222,"2"27"309,9 43 338,-10-53-720,1-1 0,1 1-1,9 27 1,-11-41-114,1 1 0,-1-1 0,1 1-1,0-1 1,0 1 0,0-1 0,4 4 0,-3-3-3</inkml:trace>
  <inkml:trace contextRef="#ctx0" brushRef="#br0" timeOffset="4825.11">2188 438 5416,'0'0'338,"24"-8"90,-19 7-333,0 0-1,0 0 0,0 1 1,0-1-1,0 1 0,0 0 1,0 0-1,0 1 0,0 0 0,0-1 1,0 2-1,0-1 0,6 3 1,-9-3-60,0 0 1,0 0-1,0 0 1,0 0-1,0 1 1,0-1 0,0 1-1,-1-1 1,1 1-1,-1 0 1,1 0-1,-1 0 1,1 0 0,-1 0-1,0 0 1,0 0-1,0 0 1,0 0-1,0 0 1,-1 0-1,1 1 1,-1-1 0,1 0-1,-1 1 1,0-1-1,0 0 1,0 1-1,0-1 1,0 0 0,-1 4-1,0-6-31,1 4 58,-1-1 1,1 0-1,-1 1 1,0-1-1,0 0 1,-3 5-1,4-6-48,-1-1 0,0 0 0,1 0 0,0 1 0,-1-1 0,1 0 0,0 1 0,-1-1 0,1 0 0,0 1 0,0-1 0,0 0 0,0 1 0,1-1 0,-1 0-1,0 1 1,1-1 0,-1 0 0,0 1 0,1-1 0,1 2 0,20 23 165,-19-24-142,-1 1-1,1-1 1,0 1-1,-1 0 1,0 0-1,0 0 1,0 0 0,0 0-1,0 1 1,1 3-1,-3-6-21,0 0-1,0 1 0,0-1 1,0 0-1,-1 0 0,1 0 1,0 0-1,-1 0 1,1 0-1,-1 1 0,1-1 1,-1 0-1,1 0 0,-1 0 1,0 0-1,0-1 0,1 1 1,-1 0-1,0 0 0,0 0 1,0-1-1,0 1 0,0 0 1,0-1-1,0 1 0,0-1 1,0 1-1,0-1 0,0 0 1,-2 1-1,-34 10 241,32-10-128,0 0 0,0-1 0,0 1 0,0-1 0,0 0 0,0-1 1,0 1-1,1-1 0,-1 0 0,-5-1 0,6-3 817,3 3-816</inkml:trace>
  <inkml:trace contextRef="#ctx0" brushRef="#br0" timeOffset="5190.6">2423 560 7024,'-2'19'648,"0"-4"-468,-2 25 483,4-38-562,0 0 0,0 1 0,0-1 0,0 0 1,1 0-1,-1 1 0,1-1 0,-1 0 0,1 0 0,0 1 0,0-1 0,0 0 0,3 3 0,-1 0 998,-6-6-376,-8-8-250,7 3-396,1 1 0,0 0 0,0-1 1,1 0-1,-1 0 0,1 0 0,1 0 0,-1 0 0,1 0 0,0 0 0,0-1 1,1-10-1,0 14-43,0 1 0,0 0 0,1-1 0,-1 1 0,1 0 0,-1 0 0,1 0 0,0-1 0,0 1 0,0 0 0,0 0 0,0 0 0,1 0 0,-1 1 0,0-1 0,1 0 0,-1 0 0,1 1 0,0-1 0,0 1 0,-1 0 0,1-1 0,0 1 0,0 0 0,0 0 0,1 0 0,-1 0 0,0 1 0,0-1 0,0 0 0,1 1 0,-1 0 0,0-1 0,0 1 0,1 0 0,-1 0 0,3 1 0,3-1 74,-1 1 1,1 0 0,-1 0 0,8 3 0,-6-1-21</inkml:trace>
  <inkml:trace contextRef="#ctx0" brushRef="#br0" timeOffset="5872.78">1348 248 11800,'-4'14'32,"-31"116"202,35-129-229,0-1 0,0 1 0,-1-1 1,1 1-1,0-1 0,0 1 0,0-1 0,0 1 0,-1-1 0,1 1 0,0-1 0,0 1 0,0-1 0,0 1 0,0-1 0,0 1 0,0-1 0,1 1 0,-1-1 0,0 1 0,0-1 0,0 1 0,0-1 1,1 1-1,-1-1 0,0 1 0,0-1 0,1 1 0,-1-1 0,0 0 0,1 1 0,-1-1 0,1 0 0,-1 1 0,0-1 0,1 0 0,-1 1 0,1-1 0,-1 0 0,1 0 0,-1 1 0,1-1 1,-1 0-1,1 0 0,-1 0 0,1 0 0,-1 0 0,1 0 0,-1 0 0,1 0 0,0 0 0,1 0 18</inkml:trace>
  <inkml:trace contextRef="#ctx0" brushRef="#br0" timeOffset="6165.7">1439 254 5320,'0'0'96,"0"4"-47,-2 25 263,-1 1-1,-13 56 1,16-85-291,-1 0 0,1 0 0,0 0 0,0 0 0,0 1 0,0-1 0,0 0 0,0 0 0,0 0 0,0 0 0,1 0 0,-1 0 0,0 0 1,1 0-1,-1 0 0,0 0 0,1 0 0,0 1 0,1-1 107</inkml:trace>
  <inkml:trace contextRef="#ctx0" brushRef="#br0" timeOffset="6484.38">1366 0 4912,'-3'3'18,"0"0"0,0 1-1,0-1 1,0 0 0,1 1 0,-1-1 0,1 1 0,0 0-1,0 0 1,0 0 0,1 0 0,-1 0 0,1 0 0,0 1-1,0-1 1,0 5 0,0 8 136,0-1 0,3 32 0,-2-48-150,1 3 18,-1-1-1,1 1 1,0-1-1,-1 1 1,1-1-1,0 0 1,0 1-1,1-1 1,-1 0-1,0 1 1,1-1-1,-1 0 1,1 0-1,0 0 1,0-1-1,0 1 1,0 0-1,0-1 1,0 1-1,0-1 1,0 1-1,1-1 1,-1 0-1,0 0 1,1 0-1,-1 0 1,1-1-1,-1 1 1,1-1-1,0 1 1,-1-1-1,1 0 1,2 0-1,1 0 31,-1 0 1,0 0-1,0 0 0,0-1 0,0 0 0,0 0 0,0 0 0,0-1 0,0 1 1,0-1-1,0 0 0,-1-1 0,1 1 0,-1-1 0,8-6 0,-9 6-22,0-1 0,-1 1 0,0-1-1,0 0 1,0 0 0,0 0 0,-1 0-1,0 0 1,1 0 0,-1 0 0,-1 0-1,1 0 1,-1-1 0,1 1-1,-1 0 1,0 0 0,-1-1 0,1 1-1,-1 0 1,0 0 0,0-1 0,0 1-1,-1 0 1,1 0 0,-4-5 0,4 6-5,0 0 1,-1 0-1,1 0 1,-1 0-1,0 0 1,0 1 0,0-1-1,-1 0 1,1 1-1,-1 0 1,1 0 0,-1-1-1,0 1 1,0 1-1,0-1 1,0 0-1,0 1 1,0-1 0,0 1-1,0 0 1,-1 0-1,1 1 1,0-1 0,-1 1-1,1-1 1,-1 1-1,1 0 1,0 0-1,-1 0 1,1 1 0,-1-1-1,-2 2 1,0 0 5,1 1 1,0 0 0,0 0-1,0 0 1,1 1 0,-1-1-1,1 1 1,0 0 0,0 0 0,0 1-1,0-1 1,1 1 0,0 0-1,0 0 1,0 0 0,0 0-1,1 0 1,0 1 0,0-1-1,0 1 1,1 0 0,0-1-1,0 1 1,0 11 0,2-4 32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4:52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0 446 2904,'147'1'1480,"-113"-1"-642,40-6 1,22 1 300,152-3 267,46 1-739,-97 7-252,-108 0-25,-85 1-292</inkml:trace>
  <inkml:trace contextRef="#ctx0" brushRef="#br0" timeOffset="414.01">1168 360 6928,'0'0'73,"29"2"255,-22 0-245,-1 1 0,1 0 0,-1 0 0,0 0 0,0 1 0,0 0 0,0 0 0,-1 0 0,0 1 0,0 0 0,0 0 0,0 0 0,-1 0 0,5 8 0,-6-9-32,-1 0 1,1 0 0,-1 0-1,0 0 1,0 0 0,0 1 0,0-1-1,-1 1 1,0-1 0,0 1 0,0 0-1,0 0 1,-1-1 0,0 1 0,0 0-1,0 0 1,-1-1 0,1 1 0,-1 0-1,0-1 1,-3 8 0,3-9-32,-1-1 1,1 1-1,-1-1 1,0 0-1,0 0 0,0 0 1,0 1-1,0-2 1,0 1-1,-1 0 1,1 0-1,0-1 1,-4 2-1,-36 12 179,15-6-98,13-4-39,0-1-1,0 0 0,-19 2 1,30-6-38</inkml:trace>
  <inkml:trace contextRef="#ctx0" brushRef="#br0" timeOffset="1026.97">220 23 5416,'-3'46'1056,"-1"-1"0,-18 80 0,22-121-968,-1 1 1,1-1-1,0 1 1,0-1-1,0 0 1,1 1-1,0-1 1,-1 0-1,1 1 1,3 4-1,-4-7-45</inkml:trace>
  <inkml:trace contextRef="#ctx0" brushRef="#br0" timeOffset="1175.52">373 1 6016,'-30'194'1345,"27"-171"-1046,0 0 0,2 0 0,1 1 0,2 22 0,0-40-211</inkml:trace>
  <inkml:trace contextRef="#ctx0" brushRef="#br0" timeOffset="1497.22">234 216 6328,'0'0'120,"12"0"8,-7 0 0,7 0 8,3 0-64,0 0 0,-1 0 0,-1 0 8,-1 0 176,-2 0 16</inkml:trace>
  <inkml:trace contextRef="#ctx0" brushRef="#br0" timeOffset="1652.22">528 150 5520,'-9'23'422,"6"-10"-194,0 0-1,1 1 0,1-1 1,0 1-1,1-1 0,0 1 1,4 24-1,-3-30-190,0-5 41,0 1 0,0-1-1,0 1 1,1-1 0,-1 1-1,1-1 1,0 0-1,0 0 1,4 5 0,-1 0 187,-5-8-177</inkml:trace>
  <inkml:trace contextRef="#ctx0" brushRef="#br0" timeOffset="2223.27">483 132 6632,'0'0'214,"9"-16"309,-3 11-358,0 1 0,1 0-1,-1 1 1,1-1 0,0 2 0,0-1-1,0 1 1,11-3 0,-14 4-125,0 1 0,0 0 1,0 0-1,0 0 0,-1 1 0,1-1 1,0 1-1,0 0 0,-1 0 1,1 0-1,0 1 0,-1-1 0,0 1 1,1 0-1,-1 0 0,0 0 0,0 0 1,5 4-1,-4-2 34,0-1 0,-1 1-1,1 0 1,-1 0 0,0 0 0,0 1 0,4 7 0,-6-11-37,0 1 0,-1-1 0,1 0 0,-1 1 0,0-1 0,1 0 0,-1 1 0,0-1 0,0 1 0,0-1 1,0 1-1,0-1 0,0 0 0,0 1 0,-1-1 0,1 1 0,0-1 0,-1 0 0,1 1 0,-1-1 0,1 0 0,-1 1 1,0-1-1,0 0 0,0 0 0,1 0 0,-1 0 0,0 0 0,0 0 0,0 0 0,-3 2 0,4-3-25,-1 0-1,0 1 1,1-1-1,-1 1 1,0-1-1,1 1 1,-1-1-1,1 1 1,-1-1-1,1 1 1,-1-1-1,1 1 1,-1 0 0,1-1-1,-1 1 1,1 0-1,0-1 1,-1 1-1,1 0 1,0 0-1,0-1 1,0 1-1,0 0 1,-1 0-1,1-1 1,0 1-1,0 0 1,0 0-1,1-1 1,-1 1-1,0 1 1,2 1 109,-1-1 0,1 0 0,-1 0 0,1 0 0,0-1 1,0 1-1,0 0 0,2 1 0,16 15 791,-20-17-900,1-1 0,-1 1 0,1 0 0,-1 0 0,1 0 0,-1 0-1,0 0 1,1 0 0,-1 0 0,0 0 0,0-1 0,0 1 0,0 0-1,0 0 1,0 0 0,0 0 0,0 0 0,0 0 0,0 0 0,0 0 0,0 0-1,-1 2 1,-2 1 29,1 1 0,-1-1 0,0 0 0,0 1-1,0-2 1,-1 1 0,1 0 0,-1-1 0,0 1 0,0-1 0,0 0-1,-1 0 1,1-1 0,-1 1 0,1-1 0,-1 0 0,0 0-1,0-1 1,0 1 0,0-1 0,0 0 0,0 0 0,0-1-1,0 0 1,0 0 0,0 0 0,0 0 0,-1-1 0,-8-2 0,12 2-71,-1 1 99,1 0 0,0-1 1,-1 1-1,1-1 1,0 0-1,0 0 1,-1 0-1,1 0 0,0 0 1,0 0-1,0 0 1,0-1-1,0 1 1,1-1-1,-1 0 1,0 1-1,1-1 0,-3-3 1,4 2 56</inkml:trace>
  <inkml:trace contextRef="#ctx0" brushRef="#br0" timeOffset="2559.09">809 242 8744,'-1'12'227,"-1"0"-1,1 0 1,1 1 0,0-1 0,1 0 0,0 0 0,3 13-1,-4-25-193,0 0 0,0 1 0,1-1 0,-1 1 0,0-1 0,0 0-1,0 1 1,0-1 0,0 1 0,0-1 0,1 0 0,-1 1 0,0-1 0,0 0-1,1 1 1,-1-1 0,0 0 0,1 1 0,-1-1 0,0 0 0,1 0 0,-1 1-1,0-1 1,1 0 0,-1 0 0,0 0 0,1 0 0,-1 1 0,1-1-1,-1 0 1,0 0 0,1 0 0,-1 0 0,1 0 0,-1 0 0,0 0 0,1 0-1,-1 0 1,1 0 0,0-1-3,0 1-1,-1-1 1,1 1-1,-1-1 1,1 1-1,-1-1 1,1 1-1,-1-1 1,1 0-1,-1 1 1,1-1-1,-1 0 0,0 1 1,1-1-1,-1 0 1,0 1-1,0-1 1,1 0-1,-1 0 1,0 1-1,0-1 1,0 0-1,0 0 1,0-1-1,0-24 191,-1 0-1,-1 1 0,-6-30 1,8 55-207,0-1 0,0 0 0,0 0 0,0 1 0,1-1 0,-1 0 0,0 1 1,0-1-1,1 0 0,-1 1 0,0-1 0,1 1 0,-1-1 0,0 0 0,1 1 1,-1-1-1,1 1 0,-1-1 0,1 1 0,-1 0 0,1-1 0,0 1 0,-1-1 1,1 1-1,-1 0 0,1-1 0,0 1 0,-1 0 0,1 0 0,0 0 0,-1 0 0,1-1 1,0 1-1,-1 0 0,1 0 0,0 0 0,0 0 0,0 1 0,36-2-32,-30 1 48,12 0-13,0 0 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4:47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 4616,'0'21'264,"1"9"131,-3-1-1,0 0 1,-12 56-1,13-81-336,-8 42 902,8-43-881,1 0 1,0 0 0,0 0-1,0-1 1,0 1-1,0 0 1,0 0 0,1 0-1,0-1 1,-1 1 0,1 0-1,0-1 1,1 1 0,0 2-1,0-2 3</inkml:trace>
  <inkml:trace contextRef="#ctx0" brushRef="#br0" timeOffset="480.15">5 21 6520,'0'0'586,"2"0"-406,13-5-32,0 1-1,-1 0 0,1 2 0,1-1 0,23 1 0,-29 2-76,0 0 1,0 1-1,0 0 0,0 0 1,0 1-1,0 1 0,0 0 1,-1 0-1,16 7 0,-21-7-31,0 0-1,0 1 0,0-1 0,0 1 1,-1 0-1,1 0 0,-1 0 0,0 0 0,0 0 1,-1 1-1,1-1 0,-1 1 0,0 0 1,0-1-1,-1 1 0,1 0 0,-1 0 1,0 0-1,0 1 0,-1-1 0,0 0 0,1 0 1,-2 0-1,1 0 0,-1 0 0,1 1 1,-2-1-1,1 0 0,0 0 0,-1-1 1,0 1-1,-3 6 0,4-10-11,0 1 0,0 0 1,0-1-1,0 1 0,0 0 0,0-1 1,1 1-1,-1 0 0,0 0 0,1 0 0,0-1 1,-1 1-1,1 0 0,0 0 0,0 0 1,0 0-1,0 0 0,1 0 0,-1-1 0,0 1 1,2 2-1,-1-1-6,1-1 0,0 1 1,0-1-1,0 0 0,0 0 0,0 1 1,1-1-1,-1-1 0,1 1 0,-1 0 1,7 2-1,-9-3-10,1-1 0,0 1-1,0-1 1,0 1 0,-1-1 0,1 1 0,0-1 0,0 1-1,-1 0 1,1 0 0,-1-1 0,1 1 0,0 0 0,-1 0-1,0 0 1,1-1 0,-1 1 0,1 0 0,-1 0 0,0 0-1,0 0 1,1 0 0,-1 0 0,0 0 0,0 0 0,0 1-1,-1 1 4,1-1 0,-1 0-1,0 0 1,0 1 0,0-1 0,0 0-1,0 0 1,0 0 0,0 0-1,-4 3 1,0 1 22,-1 0 1,0 0-1,0-1 1,-1 0-1,-11 7 0,6-6 12,-1-1 0,1-1 0,0 0 0,-1 0 0,0-2 0,0 1 0,0-2 0,0 0 0,0 0 0,0-1 0,-17-2 0,24 0-11,0 1-1,0-1 1,0 1 0,0-2-1,0 1 1,0-1-1,1 0 1,-1 0-1,1 0 1,-1-1-1,-4-4 1,6 3 14,2-1-9</inkml:trace>
  <inkml:trace contextRef="#ctx0" brushRef="#br0" timeOffset="927.5">424 254 9344,'-7'21'610,"6"-11"-557,-6 34 442,7-42-430,0 1 1,0-1-1,0 0 1,0 0 0,0 1-1,1-1 1,-1 0-1,1 0 1,-1 0-1,1 0 1,0 0-1,0 1 1,-1-1-1,2 0 1,1 3-1,1-1 84,1 0 710,-7-18-568,-10-30-176,9 35-66,0 0-1,0 0 1,1-1-1,1 1 1,-2-12 0,3 19-42,1 1-1,-1 0 1,1 0 0,-1 0 0,1 0 0,-1 0 0,1 0 0,0 0 0,-1 0 0,1 0 0,0 0 0,0 0 0,0 1 0,-1-1 0,1 0 0,0 0 0,0 1 0,0-1 0,0 1 0,0-1-1,0 1 1,1-1 0,-1 1 0,0 0 0,0-1 0,2 1 0,36-7 66,-34 7-55,10-1 24,1 0 1,21 4-1,-15-2-6,-12-1-21</inkml:trace>
  <inkml:trace contextRef="#ctx0" brushRef="#br0" timeOffset="1386.3">611 347 8336,'0'0'169,"29"-8"252,5 6 280,-33 2-683,0 0 0,0 0 0,0 0 0,0 1 0,0-1 0,-1 0-1,1 0 1,0 0 0,0 1 0,0-1 0,0 0 0,0 1 0,-1-1-1,1 1 1,0-1 0,0 1 0,-1-1 0,1 1 0,0 0-1,-1-1 1,1 1 0,0 0 0,-1 0 0,1-1 0,-1 1 0,0 0-1,1 0 1,-1 0 0,1-1 0,-1 1 0,0 0 0,0 0 0,1 1-1,-1 1 0,0 1-1,0-1 0,0 1 0,0-1 1,-1 0-1,1 1 0,-1-1 0,0 0 1,0 1-1,0-1 0,0 0 1,-1 0-1,1 0 0,-1 0 0,0 0 1,0-1-1,0 1 0,0 0 0,0-1 1,-1 1-1,1-1 0,-1 0 0,0 0 1,-3 3-1,-4 1 14,6-4-16,0 0 1,1 0-1,-1 0 1,1 1-1,0-1 0,0 1 1,0 0-1,0 0 1,0 0-1,1 0 1,-1 0-1,-3 7 0,6-9-9,0-1-1,1 1 0,-1-1 0,0 0 1,0 1-1,0-1 0,0 1 0,0-1 0,1 0 1,-1 1-1,0-1 0,0 0 0,1 1 1,-1-1-1,0 0 0,1 1 0,-1-1 1,0 0-1,1 0 0,-1 1 0,0-1 1,1 0-1,-1 0 0,0 0 0,1 1 1,-1-1-1,1 0 0,-1 0 0,0 0 0,1 0 1,-1 0-1,1 0 0,-1 0 0,1 0 1,-1 0-1,0 0 0,2 0 0,19 1 43,-19-1-39,28-2 60,24 2 79,-43 2-116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4:49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61 7632,'15'-14'163,"-12"10"-127,0 0 0,1 1 1,-1 0-1,1-1 0,0 1 0,0 1 1,0-1-1,1 1 0,-1-1 1,0 1-1,8-2 0,-5 2 100,1 0 0,0 0 0,0 0 0,0 1 0,0 1 0,0-1 0,10 2 0,-16-1-106,0 0 0,0 1 0,1-1 0,-1 1 0,0 0 0,0 0 0,0 0 0,0 0 0,0 0 0,0 0 0,-1 0 0,1 1 0,0-1 0,0 1 0,-1-1 0,1 1 0,-1 0 0,0-1 0,1 1 0,-1 0 0,0 0 0,0 0 0,0 0 0,0 0 0,0 0 0,-1 0 0,1 0 0,-1 1 0,1-1 0,-1 3 0,1 3 11,0-1 1,-1 0-1,0 1 0,-1-1 1,1 0-1,-1 0 1,-1 0-1,0 1 1,0-1-1,0-1 0,0 1 1,-1 0-1,0 0 1,-1-1-1,0 0 1,0 0-1,0 0 1,0 0-1,-9 7 0,6-6-8,1-1-1,-1 0 0,-1-1 1,1 0-1,-1 0 0,0-1 0,0 0 1,0 0-1,0-1 0,-1 0 1,0 0-1,1-1 0,-1 0 0,0-1 1,-12 1-1,15-2-13,-26 0 40,31 0-55,1 0 0,-1 0 0,0 0 0,1 0 0,-1 0 0,0 0 0,0-1 0,1 1 0,-1 0 0,0 0 0,1-1 0,-1 1 0,1 0 0,-1-1 0,0 1 0,1 0 0,-1-1 0,1 1 0,-1-1 0,1 1 0,-1-1 0,1 1 0,-1-1 0,1 0 0,0 1 0,-1-1 0,1 1 0,0-1 1,-1 0-1,1 1 0,0-1 0,0 0 0,0 1 0,0-1 0,0-1 0,0 1 5,1 0 0,-1 0 0,1 0 1,-1 0-1,1 0 0,0 0 1,0 0-1,-1 0 0,1 0 0,0 0 1,0 0-1,0 0 0,0 1 0,0-1 1,0 1-1,0-1 0,0 0 1,0 1-1,1 0 0,-1-1 0,0 1 1,0 0-1,2-1 0,28-5 57,-30 6-65,15-1 58,0 1 0,0 1 0,0 0 1,26 5-1,62 20 140,-90-21-182,2 3 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4:42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 3112,'0'0'135,"-2"38"842,2-24-685,0-1 0,-1 1 0,0-1 1,-1 0-1,-1 1 0,0-1 0,-6 14 0,8-24-185,-8 29 1238,9-31-845,0-5-47,0 1-323</inkml:trace>
  <inkml:trace contextRef="#ctx0" brushRef="#br0" timeOffset="233.2">1 102 7024,'0'0'612,"16"8"-88,76-11 269,-79 3-674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4:36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1 195 3712,'5'-9'49,"0"0"1,0 0 0,1 1-1,0 0 1,1 0-1,0 1 1,0-1 0,12-8-1,10-11 513,32-52 620,-61 78-1156,1 1-1,-1 0 1,0-1-1,0 1 1,1-1-1,-1 1 1,0 0-1,0-1 1,1 1-1,-1 0 0,0-1 1,1 1-1,-1 0 1,1 0-1,-1-1 1,0 1-1,1 0 1,-1 0-1,1 0 0,-1-1 1,1 1-1,-1 0 1,0 0-1,1 0 1,-1 0-1,1 0 1,-1 0-1,1 0 0,-1 0 1,1 0-1,0 0 1,0 1 1,-1 0 0,1 0 0,-1 0 1,0-1-1,1 1 0,-1 0 0,1 0 0,-1 0 1,0 0-1,0 0 0,0 0 0,1-1 0,-1 1 1,0 2-1,-2 45 218,1-40-167,1-3-38,-2 21 124,0 0 0,3-1 0,0 1 1,1 0-1,6 25 0,-5-42-101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4:28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38 733 1600,'-1'12'40,"-4"145"525,-1 5 879,3-111-1103,1-21 227,-6 39 1,3-44-39,1-1 1,0 28-1,8-49-279,-4-3-148</inkml:trace>
  <inkml:trace contextRef="#ctx0" brushRef="#br0" timeOffset="528.24">42 1350 5416,'16'15'298,"4"-5"-62,0 0-1,1-1 0,32 9 0,26 10 318,-57-17-276,1 0 0,28 20 1,7-4 432,-55-25-612</inkml:trace>
  <inkml:trace contextRef="#ctx0" brushRef="#br0" timeOffset="945">460 1535 4120,'0'0'401,"1"-2"-329,5-2 72,0 1 0,0 0 0,0 0 0,9-3 0,17-9 40,0-2 116,0 2 0,36-12 0,-34 14-65,59-30-1,66-43 304,-148 82-481,1-1-1,-1 1 1,1 1 0,13-3 0,-14 4 7</inkml:trace>
  <inkml:trace contextRef="#ctx0" brushRef="#br0" timeOffset="1464.07">1052 745 4312,'0'0'111,"9"22"114,-6 36 137,-3 0-1,-9 64 1,0 43 177,8-126-376,0 24 66,2-54-165</inkml:trace>
  <inkml:trace contextRef="#ctx0" brushRef="#br0" timeOffset="2115.38">65 755 3712,'0'0'57,"23"-11"166,33-15 164,-3 2-71,-1-3 1,55-37 0,-69 40-154,0 2-1,1 2 1,51-18 0,-40 17-10,7-4 3,-50 22-141</inkml:trace>
  <inkml:trace contextRef="#ctx0" brushRef="#br0" timeOffset="2421.65">713 485 4312,'24'11'99,"-1"1"0,37 25 1,-8-4 138,24 19 21,-51-34 3,49 28 1,-13-13-73,-48-26-164</inkml:trace>
  <inkml:trace contextRef="#ctx0" brushRef="#br0" timeOffset="3914.17">437 1004 3312,'-5'7'33,"-1"0"0,1 0 0,1 1 0,-1 0 0,1 0 0,1 0 0,0 1 0,-3 8 0,5-12 5,0 0 1,0 0-1,0 0 1,0 0-1,1 0 1,0 0 0,0 0-1,0 0 1,1 0-1,-1 0 1,1 0-1,0 0 1,1-1-1,-1 1 1,5 9-1,-2-9 14,0 0-1,0 0 1,0 0-1,1 0 0,0-1 1,-1 0-1,2 0 1,-1 0-1,0 0 1,1-1-1,0 0 1,-1 0-1,1-1 1,0 1-1,1-1 0,9 2 1,-7-3-4,0 1 1,0-1-1,0 0 0,0-1 1,0 0-1,0-1 0,0 0 1,0 0-1,0-1 0,0 0 0,11-4 1,-13 3-12,0 0 0,1-1 1,-1 0-1,-1 0 0,1 0 0,-1-1 1,1 0-1,7-8 0,-11 9-18,0 0 0,0 0 0,0 0 0,0 0 1,-1-1-1,0 1 0,0-1 0,0 1 0,0-1 0,-1 0 0,0 0 0,0 0 0,0 0 0,0-7 0,-1 5 14,0-1-1,0 1 1,-1-1-1,0 1 1,0-1-1,0 1 1,-1 0-1,0 0 1,-1 0-1,0 0 1,0 0-1,0 0 1,-7-9-1,7 13-9,0-1-1,0 1 1,0 0-1,-1 0 0,1 0 1,-1 0-1,0 0 1,0 1-1,0 0 1,0 0-1,0 0 0,-1 0 1,1 1-1,-1-1 1,1 1-1,-1 0 0,1 0 1,-1 1-1,1 0 1,-1 0-1,0 0 0,-8 1 1,6 0 11,-1 0-1,0 1 1,0-1 0,1 2 0,-1-1 0,1 1 0,0 0-1,0 1 1,-9 5 0,12-6-13,-1 1 0,1-1-1,0 1 1,0 0 0,1 0-1,-1 0 1,1 0 0,0 1 0,0-1-1,0 1 1,1 0 0,0 0 0,0 0-1,-2 7 1,0 6 34</inkml:trace>
  <inkml:trace contextRef="#ctx0" brushRef="#br0" timeOffset="4115">1072 763 3808,'44'-24'312,"53"-18"0,10-6 228,116-69 364,-202 108-766,0 0 0,28-6 0,-38 12-36</inkml:trace>
  <inkml:trace contextRef="#ctx0" brushRef="#br0" timeOffset="4377.37">1696 510 4312,'1'2'7,"0"-1"0,1 0 0,0 1 0,-1-1 1,1 0-1,0 0 0,-1 0 0,1 0 0,0-1 0,2 2 0,6 2 43,194 117 830,-167-102-674,1-2 1,49 15-1,-14-6 40,-27-10-159,-26-8-71</inkml:trace>
  <inkml:trace contextRef="#ctx0" brushRef="#br0" timeOffset="5087.96">1600 249 3312,'-20'105'126,"5"-35"-3,14-64-104,0-2 5,0 0 0,0 1 0,0-1 0,1 1 0,0-1 0,0 1 0,0-1 0,1 1 0,1 7 0,-2-10 21,1 0-14</inkml:trace>
  <inkml:trace contextRef="#ctx0" brushRef="#br0" timeOffset="5368.92">1729 263 2608,'0'0'8,"-13"23"25,8-12-15,1 0-1,0 0 1,0 1-1,1-1 0,1 1 1,-2 21-1,-3 12 64,6-42-55,1 0 0,0 0-1,0 1 1,0-1 0,0 0 0,0 0 0,1 6 0,1-5 11</inkml:trace>
  <inkml:trace contextRef="#ctx0" brushRef="#br0" timeOffset="5772.48">1636 30 2504,'-2'1'9,"0"1"-1,0-1 1,0 0 0,0 1-1,0-1 1,1 1 0,-1 0-1,1-1 1,-1 1 0,1 0-1,0 0 1,-1 0 0,1 0-1,0 0 1,0 0 0,1 1-1,-1-1 1,0 0 0,1 0-1,-1 1 1,1 3 0,-1 5 18,1 0 0,1 0 0,2 16 0,-1-7 37,-2-15-47,1-1 0,0 1 1,0-1-1,0 1 0,0-1 0,1 1 1,-1-1-1,1 0 0,0 0 1,1 0-1,-1 0 0,1 0 1,-1 0-1,1-1 0,0 1 1,1-1-1,3 4 0,-4-5 3,0-1-1,-1 1 1,1-1 0,0 1-1,0-1 1,0 0-1,1 0 1,-1 0 0,0-1-1,0 1 1,0-1-1,1 1 1,-1-1 0,0 0-1,0 0 1,1-1-1,-1 1 1,0-1 0,0 0-1,0 1 1,0-1-1,0-1 1,0 1 0,0 0-1,4-3 1,-3 1 3,1 0 0,-1 0 0,0-1 0,0 0 0,-1 0 0,1 0 0,-1 0 0,1 0 0,-1-1 0,-1 1 0,1-1 0,-1 0 0,0 0 0,0 0 0,0 0 0,0 0 1,-1 0-1,0 0 0,0-1 0,-1 1 0,1 0 0,-1-1 0,0 1 0,-1-1 0,0-7 0,0 8 4,0 0 1,1 0-1,-2 0 0,1 1 1,0-1-1,-1 1 0,0-1 1,0 1-1,0-1 0,-1 1 1,1 0-1,-1 0 0,0 0 1,0 0-1,-1 1 0,1-1 1,-1 1-1,1 0 0,-1 0 1,0 0-1,0 1 0,-1-1 1,1 1-1,0 0 0,-1 0 1,1 0-1,-1 1 0,-6-2 1,5 2 0,1 0 0,0 1 0,0 0 0,-1 0 0,1 0 0,0 0 1,-1 1-1,1 0 0,0 0 0,0 0 0,0 1 0,0 0 0,0 0 0,0 0 0,0 0 1,1 1-1,-1 0 0,1 0 0,0 0 0,0 0 0,0 1 0,0-1 0,0 1 0,1 0 1,-1 1-1,1-1 0,1 0 0,-1 1 0,0 0 0,1-1 0,0 1 0,0 0 0,1 0 0,-1 0 1,1 1-1,-1 5 0,-1 10 44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5:28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334 66 3808,'0'0'15,"-17"-6"17,6 11 23,0 1 0,1 0 1,0 0-1,-18 15 1,-3 2 92,19-15-84,1 1-1,1 0 1,-1 0 0,1 1-1,1 1 1,-9 12 0,-42 73 540,21-30-264,31-54 91,2-1-1,-9 20 0,14-29-389,0 0-1,0 0 0,0 1 1,1-1-1,-1 0 0,0 1 1,1-1-1,0 0 0,-1 1 1,1-1-1,0 0 0,0 1 1,0-1-1,1 1 0,-1-1 1,1 0-1,-1 1 0,1-1 1,0 0-1,0 0 0,0 1 1,1 1-1,-1-3-7,0 0 0,1 0-1,-1 0 1,1-1 0,-1 1-1,0 0 1,1-1 0,-1 1 0,1-1-1,0 0 1,-1 1 0,1-1-1,-1 0 1,1 0 0,0 0 0,-1 0-1,1 0 1,-1 0 0,1 0-1,0-1 1,-1 1 0,2-1 0,35-14 166,44-24 387,-54 27-416,0-1 1,0-2 0,45-32 0,-71 45-166,0 1-1,-1-1 0,1 0 1,-1 0-1,1 0 1,-1 0-1,0 0 0,2-4 1,-4 0 51,-12 11 2,-16 16 306,-54 50 1,81-69-339,0 0 0,0 1 0,0-1 0,0 1 0,1-1 0,-1 1 1,1 0-1,-1-1 0,1 1 0,0 0 0,0 0 0,1 0 0,-1 0 0,0 0 0,1 0 0,0 0 0,0 0 0,0 1 1,0-1-1,0 0 0,1 0 0,-1 0 0,1 0 0,0 0 0,0 0 0,0 0 0,0-1 0,0 1 0,1 0 0,0-1 0,-1 1 1,1 0-1,0-1 0,0 0 0,0 1 0,0-1 0,1 0 0,-1 0 0,0 0 0,1-1 0,0 1 0,-1-1 0,1 1 0,0-1 1,0 0-1,0 0 0,0 0 0,-1 0 0,6 0 0,4-1 25,0 0 0,0-1 0,0-1 0,0 0 1,0-1-1,18-6 0,2-3 137,31-17 1,-9-6 3,3-1 178,-51 33-322,-1 1 1,1 0 0,0 0 0,-1 0 0,1 0-1,0 1 1,0 0 0,11 0 0,-16 1-12,1 0 0,-1 0 1,1 0-1,-1 1 0,0-1 1,1 1-1,-1-1 0,0 1 0,0-1 1,1 1-1,-1 0 0,0-1 1,0 1-1,0 0 0,0 0 0,0 0 1,0 0-1,0 0 0,1 1 0,15 28 485,-15-26-483,0 0 1,0 0 0,0 0-1,0-1 1,1 1 0,0-1-1,-1 1 1,6 3 0,-4-4 5,1-1 0,-1 0 1,1 0-1,0 0 0,0 0 0,0-1 1,-1 1-1,2-1 0,9 0 0,50-1 205,-31-2-151,1 2 84,0 0 1,0 3-1,-1 1 0,40 9 0,-58-6-143,-10-3-23</inkml:trace>
  <inkml:trace contextRef="#ctx0" brushRef="#br0" timeOffset="715.06">1227 613 11808,'13'-12'33,"1"-17"-8,13-41 0,-18 44 42,2 0 1,20-39 0,-14 35 61,18-48 1,-24 49-51,2 1 1,21-34 0,-1 5 116,-25 39-126,2 1-1,0 1 0,16-20 0,-25 35-62,-1 0-1,1 0 1,0 0 0,-1 0 0,1 1-1,0-1 1,0 0 0,0 0 0,0 1-1,0-1 1,-1 0 0,1 1 0,0-1-1,0 1 1,1-1 0,-1 1 0,0 0-1,0-1 1,0 1 0,0 0 0,0 0-1,2 0 1,-2 0-2,0 1 1,-1-1-1,1 1 1,0-1-1,-1 1 0,1 0 1,0-1-1,-1 1 1,1 0-1,-1-1 0,1 1 1,-1 0-1,1 0 0,-1 0 1,1 0-1,-1-1 1,0 1-1,0 0 0,1 0 1,-1 2-1,1 7 25,1 1 0,-2 0-1,0 14 1,0-22-26,-1 49 236,2 1 1,9 53 0,-6-83-133,0 0 1,2 0-1,0 0 0,2 0 0,1-1 0,20 39 1,-27-58-98,-1 0 0,1 0 0,0 0 0,0 0 0,0-1 0,0 1 0,0 0 0,0-1 0,1 0 0,-1 0 0,1 0 0,0 0 0,0 0 0,0 0 0,3 1 0,-5-3-9,-1 0 0,1 0 0,-1 0 0,1-1 0,-1 1 0,1 0 0,-1 0 0,1-1 0,-1 1 0,0 0 0,1-1 0,-1 1 1,0-1-1,1 1 0,-1 0 0,0-1 0,1 1 0,-1-1 0,0 1 0,0-1 0,0 1 0,0-1 0,1 1 0,-1-1 1,0 1-1,0-1 0,0 1 0,0-1 0,0 1 0,0-1 0,0 1 0,0-1 0,0 1 0,0-1 0,-1 1 0,1-1 0,0 0 1,-4-25 45,3 24-31,-1-6 3,0 1 0,0 0 0,-1-1 1,0 1-1,-1 1 0,0-1 1,0 0-1,-7-9 0,-7-4 44,-21-21-1,13 14-3,20 21-43,0-1-1,-1 1 1,0 1 0,0-1 0,0 1 0,-1 0 0,1 1-1,-1-1 1,0 2 0,-10-4 0,14 6 2,-1 0 1,1 0-1,-1 0 0,1 1 1,-1 0-1,0 0 1,1 0-1,-1 0 0,0 1 1,1 0-1,-1 0 1,1 0-1,-1 0 1,1 1-1,0 0 0,0 0 1,-1 0-1,1 0 1,0 1-1,1-1 0,-5 4 1,-7 6 115,8-8-89,1 1-1,-1 0 1,1 0 0,0 1-1,1-1 1,-1 1 0,1 0-1,1 1 1,-5 6 0,8-12-44,1 1 1,0-1-1,0 0 1,0 0-1,0 0 1,0 0-1,0 1 1,0-1-1,0 0 1,1 0-1,-1 0 1,0 0-1,1 0 1,-1 1-1,1-1 1,-1 0-1,1 0 1,-1 0-1,1 0 1,0 0-1,-1 0 1,1-1-1,0 1 1,0 0-1,0 0 1,0 0-1,0-1 1,0 1-1,0-1 1,0 1-1,0-1 1,0 1-1,2 0 1,38 13 36,-9-9-22,0-2-1,0-1 1,0-1 0,0-2 0,0-1-1,62-12 1,-58 5 93,37-13 1,-34 9 271,-38 12-354,0 1 0,0 0 0,0-1 0,0 1 0,0 0 0,0-1 0,0 1 0,0 0 0,0 0 0,0 0 0,0 0 0,0 0 0,0 0 0,0 0 0,0 0 0,0 1 0,2-1 0,-3 1-19,0-1-1,0 1 1,0-1 0,0 1 0,0-1-1,0 0 1,0 1 0,0-1-1,0 1 1,0-1 0,0 1-1,0-1 1,0 0 0,0 1-1,0-1 1,-1 1 0,1-1 0,0 1-1,0-1 1,0 0 0,-1 1-1,1-1 1,0 0 0,0 1-1,-1-1 1,1 1 0,-32 32 55,26-26-51,2-3 41,0 0 0,1 0 1,0 0-1,0 1 0,1 0 1,-1-1-1,1 1 0,0 0 1,0 0-1,-2 10 0,4-13-14,-1-1-1,1 1 1,0 0 0,0 0-1,0 0 1,0 0-1,0 0 1,1 0-1,-1 0 1,0 0-1,1 0 1,0 0-1,-1 0 1,1 0-1,0 0 1,0-1-1,0 1 1,0 0-1,0-1 1,0 1-1,1-1 1,-1 1-1,0-1 1,1 1-1,-1-1 1,1 0-1,0 0 1,-1 0-1,1 0 1,3 2-1,23 7 165,1-1-1,0-1 1,41 6-1,0 0 61,129 24 111,51 14 262,-229-46-571,36 10 107,0-2 0,1-3 0,83 6 0,-105-17-13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3T07:25:19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69 2504,'0'0'97,"8"-23"342,-6 20-364,0 0 0,1-1 1,0 1-1,-1 0 0,1 1 1,1-1-1,-1 0 0,0 1 0,0 0 1,1-1-1,0 1 0,-1 1 1,1-1-1,0 0 0,0 1 0,0 0 1,0 0-1,5-1 0,-3 1 45,0 0 0,0 1 1,0 0-1,1 0 0,-1 0 0,0 0 0,0 1 0,0 0 0,0 0 1,0 1-1,9 3 0,-10-2-31,0 0 0,0 0 0,0 0 1,0 0-1,-1 1 0,1 0 0,-1 0 0,0 0 1,0 1-1,-1-1 0,1 1 0,-1 0 0,0 0 1,3 7-1,-4-8-52,-1-1 1,0 1 0,0-1 0,0 1-1,-1-1 1,1 1 0,-1-1 0,0 1-1,0 0 1,0-1 0,0 1 0,-1-1-1,1 1 1,-1-1 0,0 1-1,0-1 1,0 1 0,0-1 0,-1 0-1,0 1 1,1-1 0,-1 0 0,0 0-1,-3 3 1,-4 5 28,-51 66 513,53-67-482,0-1-1,-1 1 0,0-1 1,0-1-1,-1 0 1,-13 11-1,18-17-84,1 0-1,0 0 1,0 0 0,-1-1 0,1 1 0,-1-1-1,1 0 1,-1 0 0,1 0 0,-1 0-1,-4-1 1,6 0-7,0 0-1,-1 0 0,1 0 0,-1-1 1,1 1-1,0-1 0,0 0 1,-1 0-1,1 0 0,0 0 0,0 0 1,0 0-1,0-1 0,0 1 1,0-1-1,0 1 0,1-1 0,-4-3 1,3 2 53,1 1 0,-1-1 0,1 0 0,0 0 0,0 0 0,0 0 0,0 0-1,0 0 1,1 0 0,0 0 0,-1 0 0,1 0 0,0 0 0,0-1 0,1 1 0,-1 0 0,2-4 0,-2 5-51,0 0 0,1-1 0,-1 1 0,1 0 0,-1 0 0,1 0 0,0 0 0,0 0 0,0 0 0,0 0 0,1 0 0,-1 0 0,0 1 0,1-1 0,-1 0 0,1 1 0,0 0 0,-1-1 0,1 1 0,0 0 0,0-1 0,0 1 0,0 0 0,0 1 0,2-2 0,-2 2-4,1 0 1,-1 1-1,0-1 1,1 1-1,-1-1 1,0 1-1,1 0 1,-1 0-1,0 0 1,0 0-1,0 0 1,0 0-1,0 1 1,0-1-1,2 3 1,28 27 159,-31-29-153,5 5 80,1 0 0,-1 0 0,1 0 0,1-1 0,-1 0 0,1-1 0,0 0 0,0 0 0,1 0 0,-1-1 0,14 4 0,-2-1 477,22 6 380,-33-12-819</inkml:trace>
  <inkml:trace contextRef="#ctx0" brushRef="#br0" timeOffset="460.67">373 132 6632,'0'0'2540,"2"-2"-2378,7-2 23,1 0 1,-1 0-1,0 1 0,18-4 0,-23 7-86,0-1 0,0 1-1,0 0 1,-1 0 0,1 0 0,0 0 0,6 2 0,-9-2-63,1 1 1,-1-1-1,0 1 1,1-1 0,-1 1-1,0 0 1,1-1-1,-1 1 1,0 0-1,0 0 1,0 0 0,1 0-1,-1 0 1,0 0-1,-1 1 1,1-1 0,0 0-1,0 0 1,1 3-1,-2-3-3,1 1 0,-1 0 0,0-1-1,0 1 1,1 0 0,-1-1 0,0 1-1,-1 0 1,1 0 0,0-1 0,0 1 0,-1-1-1,1 1 1,-1 0 0,1-1 0,-1 1-1,0-1 1,1 1 0,-1-1 0,0 1-1,0-1 1,0 0 0,0 1 0,-1-1 0,1 0-1,0 0 1,0 0 0,-3 2 0,3-2-4,-1 0 0,0 1 0,1 0 0,-1-1 1,1 1-1,0 0 0,-1 0 0,1 0 0,0 0 0,0 0 1,0 0-1,0 0 0,1 0 0,-1 0 0,0 4 1,2-4-14,1 1 0,-1-1 1,1-1-1,0 1 0,0 0 0,0 0 1,0 0-1,0-1 0,0 1 1,3 1-1,2 2 5,-5-4-14,0 0 0,0 1 0,0-1 0,-1 1 1,1 0-1,-1-1 0,1 1 0,-1 0 1,0 0-1,1 0 0,-1 0 0,0 0 1,0 0-1,-1 0 0,1 0 0,0 1 0,-1-1 1,1 3-1,-1-3 0,-1 0 0,1 1 0,-1-1 0,0 0 0,0 0 0,0 0 0,0 0 0,0 0 0,0 0 0,-1 0 0,1 0 0,0 0 0,-1-1 0,0 1 0,1 0 0,-1-1 0,0 0 0,-3 3 0,-4 2 20,0 0 0,0 0 0,-14 5-1,20-9 16,0-1 0,-1 1-1,0-1 1,1 0-1,-1 0 1,0 0 0,1-1-1,-1 1 1,0-1-1,0 0 1,0 0-1,1 0 1,-6-2 0,9 2-26,-1 0 0,1 0 1,0 0-1,0 0 1,-1 0-1,1 0 0,0 0 1,0 0-1,-1 0 1,1 0-1,0-1 0,0 1 1,-1 0-1,1 0 1,0 0-1,0 0 0,0 0 1,0-1-1,-1 1 1,1 0-1,0 0 0,0 0 1,0-1-1,0 1 1,0 0-1,-1 0 0,1-1 1,0 1-1,0 0 1,0 0-1,0-1 0,0 1 1,0 0-1,0 0 1,0-1-1,0 1 0,0 0 1,0 0-1,0-1 1,0-1 55</inkml:trace>
  <inkml:trace contextRef="#ctx0" brushRef="#br0" timeOffset="724.23">630 295 6824,'0'0'392,"-10"11"-200,8-8 8,0-1-112,-1 0 16,1 0-8,2-1 0,0 0 120,-1 0 0,1 0 0,1-1 8,1-1-120,-1 0 0</inkml:trace>
  <inkml:trace contextRef="#ctx0" brushRef="#br0" timeOffset="1151.8">822 92 5520,'-11'6'187,"1"1"1,0 0-1,-17 14 1,24-18-120,0 0 1,0 1 0,0-1 0,0 0-1,0 1 1,1 0 0,-1-1-1,1 1 1,0 0 0,0 0 0,0 1-1,1-1 1,-2 6 0,3-5-24,0 0 0,0 0 0,1-1 0,-1 1 0,1-1 1,0 1-1,1-1 0,-1 1 0,1-1 0,0 1 0,0-1 0,0 0 1,0 0-1,1 0 0,0 0 0,0-1 0,0 1 0,0-1 0,0 1 0,1-1 1,0 0-1,-1-1 0,1 1 0,0-1 0,0 1 0,1-1 0,-1 0 1,0-1-1,1 1 0,-1-1 0,1 0 0,-1 0 0,6 1 0,-5-3 30,0 1-1,0-1 0,0 0 1,0 0-1,0-1 0,0 0 1,0 1-1,0-2 0,0 1 1,-1 0-1,0-1 0,1 0 1,-1 0-1,0 0 0,4-5 1,-1 1 106,0-1 1,-1 0 0,0 0 0,0 0-1,-1-1 1,8-17 0,-12 24-143,0-1 0,0 1 1,-1 0-1,1-1 1,-1 1-1,1-1 0,-1 1 1,0-1-1,0 1 1,0-1-1,0 0 0,-1 1 1,1-1-1,-1 1 1,1 0-1,-1-1 0,0 1 1,0-1-1,0 1 0,0 0 1,-1 0-1,1 0 1,0 0-1,-1 0 0,0 0 1,-1-2-1,0 1 19,0 0-1,0 1 1,-1-1-1,1 1 0,0 0 1,-1 0-1,0 0 1,1 0-1,-1 0 1,0 1-1,0 0 0,0 0 1,0 0-1,0 0 1,-5 0-1,1 1 79,0 1 0,-1 0 0,1 0 0,0 1-1,0 0 1,1 1 0,-1-1 0,-11 7 0,15-8-48,0 1 0,0 1 0,0-1 0,0 1 0,0-1 0,1 1 0,-1 0 0,1 1 0,0-1 0,0 0 0,0 1 0,0 0 0,0 0 0,1 0 0,0 0 0,-3 6 0,5-9-70,0 1 1,0 0 0,-1-1-1,1 1 1,1 0 0,-1-1-1,0 1 1,0-1 0,0 1-1,1-1 1,-1 1 0,1 0-1,-1-1 1,1 1 0,0-1-1,0 0 1,-1 1 0,1-1-1,0 0 1,0 1 0,0-1-1,2 1 1,-1 1-12,1-1 1,0 0-1,-1 0 1,1 0-1,0 0 1,0 0-1,0 0 1,0-1-1,6 2 1,5 0 22</inkml:trace>
  <inkml:trace contextRef="#ctx0" brushRef="#br0" timeOffset="1377.45">1053 79 7024,'-28'38'552,"23"-32"-375,0 0 1,0 0-1,0 0 1,1 1 0,-4 8-1,7-13-97,1 0-1,0 0 1,-1 0-1,1 0 1,0 1 0,0-1-1,0 0 1,0 0-1,1 0 1,-1 0 0,1 1-1,-1-1 1,1 0-1,0 0 1,0 0-1,0 0 1,0 0 0,0-1-1,0 1 1,0 0-1,1 0 1,-1-1 0,0 1-1,1-1 1,2 3-1,-1-1 11,1 0-1,-1 0 0,1 0 0,0-1 0,-1 0 1,1 1-1,0-1 0,1 0 0,-1-1 1,0 1-1,8 1 0,-5-3 55,0 1 0,0-1 1,1 0-1,-1-1 0,10-1 0,-11 0-54</inkml:trace>
  <inkml:trace contextRef="#ctx0" brushRef="#br0" timeOffset="1591.42">1178 141 7528,'-8'25'1469,"3"-10"-1025,1 0 0,1 0 0,-3 23 0,5-34-344,1 0 0,-1 0 0,1 0 1,0 0-1,0 1 0,1-1 0,-1 0 0,1 0 0,0 0 0,0 0 0,0 0 0,1-1 0,0 1 0,-1 0 0,1-1 0,0 1 0,1-1 0,3 6 0,7-2 98,-7-7-110</inkml:trace>
  <inkml:trace contextRef="#ctx0" brushRef="#br0" timeOffset="1766.79">1310 304 7528,'0'0'360,"-3"10"-232,3-10-56,-2 1 0,2 1 0,0 0 0,0-1 168,2-1 8</inkml:trace>
  <inkml:trace contextRef="#ctx0" brushRef="#br0" timeOffset="2403.09">1463 103 6016,'1'-2'51,"0"0"0,0 0 1,0 0-1,0 0 0,1-1 0,-1 2 1,1-1-1,-1 0 0,1 0 0,0 0 1,0 1-1,0-1 0,0 1 0,2-2 1,33-18 713,-34 20-700,0 0-1,1 1 0,-1-1 1,0 1-1,0-1 0,0 1 0,1 0 1,-1 0-1,0 0 0,0 1 1,0-1-1,0 1 0,1 0 1,-1 0-1,0 0 0,0 0 0,0 0 1,-1 1-1,1-1 0,0 1 1,0 0-1,3 3 0,-2-2-6,-1 0-1,0 0 1,-1 0-1,1 1 1,0-1 0,-1 1-1,0 0 1,0 0-1,0-1 1,0 1-1,-1 0 1,1 1-1,-1-1 1,0 0 0,-1 0-1,2 8 1,-3-10-35,1 1 0,0-1 0,-1 1 0,1-1 1,-1 0-1,0 1 0,1-1 0,-1 0 0,0 0 0,-1 0 1,1 1-1,0-1 0,-1 0 0,-1 1 0,-28 29 215,9-11 26,17-15-181,0 0 0,-1 0 0,0 0 0,-1-1 0,1 0 0,-11 6 0,16-10-60,-1 0-1,1 0 1,-1 0 0,0-1 0,1 1 0,-1-1-1,0 1 1,1-1 0,-1 1 0,0-1 0,0 0-1,1 0 1,-1 0 0,0 0 0,0 0-1,1 0 1,-1-1 0,0 1 0,1-1 0,-1 1-1,0-1 1,1 1 0,-1-1 0,0 0-1,1 0 1,-1 0 0,1 0 0,0 0 0,-1 0-1,1 0 1,0 0 0,0-1 0,-1 1-1,1 0 1,0-1 0,0 1 0,-1-3 0,1 3-18,1 0 0,-1 0 0,0 0 0,1 0 1,-1 0-1,1 0 0,-1 0 0,1 0 0,0 0 1,-1 0-1,1 0 0,0 0 0,0-1 0,0 1 1,-1 0-1,1 0 0,1 0 0,-1 0 0,0 0 1,0-1-1,0 1 0,0 0 0,1 0 0,-1 0 1,1 0-1,-1 0 0,0 0 0,1 0 0,0 0 1,-1 0-1,1 0 0,0 0 0,-1 0 0,1 1 1,0-1-1,0 0 0,0 0 0,0 1 0,0-1 1,0 0-1,0 1 0,0-1 0,0 1 0,0 0 1,0-1-1,0 1 0,0 0 0,0-1 0,0 1 1,3 0-1,1-1 49,0 0 1,0 1-1,1-1 0,-1 1 1,0 0-1,1 1 1,-1-1-1,0 1 1,10 3-1,-8-1 4,0 1 0,0 0 1,-1 1-1,0 0 0,0 0 0,0 0 1,5 7-1,-5-6 16,-1-1 1,1 1 0,0-1-1,0-1 1,0 1-1,0-1 1,10 5 0,-9-7-25,-1-2 4</inkml:trace>
  <inkml:trace contextRef="#ctx0" brushRef="#br0" timeOffset="2811.69">1766 133 6632,'-2'2'144,"-13"14"132,12-14-200,0 1 0,0 0 0,1-1 0,-1 1 0,1 0 0,-1 1 0,1-1 0,0 0 0,0 1 0,-1 3 0,2-3 87,-1 1 1,2 0-1,-1 0 0,1 0 1,-1 0-1,1 0 1,1 0-1,-1 0 0,1 0 1,1 7-1,-1-10-101,-1 0-1,1 0 0,0 0 1,0 0-1,0 0 1,0 0-1,1 0 1,-1-1-1,0 1 0,1 0 1,0-1-1,-1 1 1,1-1-1,0 0 1,-1 1-1,1-1 0,0 0 1,0 0-1,0 0 1,0 0-1,0 0 1,0-1-1,0 1 0,1-1 1,-1 1-1,3-1 1,-1 0 18,1 0 1,0 0 0,0 0 0,-1-1 0,1 0 0,0 0-1,-1 0 1,1 0 0,-1-1 0,0 0 0,1 0 0,-1 0-1,0-1 1,0 1 0,0-1 0,0 0 0,3-3 0,-4 3-10,0 1 0,-1-1-1,1 0 1,-1 0 0,1 0 0,-1 0 0,0-1 0,0 1 0,0-1 0,-1 1 0,1-1 0,-1 1 0,0-1 0,0 0 0,0 0 0,0 0 0,-1 0 0,0 1 0,1-1 0,-1 0 0,-1-5 0,0 7-42,0 0 1,0-1-1,0 1 1,-1-1-1,1 1 1,-1 0-1,1 0 1,-1 0-1,0 0 0,0 0 1,1 0-1,-2 0 1,1 1-1,0-1 1,0 1-1,0 0 1,-1-1-1,1 1 1,-1 0-1,1 0 1,-1 0-1,-4 0 1,1-1 25,0 1 0,0-1 1,0 2-1,0-1 0,0 1 1,0-1-1,0 2 0,-13 1 1,16-1-25,-1 0 0,1 0 0,0 1 0,-1-1 0,1 1 0,0 0 1,0 0-1,0 0 0,0 0 0,0 1 0,-4 4 0,7-6-27,-1 0 0,0-1-1,1 1 1,-1 0 0,1 0-1,-1 0 1,1 0-1,-1 0 1,1 0 0,0 0-1,-1 0 1,1 0 0,0 0-1,0 0 1,0 0 0,0 0-1,0 0 1,0 0-1,0 0 1,0 0 0,0 0-1,0 0 1,1 0 0,-1 0-1,0 0 1,1 0-1,-1 0 1,1 0 0,-1 0-1,1 0 1,-1 0 0,1 0-1,-1-1 1,1 1 0,0 0-1,0 0 1,-1-1-1,1 1 1,0 0 0,0-1-1,0 1 1,0-1 0,0 1-1,1 0 1,6 3 3</inkml:trace>
  <inkml:trace contextRef="#ctx0" brushRef="#br0" timeOffset="3184.13">1896 136 7632,'0'0'166,"33"-5"580,-26 3-602,1 1 1,0 0-1,0 0 1,0 0-1,10 1 1,-15 0-85,1 0 1,-1 1-1,1-1 0,-1 1 1,1 0-1,-1-1 1,0 2-1,1-1 1,-1 0-1,0 1 0,0-1 1,0 1-1,0 0 1,3 3-1,-5-4-44,-1 0 0,0 0 1,1 0-1,-1 0 0,0 0 0,1 0 0,-1 0 0,0 0 1,0 0-1,0 0 0,0 0 0,0 0 0,0 0 0,0 0 1,0 0-1,-1 0 0,1 0 0,0 0 0,-1 0 1,1 0-1,-1 0 0,1 0 0,-1 0 0,1 0 0,-1 0 1,1 0-1,-1 0 0,0-1 0,-1 2 0,-23 24 158,19-21-115,1 1 1,-1-1 0,1 1 0,0 1 0,-5 8 0,-1 1 86,8-13-92,1 0 1,0 0-1,0 1 1,0-1-1,1 1 0,-1-1 1,1 1-1,0 0 1,0-1-1,-1 8 1,2-10-25,0 0 1,0 0 0,0 0 0,0 0-1,0 0 1,1 0 0,-1 0 0,0 0 0,1 0-1,-1 0 1,0 0 0,1 0 0,-1 0 0,1 0-1,-1 0 1,1 0 0,0-1 0,-1 1 0,1 0-1,0 0 1,0-1 0,0 1 0,0 0 0,-1-1-1,1 1 1,0-1 0,0 1 0,0-1 0,0 1-1,0-1 1,0 0 0,0 1 0,0-1 0,0 0-1,0 0 1,1 0 0,-1 0 0,0 0 0,0 0-1,0 0 1,1 0 0,8-1 23,0 0-1,-1-1 1,1 0 0,-1 0-1,1-1 1,15-7 0,-9 4-75</inkml:trace>
  <inkml:trace contextRef="#ctx0" brushRef="#br0" timeOffset="3599.95">2185 122 7136,'-21'2'1992,"15"8"-1482,-2 3 166,0 0 0,-7 19 0,14-27-569,-1 0 0,1 0 0,-1 0 0,1 0 0,1 0-1,-1 0 1,1 1 0,0-1 0,0 0 0,2 9 0,-1-9-16,0 0 0,1-1 0,0 1 0,0-1 0,0 0 0,1 1 0,-1-1 0,1 0 0,0 0 0,0-1 0,0 1-1,1-1 1,-1 1 0,1-1 0,7 5 0,-8-7-42,-1 1-1,0-1 1,0 0-1,0 0 0,1 0 1,-1 0-1,0 0 1,1-1-1,-1 1 1,1-1-1,-1 1 0,1-1 1,-1 0-1,1 0 1,-1 0-1,1 0 1,-1 0-1,1-1 0,-1 1 1,1-1-1,-1 0 1,1 0-1,-1 0 1,0 0-1,0 0 0,1 0 1,-1 0-1,0-1 1,0 1-1,0-1 1,0 0-1,2-2 1,-2 1 28,0 0 0,0 1 0,0-1 0,0 0 0,0 0 0,-1-1 0,1 1 0,-1 0 0,0 0 0,0-1 1,0 1-1,0 0 0,-1-1 0,0 1 0,1-1 0,-1 1 0,0-1 0,-1 1 0,1-1 0,-2-5 1,1 6-30,1 1 1,-1 0-1,0 0 1,0 0-1,0 0 1,-1 0-1,1 0 1,0 1 0,-1-1-1,1 0 1,-1 1-1,1-1 1,-1 1-1,0-1 1,0 1-1,0 0 1,1-1-1,-1 1 1,-1 0 0,1 1-1,0-1 1,0 0-1,0 0 1,0 1-1,0-1 1,-1 1-1,1 0 1,0 0 0,0 0-1,-1 0 1,1 0-1,-3 1 1,3-1-7,0 0 0,0 0 0,0 1 0,0-1 0,0 1-1,0 0 1,0-1 0,0 1 0,0 0 0,0 0 0,0 0 0,1 0 0,-1 1 0,0-1 0,1 0 0,-1 1 0,1-1 0,-1 1 0,1 0 0,-2 2 0,0 1 67,1 1 1,0 0-1,0 0 0,0-1 1,-1 12-1,3-10-45,2-1-15</inkml:trace>
</inkml:ink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A0B77-7D4C-4D0A-B4A9-FC5E8D51C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MoPoS26-Vorprotokoll</Template>
  <TotalTime>0</TotalTime>
  <Pages>4</Pages>
  <Words>647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creator>Lena-Marie Aßmann</dc:creator>
  <cp:lastModifiedBy>Lena-Marie Aßmann</cp:lastModifiedBy>
  <cp:revision>3</cp:revision>
  <cp:lastPrinted>2011-10-18T16:17:00Z</cp:lastPrinted>
  <dcterms:created xsi:type="dcterms:W3CDTF">2026-04-23T07:27:00Z</dcterms:created>
  <dcterms:modified xsi:type="dcterms:W3CDTF">2026-04-23T14:59:00Z</dcterms:modified>
</cp:coreProperties>
</file>