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1C" w14:textId="77777777" w:rsidR="00685BC6" w:rsidRDefault="00685BC6" w:rsidP="008849CC">
      <w:pPr>
        <w:pStyle w:val="Vorgabetext"/>
        <w:framePr w:w="9701" w:h="1210" w:hRule="exact" w:hSpace="72" w:vSpace="72" w:wrap="notBeside" w:vAnchor="text" w:hAnchor="margin" w:x="82" w:y="73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  <w:jc w:val="left"/>
      </w:pPr>
      <w:r>
        <w:t>Reaktionsgleichung (</w:t>
      </w:r>
      <w:r>
        <w:rPr>
          <w:i/>
        </w:rPr>
        <w:t>handschr</w:t>
      </w:r>
      <w:r w:rsidR="00C60E89">
        <w:rPr>
          <w:i/>
        </w:rPr>
        <w:t>iftlich, mit Strukturformeln,</w:t>
      </w:r>
      <w:r>
        <w:rPr>
          <w:i/>
        </w:rPr>
        <w:t xml:space="preserve"> eindeutigen Verbindungsnummern</w:t>
      </w:r>
      <w:r w:rsidR="00C60E89">
        <w:rPr>
          <w:i/>
        </w:rPr>
        <w:t xml:space="preserve"> und</w:t>
      </w:r>
      <w:r w:rsidR="00C60E89" w:rsidRPr="00C60E89">
        <w:rPr>
          <w:b/>
          <w:i/>
        </w:rPr>
        <w:t xml:space="preserve"> allen</w:t>
      </w:r>
      <w:r w:rsidR="00C60E89">
        <w:rPr>
          <w:i/>
        </w:rPr>
        <w:t xml:space="preserve"> Reaktionsprodukten</w:t>
      </w:r>
      <w:r>
        <w:t>:</w:t>
      </w:r>
    </w:p>
    <w:p w14:paraId="563B868D" w14:textId="77777777" w:rsidR="00685BC6" w:rsidRDefault="00685BC6" w:rsidP="008849CC">
      <w:pPr>
        <w:pStyle w:val="Vorgabetext"/>
        <w:tabs>
          <w:tab w:val="left" w:pos="2835"/>
          <w:tab w:val="left" w:pos="5669"/>
          <w:tab w:val="left" w:pos="6803"/>
        </w:tabs>
        <w:jc w:val="center"/>
      </w:pPr>
    </w:p>
    <w:p w14:paraId="44A5B6D9" w14:textId="77777777" w:rsidR="00685BC6" w:rsidRDefault="00685BC6" w:rsidP="00046B6C">
      <w:pPr>
        <w:pStyle w:val="Vorgabetext"/>
        <w:tabs>
          <w:tab w:val="left" w:pos="2835"/>
          <w:tab w:val="left" w:pos="5669"/>
          <w:tab w:val="left" w:pos="6803"/>
        </w:tabs>
        <w:jc w:val="left"/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1276"/>
        <w:gridCol w:w="1701"/>
        <w:gridCol w:w="1786"/>
      </w:tblGrid>
      <w:tr w:rsidR="003E2122" w14:paraId="0597A73B" w14:textId="77777777" w:rsidTr="003E2122">
        <w:tc>
          <w:tcPr>
            <w:tcW w:w="3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46484B1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170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F433652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87AE3A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403390A8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4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14F9B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3E2122" w14:paraId="77AD7906" w14:textId="77777777" w:rsidTr="003E2122">
        <w:tc>
          <w:tcPr>
            <w:tcW w:w="34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74592" w14:textId="32ABD16F" w:rsidR="003E2122" w:rsidRDefault="003E2122" w:rsidP="008849CC">
            <w:pPr>
              <w:pStyle w:val="Vorgabetext"/>
              <w:jc w:val="center"/>
            </w:pPr>
          </w:p>
        </w:tc>
        <w:tc>
          <w:tcPr>
            <w:tcW w:w="17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4C24A" w14:textId="221249F4" w:rsidR="003E2122" w:rsidRDefault="003E2122" w:rsidP="008849CC">
            <w:pPr>
              <w:pStyle w:val="Vorgabetext"/>
              <w:jc w:val="center"/>
            </w:pPr>
          </w:p>
        </w:tc>
        <w:tc>
          <w:tcPr>
            <w:tcW w:w="127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E58F6" w14:textId="77777777" w:rsidR="003E2122" w:rsidRDefault="003E2122" w:rsidP="008849CC">
            <w:pPr>
              <w:pStyle w:val="Vorgabetext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7CB87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mol</w:t>
            </w:r>
          </w:p>
        </w:tc>
        <w:tc>
          <w:tcPr>
            <w:tcW w:w="1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7E51F" w14:textId="14FC3446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g/mL</w:t>
            </w:r>
          </w:p>
        </w:tc>
      </w:tr>
      <w:tr w:rsidR="003E2122" w14:paraId="28097403" w14:textId="77777777" w:rsidTr="003E2122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C2A33" w14:textId="74482A7F" w:rsidR="003E2122" w:rsidRDefault="003E2122" w:rsidP="008849CC">
            <w:pPr>
              <w:pStyle w:val="Vorgabetext"/>
              <w:jc w:val="center"/>
            </w:pPr>
            <w:r>
              <w:t>Magnesiumspäne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B8F24" w14:textId="0F933583" w:rsidR="003E2122" w:rsidRDefault="003E2122" w:rsidP="008849CC">
            <w:pPr>
              <w:pStyle w:val="Vorgabetext"/>
              <w:jc w:val="center"/>
            </w:pPr>
            <w:r>
              <w:t>Mg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F1CCA" w14:textId="3E5B957B" w:rsidR="003E2122" w:rsidRDefault="00222F37" w:rsidP="008849CC">
            <w:pPr>
              <w:pStyle w:val="Vorgabetext"/>
              <w:jc w:val="center"/>
            </w:pPr>
            <w:r>
              <w:t>24,31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03A84" w14:textId="09868EEC" w:rsidR="003E2122" w:rsidRDefault="008849CC" w:rsidP="008849CC">
            <w:pPr>
              <w:pStyle w:val="Vorgabetext"/>
              <w:spacing w:line="240" w:lineRule="auto"/>
              <w:jc w:val="center"/>
            </w:pPr>
            <w:r>
              <w:t>0,2057</w:t>
            </w:r>
          </w:p>
        </w:tc>
        <w:tc>
          <w:tcPr>
            <w:tcW w:w="1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19837" w14:textId="2495D8A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5 g</w:t>
            </w:r>
          </w:p>
        </w:tc>
      </w:tr>
      <w:tr w:rsidR="003E2122" w14:paraId="566D80A0" w14:textId="77777777" w:rsidTr="003E2122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8E62C" w14:textId="1BF27F54" w:rsidR="003E2122" w:rsidRDefault="003E2122" w:rsidP="008849CC">
            <w:pPr>
              <w:pStyle w:val="Vorgabetext"/>
              <w:jc w:val="center"/>
            </w:pPr>
            <w:r>
              <w:t>Methanol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2FDBA" w14:textId="3C3BAAC7" w:rsidR="003E2122" w:rsidRDefault="003E2122" w:rsidP="008849CC">
            <w:pPr>
              <w:pStyle w:val="Vorgabetext"/>
              <w:jc w:val="center"/>
            </w:pPr>
            <w:r>
              <w:t>CH</w:t>
            </w:r>
            <w:r w:rsidRPr="003E2122">
              <w:rPr>
                <w:vertAlign w:val="subscript"/>
              </w:rPr>
              <w:t>3</w:t>
            </w:r>
            <w:r>
              <w:t>OH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C96F2" w14:textId="0A8FE560" w:rsidR="003E2122" w:rsidRDefault="003E2122" w:rsidP="008849CC">
            <w:pPr>
              <w:pStyle w:val="Vorgabetext"/>
              <w:jc w:val="center"/>
            </w:pPr>
            <w:r>
              <w:t>32,04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79B9B" w14:textId="24D81117" w:rsidR="003E2122" w:rsidRDefault="007B719F" w:rsidP="008849CC">
            <w:pPr>
              <w:pStyle w:val="Vorgabetext"/>
              <w:jc w:val="center"/>
            </w:pPr>
            <w:r>
              <w:t>24,66</w:t>
            </w:r>
          </w:p>
        </w:tc>
        <w:tc>
          <w:tcPr>
            <w:tcW w:w="1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94D0C" w14:textId="10EE61E6" w:rsidR="003E2122" w:rsidRPr="003E2122" w:rsidRDefault="003E2122" w:rsidP="008849CC">
            <w:pPr>
              <w:pStyle w:val="Vorgabetext"/>
              <w:jc w:val="center"/>
            </w:pPr>
            <w:r>
              <w:t>1000 mL/</w:t>
            </w:r>
            <w:r w:rsidR="007B719F">
              <w:t>790</w:t>
            </w:r>
            <w:r>
              <w:t xml:space="preserve"> g</w:t>
            </w:r>
          </w:p>
        </w:tc>
      </w:tr>
    </w:tbl>
    <w:p w14:paraId="689377F7" w14:textId="77777777" w:rsidR="00685BC6" w:rsidRDefault="00685BC6" w:rsidP="008849CC">
      <w:pPr>
        <w:pStyle w:val="Vorgabetext"/>
        <w:tabs>
          <w:tab w:val="left" w:pos="2835"/>
          <w:tab w:val="left" w:pos="5669"/>
          <w:tab w:val="left" w:pos="6803"/>
        </w:tabs>
        <w:jc w:val="center"/>
      </w:pPr>
    </w:p>
    <w:p w14:paraId="7C6E2647" w14:textId="77777777" w:rsidR="00685BC6" w:rsidRDefault="00685BC6" w:rsidP="00046B6C">
      <w:pPr>
        <w:pStyle w:val="Vorgabetext"/>
        <w:tabs>
          <w:tab w:val="left" w:pos="2835"/>
          <w:tab w:val="left" w:pos="5669"/>
          <w:tab w:val="left" w:pos="6803"/>
        </w:tabs>
        <w:jc w:val="left"/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1134"/>
        <w:gridCol w:w="1134"/>
        <w:gridCol w:w="2977"/>
        <w:gridCol w:w="2777"/>
      </w:tblGrid>
      <w:tr w:rsidR="00685BC6" w14:paraId="64DA4223" w14:textId="77777777" w:rsidTr="00222F37"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F730C" w14:textId="77777777" w:rsidR="00685BC6" w:rsidRDefault="00685BC6" w:rsidP="008849CC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D5392" w14:textId="4795B4E8" w:rsidR="00685BC6" w:rsidRDefault="003E2122" w:rsidP="008849CC">
            <w:pPr>
              <w:pStyle w:val="Vorgabetext"/>
              <w:spacing w:line="240" w:lineRule="auto"/>
              <w:jc w:val="center"/>
            </w:pPr>
            <w:r>
              <w:t>m</w:t>
            </w:r>
            <w:r w:rsidR="00685BC6">
              <w:t>p</w:t>
            </w:r>
            <w:r>
              <w:t xml:space="preserve"> [°C]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BFB6E" w14:textId="3E901C94" w:rsidR="00685BC6" w:rsidRDefault="00685BC6" w:rsidP="008849CC">
            <w:pPr>
              <w:pStyle w:val="Vorgabetext"/>
              <w:spacing w:line="240" w:lineRule="auto"/>
              <w:jc w:val="center"/>
            </w:pPr>
            <w:r>
              <w:t>bp</w:t>
            </w:r>
            <w:r w:rsidR="003E2122">
              <w:t xml:space="preserve"> [°C]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97A50" w14:textId="77777777" w:rsidR="00685BC6" w:rsidRDefault="00685BC6" w:rsidP="008849CC">
            <w:pPr>
              <w:pStyle w:val="Vorgabetext"/>
              <w:spacing w:line="240" w:lineRule="auto"/>
              <w:jc w:val="center"/>
            </w:pPr>
            <w:r>
              <w:t>G-Symb.</w:t>
            </w:r>
          </w:p>
        </w:tc>
        <w:tc>
          <w:tcPr>
            <w:tcW w:w="2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6103F" w14:textId="77777777" w:rsidR="00685BC6" w:rsidRDefault="004B136B" w:rsidP="008849CC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3E2122" w:rsidRPr="007B719F" w14:paraId="0281D8A4" w14:textId="77777777" w:rsidTr="00222F37"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81F4B" w14:textId="40BFAC58" w:rsidR="003E2122" w:rsidRDefault="003E2122" w:rsidP="008849CC">
            <w:pPr>
              <w:pStyle w:val="Vorgabetext"/>
              <w:jc w:val="center"/>
            </w:pPr>
            <w:r>
              <w:t>Magnesiumspäne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54D46" w14:textId="631F7908" w:rsidR="003E2122" w:rsidRDefault="008849CC" w:rsidP="008849CC">
            <w:pPr>
              <w:pStyle w:val="Vorgabetext"/>
              <w:jc w:val="center"/>
            </w:pPr>
            <w:r>
              <w:t>651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245C8" w14:textId="5ED886DE" w:rsidR="003E2122" w:rsidRDefault="008849CC" w:rsidP="008849CC">
            <w:pPr>
              <w:pStyle w:val="Vorgabetext"/>
              <w:jc w:val="center"/>
            </w:pPr>
            <w:r>
              <w:t>1107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BCAD7" w14:textId="5C18240D" w:rsidR="003E2122" w:rsidRDefault="00222F37" w:rsidP="008849CC">
            <w:pPr>
              <w:pStyle w:val="Vorgabetext"/>
              <w:jc w:val="center"/>
            </w:pPr>
            <w:r>
              <w:fldChar w:fldCharType="begin"/>
            </w:r>
            <w:r>
              <w:instrText xml:space="preserve"> INCLUDEPICTURE "https://gestis-api.dguv.de/api/exactimage/GHS/ghs02.gif"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"https://gestis-api.dguv.de/api/exactimage/GHS/ghs02.gif"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"https://gestis-api.dguv.de/api/exactimage/GHS/ghs02.gif" \* MERGEFORMATINET </w:instrText>
            </w:r>
            <w:r w:rsidR="00000000">
              <w:fldChar w:fldCharType="separate"/>
            </w:r>
            <w:r w:rsidR="007B719F">
              <w:pict w14:anchorId="3712822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ghs02" style="width:46.5pt;height:46.5pt">
                  <v:imagedata r:id="rId7" r:href="rId8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19B5C" w14:textId="1B24F485" w:rsidR="003E2122" w:rsidRPr="008849CC" w:rsidRDefault="008849CC" w:rsidP="008849CC">
            <w:pPr>
              <w:pStyle w:val="Vorgabetext"/>
              <w:jc w:val="center"/>
              <w:rPr>
                <w:lang w:val="en-GB"/>
              </w:rPr>
            </w:pPr>
            <w:r w:rsidRPr="008849CC">
              <w:rPr>
                <w:lang w:val="en-GB"/>
              </w:rPr>
              <w:t>H228, H252, H261; P210, P223, P280, P302+P335+P334, P370+P378</w:t>
            </w:r>
            <w:r>
              <w:rPr>
                <w:lang w:val="en-GB"/>
              </w:rPr>
              <w:t xml:space="preserve">, </w:t>
            </w:r>
            <w:r w:rsidRPr="008849CC">
              <w:rPr>
                <w:lang w:val="en-GB"/>
              </w:rPr>
              <w:t>P402+P404</w:t>
            </w:r>
          </w:p>
        </w:tc>
      </w:tr>
      <w:tr w:rsidR="003E2122" w14:paraId="353B041B" w14:textId="77777777" w:rsidTr="00222F37"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0B23E" w14:textId="7A6BEAA8" w:rsidR="003E2122" w:rsidRDefault="003E2122" w:rsidP="008849CC">
            <w:pPr>
              <w:pStyle w:val="Vorgabetext"/>
              <w:jc w:val="center"/>
            </w:pPr>
            <w:r>
              <w:t>Methanol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2C3DF" w14:textId="0E014889" w:rsidR="003E2122" w:rsidRDefault="003E2122" w:rsidP="008849CC">
            <w:pPr>
              <w:pStyle w:val="Vorgabetext"/>
              <w:jc w:val="center"/>
            </w:pPr>
            <w:r>
              <w:t>-98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14091" w14:textId="62F1F572" w:rsidR="003E2122" w:rsidRDefault="003E2122" w:rsidP="008849CC">
            <w:pPr>
              <w:pStyle w:val="Vorgabetext"/>
              <w:jc w:val="center"/>
            </w:pPr>
            <w:r>
              <w:t>63-64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6CC92" w14:textId="02955A57" w:rsidR="003E2122" w:rsidRDefault="003E2122" w:rsidP="008849CC">
            <w:pPr>
              <w:pStyle w:val="Vorgabetext"/>
              <w:jc w:val="center"/>
            </w:pPr>
            <w:r>
              <w:fldChar w:fldCharType="begin"/>
            </w:r>
            <w:r>
              <w:instrText xml:space="preserve"> INCLUDEPICTURE "https://gestis-api.dguv.de/api/exactimage/GHS/ghs02.gif"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"https://gestis-api.dguv.de/api/exactimage/GHS/ghs02.gif"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"https://gestis-api.dguv.de/api/exactimage/GHS/ghs02.gif" \* MERGEFORMATINET </w:instrText>
            </w:r>
            <w:r w:rsidR="00000000">
              <w:fldChar w:fldCharType="separate"/>
            </w:r>
            <w:r w:rsidR="007B719F">
              <w:pict w14:anchorId="1E6363E7">
                <v:shape id="_x0000_i1026" type="#_x0000_t75" alt="ghs02" style="width:46.5pt;height:46.5pt">
                  <v:imagedata r:id="rId7" r:href="rId9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"https://gestis-api.dguv.de/api/exactimage/GHS/ghs06.gif"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"https://gestis-api.dguv.de/api/exactimage/GHS/ghs06.gif"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"https://gestis-api.dguv.de/api/exactimage/GHS/ghs06.gif" \* MERGEFORMATINET </w:instrText>
            </w:r>
            <w:r w:rsidR="00000000">
              <w:fldChar w:fldCharType="separate"/>
            </w:r>
            <w:r w:rsidR="007B719F">
              <w:pict w14:anchorId="5D409831">
                <v:shape id="_x0000_i1027" type="#_x0000_t75" alt="ghs06" style="width:45.75pt;height:45.75pt">
                  <v:imagedata r:id="rId10" r:href="rId11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"https://gestis-api.dguv.de/api/exactimage/GHS/ghs08.gif"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"https://gestis-api.dguv.de/api/exactimage/GHS/ghs08.gif"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"https://gestis-api.dguv.de/api/exactimage/GHS/ghs08.gif" \* MERGEFORMATINET </w:instrText>
            </w:r>
            <w:r w:rsidR="00000000">
              <w:fldChar w:fldCharType="separate"/>
            </w:r>
            <w:r w:rsidR="007B719F">
              <w:pict w14:anchorId="1FBB6118">
                <v:shape id="_x0000_i1028" type="#_x0000_t75" alt="ghs08" style="width:45pt;height:45pt">
                  <v:imagedata r:id="rId12" r:href="rId13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2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2EB55" w14:textId="25F1CF21" w:rsidR="00222F37" w:rsidRDefault="00222F37" w:rsidP="008849CC">
            <w:pPr>
              <w:pStyle w:val="Vorgabetext"/>
              <w:jc w:val="center"/>
            </w:pPr>
            <w:r>
              <w:t xml:space="preserve">H225, </w:t>
            </w:r>
            <w:r w:rsidRPr="00222F37">
              <w:t>H301+H311+H331</w:t>
            </w:r>
            <w:r>
              <w:t xml:space="preserve">, H370; </w:t>
            </w:r>
            <w:r w:rsidRPr="00222F37">
              <w:t>P210</w:t>
            </w:r>
            <w:r>
              <w:t xml:space="preserve">, </w:t>
            </w:r>
            <w:r w:rsidRPr="00222F37">
              <w:t>P233</w:t>
            </w:r>
            <w:r>
              <w:t>, P280, P301+P310, P303+P361+P353,</w:t>
            </w:r>
            <w:r w:rsidRPr="00222F37">
              <w:rPr>
                <w:rFonts w:ascii="DGUVMeta" w:hAnsi="DGUVMeta"/>
                <w:sz w:val="26"/>
                <w:szCs w:val="26"/>
                <w:shd w:val="clear" w:color="auto" w:fill="FFFFFF"/>
              </w:rPr>
              <w:t xml:space="preserve"> </w:t>
            </w:r>
            <w:r w:rsidRPr="00222F37">
              <w:t>P304+P340+P311</w:t>
            </w:r>
          </w:p>
        </w:tc>
      </w:tr>
    </w:tbl>
    <w:p w14:paraId="095BCED0" w14:textId="77777777" w:rsidR="00685BC6" w:rsidRDefault="00685BC6" w:rsidP="008849CC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jc w:val="center"/>
        <w:rPr>
          <w:sz w:val="16"/>
        </w:rPr>
      </w:pPr>
      <w:r>
        <w:rPr>
          <w:sz w:val="16"/>
        </w:rPr>
        <w:t>* Substanzen, die eindeutig erwiesen oder begründet oder verdächtigt als cancerogen eingestuft sind, müssen durch Unterstreichung gekennzeichnet werden.</w:t>
      </w:r>
    </w:p>
    <w:p w14:paraId="2219C633" w14:textId="77777777" w:rsidR="00685BC6" w:rsidRDefault="00685BC6" w:rsidP="008849CC">
      <w:pPr>
        <w:pStyle w:val="Vorgabetext"/>
        <w:tabs>
          <w:tab w:val="left" w:pos="2835"/>
          <w:tab w:val="left" w:pos="5669"/>
          <w:tab w:val="left" w:pos="6803"/>
        </w:tabs>
        <w:jc w:val="center"/>
      </w:pPr>
    </w:p>
    <w:p w14:paraId="51D554B0" w14:textId="77777777" w:rsidR="00685BC6" w:rsidRDefault="00685BC6" w:rsidP="00046B6C">
      <w:pPr>
        <w:pStyle w:val="Vorgabetext"/>
        <w:tabs>
          <w:tab w:val="left" w:pos="2835"/>
          <w:tab w:val="left" w:pos="5669"/>
          <w:tab w:val="left" w:pos="6803"/>
        </w:tabs>
        <w:jc w:val="left"/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997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685BC6" w14:paraId="389F533B" w14:textId="77777777" w:rsidTr="008849CC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ECCB1" w14:textId="7A11E89F" w:rsidR="00685BC6" w:rsidRDefault="00222F37" w:rsidP="008849CC">
            <w:pPr>
              <w:pStyle w:val="Vorgabetext"/>
              <w:jc w:val="center"/>
            </w:pPr>
            <w:r w:rsidRPr="00222F37">
              <w:t>H225: Flüssigkeit und Dampf leicht entzündbar.</w:t>
            </w:r>
          </w:p>
        </w:tc>
      </w:tr>
      <w:tr w:rsidR="00685BC6" w14:paraId="2A61CF3A" w14:textId="77777777" w:rsidTr="008849CC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8C95D" w14:textId="2062A535" w:rsidR="00685BC6" w:rsidRDefault="00222F37" w:rsidP="008849CC">
            <w:pPr>
              <w:pStyle w:val="Vorgabetext"/>
              <w:jc w:val="center"/>
            </w:pPr>
            <w:r w:rsidRPr="00222F37">
              <w:t>H301+H311+H331: Giftig bei Verschlucken, bei Hautkontakt oder bei Einatmen.</w:t>
            </w:r>
          </w:p>
        </w:tc>
      </w:tr>
      <w:tr w:rsidR="00685BC6" w14:paraId="0DBF37A1" w14:textId="77777777" w:rsidTr="008849CC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7A0C4" w14:textId="55C3B8AB" w:rsidR="00685BC6" w:rsidRDefault="00222F37" w:rsidP="008849CC">
            <w:pPr>
              <w:pStyle w:val="Vorgabetext"/>
              <w:jc w:val="center"/>
            </w:pPr>
            <w:r w:rsidRPr="00222F37">
              <w:t>H370: Schädigt die Organe.</w:t>
            </w:r>
            <w:r>
              <w:t xml:space="preserve"> (Augen, zentrales Nervensystem)</w:t>
            </w:r>
          </w:p>
        </w:tc>
      </w:tr>
      <w:tr w:rsidR="008849CC" w14:paraId="14E9401A" w14:textId="77777777" w:rsidTr="008849CC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8F483" w14:textId="66EA2FB1" w:rsidR="008849CC" w:rsidRPr="00222F37" w:rsidRDefault="008849CC" w:rsidP="008849CC">
            <w:pPr>
              <w:pStyle w:val="Vorgabetext"/>
              <w:jc w:val="center"/>
            </w:pPr>
            <w:r w:rsidRPr="008849CC">
              <w:t>H228: Entzündbarer Feststoff.</w:t>
            </w:r>
          </w:p>
        </w:tc>
      </w:tr>
      <w:tr w:rsidR="008849CC" w14:paraId="05C0D401" w14:textId="77777777" w:rsidTr="008849CC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E9E6F" w14:textId="079822C6" w:rsidR="008849CC" w:rsidRPr="00222F37" w:rsidRDefault="008849CC" w:rsidP="008849CC">
            <w:pPr>
              <w:pStyle w:val="Vorgabetext"/>
              <w:jc w:val="center"/>
            </w:pPr>
            <w:r w:rsidRPr="008849CC">
              <w:t>H252: In großen Mengen selbsterhitzungsfähig; kann in Brand geraten.</w:t>
            </w:r>
          </w:p>
        </w:tc>
      </w:tr>
      <w:tr w:rsidR="00685BC6" w14:paraId="6D571A46" w14:textId="77777777" w:rsidTr="008849CC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5C658" w14:textId="6A298803" w:rsidR="00685BC6" w:rsidRDefault="008849CC" w:rsidP="008849CC">
            <w:pPr>
              <w:pStyle w:val="Vorgabetext"/>
              <w:jc w:val="center"/>
            </w:pPr>
            <w:r w:rsidRPr="008849CC">
              <w:t>H261: In Berührung mit Wasser entstehen entzündbare Gase.</w:t>
            </w:r>
          </w:p>
        </w:tc>
      </w:tr>
    </w:tbl>
    <w:p w14:paraId="4197D675" w14:textId="77777777" w:rsidR="00685BC6" w:rsidRDefault="00685BC6" w:rsidP="008849CC">
      <w:pPr>
        <w:pStyle w:val="Vorgabetext"/>
        <w:tabs>
          <w:tab w:val="left" w:pos="2835"/>
          <w:tab w:val="left" w:pos="5669"/>
          <w:tab w:val="left" w:pos="6803"/>
        </w:tabs>
        <w:jc w:val="center"/>
      </w:pPr>
    </w:p>
    <w:p w14:paraId="790B170C" w14:textId="77777777" w:rsidR="00685BC6" w:rsidRDefault="00685BC6" w:rsidP="00046B6C">
      <w:pPr>
        <w:pStyle w:val="Vorgabetext"/>
        <w:tabs>
          <w:tab w:val="left" w:pos="2835"/>
          <w:tab w:val="left" w:pos="5669"/>
          <w:tab w:val="left" w:pos="6803"/>
        </w:tabs>
        <w:jc w:val="left"/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05FE9FAE" w14:textId="77777777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031AD" w14:textId="10FE4257" w:rsidR="00685BC6" w:rsidRDefault="008C4B4C" w:rsidP="008849CC">
            <w:pPr>
              <w:pStyle w:val="Vorgabetext"/>
              <w:jc w:val="center"/>
            </w:pPr>
            <w:r>
              <w:t xml:space="preserve">Methanol: </w:t>
            </w:r>
            <w:r w:rsidR="00222F37">
              <w:t>Handschuhe aus Butylkautschuk</w:t>
            </w:r>
          </w:p>
        </w:tc>
      </w:tr>
    </w:tbl>
    <w:p w14:paraId="144083EC" w14:textId="77777777" w:rsidR="00685BC6" w:rsidRDefault="00685BC6" w:rsidP="008849CC">
      <w:pPr>
        <w:pStyle w:val="Vorgabetext"/>
        <w:tabs>
          <w:tab w:val="left" w:pos="2835"/>
          <w:tab w:val="left" w:pos="5669"/>
          <w:tab w:val="left" w:pos="6803"/>
        </w:tabs>
        <w:jc w:val="center"/>
      </w:pPr>
    </w:p>
    <w:p w14:paraId="79F06190" w14:textId="77777777" w:rsidR="008849CC" w:rsidRDefault="008849CC" w:rsidP="008849CC">
      <w:pPr>
        <w:pStyle w:val="Vorgabetext"/>
        <w:tabs>
          <w:tab w:val="left" w:pos="2835"/>
          <w:tab w:val="left" w:pos="5669"/>
          <w:tab w:val="left" w:pos="6803"/>
        </w:tabs>
        <w:jc w:val="center"/>
      </w:pPr>
    </w:p>
    <w:p w14:paraId="2A38A6C6" w14:textId="77777777" w:rsidR="008849CC" w:rsidRDefault="008849CC" w:rsidP="008849CC">
      <w:pPr>
        <w:pStyle w:val="Vorgabetext"/>
        <w:tabs>
          <w:tab w:val="left" w:pos="2835"/>
          <w:tab w:val="left" w:pos="5669"/>
          <w:tab w:val="left" w:pos="6803"/>
        </w:tabs>
        <w:jc w:val="center"/>
      </w:pPr>
    </w:p>
    <w:p w14:paraId="1B4C2AC9" w14:textId="77777777" w:rsidR="008849CC" w:rsidRDefault="008849CC" w:rsidP="008849CC">
      <w:pPr>
        <w:pStyle w:val="Vorgabetext"/>
        <w:tabs>
          <w:tab w:val="left" w:pos="2835"/>
          <w:tab w:val="left" w:pos="5669"/>
          <w:tab w:val="left" w:pos="6803"/>
        </w:tabs>
        <w:jc w:val="center"/>
      </w:pPr>
    </w:p>
    <w:p w14:paraId="0A11A092" w14:textId="77777777" w:rsidR="00685BC6" w:rsidRDefault="00685BC6" w:rsidP="00046B6C">
      <w:pPr>
        <w:pStyle w:val="Vorgabetext"/>
        <w:tabs>
          <w:tab w:val="left" w:pos="2835"/>
          <w:tab w:val="left" w:pos="5669"/>
          <w:tab w:val="left" w:pos="6803"/>
        </w:tabs>
        <w:jc w:val="left"/>
      </w:pPr>
      <w:r>
        <w:rPr>
          <w:b/>
        </w:rPr>
        <w:lastRenderedPageBreak/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3E2122" w14:paraId="3009BFF9" w14:textId="77777777" w:rsidTr="003C722D">
        <w:tc>
          <w:tcPr>
            <w:tcW w:w="3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49BE7B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D4C6C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3E2122" w14:paraId="7A8D5B37" w14:textId="77777777" w:rsidTr="003C722D">
        <w:tc>
          <w:tcPr>
            <w:tcW w:w="34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68D26" w14:textId="77777777" w:rsidR="003E2122" w:rsidRDefault="003E2122" w:rsidP="008849CC">
            <w:pPr>
              <w:pStyle w:val="Vorgabetext"/>
              <w:jc w:val="center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1AE8A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1C5C4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CC924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3E2122" w14:paraId="6987B07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157FA" w14:textId="6CC9DA95" w:rsidR="003E2122" w:rsidRDefault="003E2122" w:rsidP="008849CC">
            <w:pPr>
              <w:pStyle w:val="Vorgabetext"/>
              <w:jc w:val="center"/>
            </w:pPr>
            <w:r>
              <w:t>Magnesiumspäne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8C333" w14:textId="6B3EB304" w:rsidR="003E2122" w:rsidRDefault="008849CC" w:rsidP="008849CC">
            <w:pPr>
              <w:pStyle w:val="Vorgabetext"/>
              <w:jc w:val="center"/>
            </w:pPr>
            <w:r>
              <w:t>K,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549E6" w14:textId="684D6D65" w:rsidR="003E2122" w:rsidRDefault="008849CC" w:rsidP="008849CC">
            <w:pPr>
              <w:pStyle w:val="Vorgabetext"/>
              <w:jc w:val="center"/>
            </w:pPr>
            <w:r>
              <w:t>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0FC9C" w14:textId="60B59C19" w:rsidR="003E2122" w:rsidRDefault="008849CC" w:rsidP="008849CC">
            <w:pPr>
              <w:pStyle w:val="Vorgabetext"/>
              <w:jc w:val="center"/>
            </w:pPr>
            <w:r>
              <w:t>L, A, B</w:t>
            </w:r>
          </w:p>
        </w:tc>
      </w:tr>
      <w:tr w:rsidR="00222F37" w14:paraId="490EE8C2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A474A" w14:textId="496B385B" w:rsidR="00222F37" w:rsidRDefault="00222F37" w:rsidP="008849CC">
            <w:pPr>
              <w:pStyle w:val="Vorgabetext"/>
              <w:jc w:val="center"/>
            </w:pPr>
            <w:r>
              <w:t>Methanol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D9056" w14:textId="026DC487" w:rsidR="00222F37" w:rsidRDefault="00222F37" w:rsidP="008849CC">
            <w:pPr>
              <w:pStyle w:val="Vorgabetext"/>
              <w:jc w:val="center"/>
            </w:pPr>
            <w:r>
              <w:t>K, 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724C1" w14:textId="4819152E" w:rsidR="00222F37" w:rsidRDefault="00222F37" w:rsidP="008849CC">
            <w:pPr>
              <w:pStyle w:val="Vorgabetext"/>
              <w:jc w:val="center"/>
            </w:pPr>
            <w:r>
              <w:t>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A0783" w14:textId="47783D08" w:rsidR="00222F37" w:rsidRDefault="00222F37" w:rsidP="008849CC">
            <w:pPr>
              <w:pStyle w:val="Vorgabetext"/>
              <w:jc w:val="center"/>
            </w:pPr>
            <w:r>
              <w:t>L, A</w:t>
            </w:r>
          </w:p>
        </w:tc>
      </w:tr>
    </w:tbl>
    <w:p w14:paraId="1E90CBD3" w14:textId="77777777" w:rsidR="00685BC6" w:rsidRDefault="00FC1AD1" w:rsidP="008849CC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jc w:val="center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33E828E2" w14:textId="77777777" w:rsidR="00DF187D" w:rsidRDefault="00DF187D" w:rsidP="008849CC">
      <w:pPr>
        <w:pStyle w:val="Vorgabetext"/>
        <w:spacing w:line="240" w:lineRule="auto"/>
        <w:jc w:val="center"/>
      </w:pPr>
      <w:r>
        <w:rPr>
          <w:b/>
          <w:bCs/>
        </w:rPr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6C7527A9" w14:textId="77777777" w:rsidR="00DF187D" w:rsidRDefault="00DF187D" w:rsidP="008849CC">
      <w:pPr>
        <w:pStyle w:val="Vorgabetext"/>
        <w:spacing w:line="240" w:lineRule="auto"/>
        <w:jc w:val="center"/>
      </w:pPr>
      <w:r>
        <w:rPr>
          <w:b/>
          <w:bCs/>
        </w:rPr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657F7C1F" w14:textId="77777777" w:rsidR="00DF187D" w:rsidRPr="00FC1AD1" w:rsidRDefault="00DF187D" w:rsidP="008849CC">
      <w:pPr>
        <w:pStyle w:val="Vorgabetext"/>
        <w:tabs>
          <w:tab w:val="left" w:pos="2835"/>
          <w:tab w:val="left" w:pos="5669"/>
          <w:tab w:val="left" w:pos="6803"/>
        </w:tabs>
        <w:jc w:val="center"/>
      </w:pPr>
    </w:p>
    <w:p w14:paraId="66C9A9AB" w14:textId="77777777" w:rsidR="00685BC6" w:rsidRDefault="00685BC6" w:rsidP="00046B6C">
      <w:pPr>
        <w:pStyle w:val="Vorgabetext"/>
        <w:tabs>
          <w:tab w:val="left" w:pos="2835"/>
          <w:tab w:val="left" w:pos="5669"/>
          <w:tab w:val="left" w:pos="6803"/>
        </w:tabs>
        <w:jc w:val="left"/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6CD715D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F015A" w14:textId="77777777" w:rsidR="00685BC6" w:rsidRDefault="00685BC6" w:rsidP="008849CC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3B9AD" w14:textId="77777777" w:rsidR="00685BC6" w:rsidRDefault="00685BC6" w:rsidP="008849CC">
            <w:pPr>
              <w:pStyle w:val="Vorgabetext"/>
              <w:spacing w:line="240" w:lineRule="auto"/>
              <w:jc w:val="center"/>
            </w:pPr>
            <w:r>
              <w:t>Störfallverhalten</w:t>
            </w:r>
          </w:p>
        </w:tc>
      </w:tr>
      <w:tr w:rsidR="003E2122" w14:paraId="1C1DDCAD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D937A" w14:textId="1151A05B" w:rsidR="003E2122" w:rsidRDefault="003E2122" w:rsidP="008849CC">
            <w:pPr>
              <w:pStyle w:val="Vorgabetext"/>
              <w:jc w:val="center"/>
            </w:pPr>
            <w:r>
              <w:t>Magnesiumspäne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F75FB" w14:textId="441A964D" w:rsidR="003E2122" w:rsidRDefault="008849CC" w:rsidP="008849CC">
            <w:pPr>
              <w:pStyle w:val="Vorgabetext"/>
              <w:jc w:val="center"/>
            </w:pPr>
            <w:r>
              <w:t>Staubfrei aufnehmen</w:t>
            </w:r>
          </w:p>
        </w:tc>
      </w:tr>
      <w:tr w:rsidR="003E2122" w14:paraId="4DAB69B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79F0E" w14:textId="178DC460" w:rsidR="003E2122" w:rsidRDefault="003E2122" w:rsidP="008849CC">
            <w:pPr>
              <w:pStyle w:val="Vorgabetext"/>
              <w:jc w:val="center"/>
            </w:pPr>
            <w:r>
              <w:t>Methanol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DBD7D" w14:textId="22703359" w:rsidR="003E2122" w:rsidRDefault="00222F37" w:rsidP="008849CC">
            <w:pPr>
              <w:pStyle w:val="Vorgabetext"/>
              <w:jc w:val="center"/>
            </w:pPr>
            <w:r>
              <w:t>Cb, W, P, C</w:t>
            </w:r>
          </w:p>
        </w:tc>
      </w:tr>
    </w:tbl>
    <w:p w14:paraId="440323FD" w14:textId="77777777" w:rsidR="00DF187D" w:rsidRDefault="00DF187D" w:rsidP="008849CC">
      <w:pPr>
        <w:pStyle w:val="Vorgabetext"/>
        <w:spacing w:before="120" w:line="240" w:lineRule="auto"/>
        <w:jc w:val="center"/>
      </w:pPr>
      <w:r>
        <w:rPr>
          <w:b/>
          <w:bCs/>
        </w:rPr>
        <w:t>Cb: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werden;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47887594" w14:textId="77777777" w:rsidR="00685BC6" w:rsidRDefault="00DF187D" w:rsidP="008849CC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jc w:val="center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59139258" w14:textId="77777777" w:rsidR="00DF187D" w:rsidRDefault="00DF187D" w:rsidP="008849CC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jc w:val="center"/>
      </w:pPr>
    </w:p>
    <w:p w14:paraId="5EE2232B" w14:textId="77777777" w:rsidR="00685BC6" w:rsidRDefault="00685BC6" w:rsidP="00046B6C">
      <w:pPr>
        <w:pStyle w:val="Vorgabetext"/>
        <w:tabs>
          <w:tab w:val="left" w:pos="2835"/>
          <w:tab w:val="left" w:pos="5669"/>
          <w:tab w:val="left" w:pos="6803"/>
        </w:tabs>
        <w:jc w:val="left"/>
      </w:pPr>
      <w:r>
        <w:rPr>
          <w:b/>
        </w:rPr>
        <w:t>Entsorgungungsvorschläge</w:t>
      </w:r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567"/>
        <w:gridCol w:w="709"/>
        <w:gridCol w:w="567"/>
        <w:gridCol w:w="6033"/>
      </w:tblGrid>
      <w:tr w:rsidR="003E2122" w14:paraId="250B3A57" w14:textId="77777777" w:rsidTr="008849CC">
        <w:tc>
          <w:tcPr>
            <w:tcW w:w="198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46C035C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18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9B8FC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60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CA9035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3E2122" w14:paraId="6E7797E3" w14:textId="77777777" w:rsidTr="008849CC">
        <w:tc>
          <w:tcPr>
            <w:tcW w:w="198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9E376" w14:textId="77777777" w:rsidR="003E2122" w:rsidRDefault="003E2122" w:rsidP="008849CC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8071F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A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627A0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AE63D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  <w:r>
              <w:t>Cl</w:t>
            </w:r>
          </w:p>
        </w:tc>
        <w:tc>
          <w:tcPr>
            <w:tcW w:w="60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F8615" w14:textId="77777777" w:rsidR="003E2122" w:rsidRDefault="003E2122" w:rsidP="008849CC">
            <w:pPr>
              <w:pStyle w:val="Vorgabetext"/>
              <w:jc w:val="center"/>
            </w:pPr>
          </w:p>
        </w:tc>
      </w:tr>
      <w:tr w:rsidR="003E2122" w14:paraId="373A3611" w14:textId="77777777" w:rsidTr="008849CC"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D0F49" w14:textId="63681CB6" w:rsidR="003E2122" w:rsidRDefault="003E2122" w:rsidP="008849CC">
            <w:pPr>
              <w:pStyle w:val="Vorgabetext"/>
              <w:jc w:val="center"/>
            </w:pPr>
            <w:r>
              <w:t>Magnesiumspäne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03651" w14:textId="320280A4" w:rsidR="003E2122" w:rsidRDefault="003E2122" w:rsidP="008849CC">
            <w:pPr>
              <w:pStyle w:val="Vorgabetext"/>
              <w:spacing w:line="240" w:lineRule="auto"/>
              <w:jc w:val="center"/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0903F" w14:textId="6A391001" w:rsidR="003E2122" w:rsidRDefault="008849CC" w:rsidP="008849CC">
            <w:pPr>
              <w:pStyle w:val="Vorgabetext"/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AC462" w14:textId="77777777" w:rsidR="003E2122" w:rsidRDefault="003E2122" w:rsidP="008849CC">
            <w:pPr>
              <w:pStyle w:val="Vorgabetext"/>
              <w:spacing w:line="240" w:lineRule="auto"/>
              <w:jc w:val="center"/>
            </w:pPr>
          </w:p>
        </w:tc>
        <w:tc>
          <w:tcPr>
            <w:tcW w:w="6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CDB6A" w14:textId="3672B93C" w:rsidR="003E2122" w:rsidRDefault="008849CC" w:rsidP="008849CC">
            <w:pPr>
              <w:pStyle w:val="Vorgabetext"/>
              <w:jc w:val="center"/>
            </w:pPr>
            <w:r>
              <w:t>Mit NaHCO</w:t>
            </w:r>
            <w:r w:rsidRPr="008849CC">
              <w:rPr>
                <w:vertAlign w:val="subscript"/>
              </w:rPr>
              <w:t>3</w:t>
            </w:r>
            <w:r w:rsidRPr="008849CC">
              <w:t xml:space="preserve"> versetzen, langsam Wasser hinzugeben</w:t>
            </w:r>
          </w:p>
        </w:tc>
      </w:tr>
      <w:tr w:rsidR="003E2122" w14:paraId="0B024B6D" w14:textId="77777777" w:rsidTr="008849CC"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CB82" w14:textId="3CA03278" w:rsidR="003E2122" w:rsidRDefault="003E2122" w:rsidP="008849CC">
            <w:pPr>
              <w:pStyle w:val="Vorgabetext"/>
              <w:jc w:val="center"/>
            </w:pPr>
            <w:r>
              <w:t>Methanol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E37BC" w14:textId="3B8E4569" w:rsidR="003E2122" w:rsidRDefault="00222F37" w:rsidP="008849CC">
            <w:pPr>
              <w:pStyle w:val="Vorgabetext"/>
              <w:jc w:val="center"/>
            </w:pPr>
            <w:r>
              <w:t>x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E45D" w14:textId="02E23816" w:rsidR="003E2122" w:rsidRDefault="003E2122" w:rsidP="008849CC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19F0D" w14:textId="77777777" w:rsidR="003E2122" w:rsidRDefault="003E2122" w:rsidP="008849CC">
            <w:pPr>
              <w:pStyle w:val="Vorgabetext"/>
              <w:jc w:val="center"/>
            </w:pPr>
          </w:p>
        </w:tc>
        <w:tc>
          <w:tcPr>
            <w:tcW w:w="6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F7256" w14:textId="77777777" w:rsidR="003E2122" w:rsidRDefault="003E2122" w:rsidP="008849CC">
            <w:pPr>
              <w:pStyle w:val="Vorgabetext"/>
              <w:jc w:val="center"/>
            </w:pPr>
          </w:p>
        </w:tc>
      </w:tr>
    </w:tbl>
    <w:p w14:paraId="72144393" w14:textId="77777777" w:rsidR="00685BC6" w:rsidRDefault="00685BC6" w:rsidP="008849CC">
      <w:pPr>
        <w:pStyle w:val="Vorgabetext"/>
        <w:tabs>
          <w:tab w:val="left" w:pos="2835"/>
          <w:tab w:val="left" w:pos="5669"/>
          <w:tab w:val="left" w:pos="6803"/>
        </w:tabs>
        <w:jc w:val="center"/>
      </w:pPr>
    </w:p>
    <w:p w14:paraId="0E715A56" w14:textId="77777777" w:rsidR="00D96A8F" w:rsidRDefault="00D96A8F" w:rsidP="008849CC">
      <w:pPr>
        <w:pStyle w:val="Vorgabetext"/>
        <w:tabs>
          <w:tab w:val="left" w:pos="2835"/>
          <w:tab w:val="left" w:pos="5669"/>
          <w:tab w:val="left" w:pos="6803"/>
        </w:tabs>
        <w:jc w:val="left"/>
        <w:rPr>
          <w:b/>
        </w:rPr>
      </w:pPr>
      <w:r>
        <w:rPr>
          <w:b/>
        </w:rPr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495C398C" w14:textId="1F67209C" w:rsidR="00D96A8F" w:rsidRPr="003E2122" w:rsidRDefault="003E2122" w:rsidP="008849CC">
      <w:pPr>
        <w:pStyle w:val="Vorgabetext"/>
        <w:tabs>
          <w:tab w:val="left" w:pos="2835"/>
          <w:tab w:val="left" w:pos="5669"/>
          <w:tab w:val="left" w:pos="6803"/>
        </w:tabs>
        <w:jc w:val="left"/>
        <w:rPr>
          <w:bCs/>
        </w:rPr>
      </w:pPr>
      <w:r w:rsidRPr="003E2122">
        <w:rPr>
          <w:bCs/>
        </w:rPr>
        <w:t>-</w:t>
      </w:r>
    </w:p>
    <w:p w14:paraId="7218984F" w14:textId="77777777" w:rsidR="00685BC6" w:rsidRPr="00801ED1" w:rsidRDefault="00801ED1" w:rsidP="008849CC">
      <w:pPr>
        <w:pStyle w:val="Vorgabetext"/>
        <w:tabs>
          <w:tab w:val="left" w:pos="2835"/>
          <w:tab w:val="left" w:pos="5669"/>
          <w:tab w:val="left" w:pos="6803"/>
        </w:tabs>
        <w:jc w:val="left"/>
        <w:rPr>
          <w:b/>
        </w:rPr>
      </w:pPr>
      <w:r w:rsidRPr="00801ED1">
        <w:rPr>
          <w:b/>
        </w:rPr>
        <w:t>Erklärung:</w:t>
      </w:r>
    </w:p>
    <w:p w14:paraId="3497F07B" w14:textId="77777777" w:rsidR="00801ED1" w:rsidRDefault="00801ED1" w:rsidP="008849CC">
      <w:pPr>
        <w:pStyle w:val="Vorgabetext"/>
        <w:tabs>
          <w:tab w:val="left" w:pos="2835"/>
          <w:tab w:val="left" w:pos="5669"/>
          <w:tab w:val="left" w:pos="6803"/>
        </w:tabs>
        <w:jc w:val="left"/>
      </w:pPr>
      <w:r>
        <w:t>Dieses Vorprotokoll wurde von mir nach bestem Wissen unter Zuhilfenahme der bei „Literatur“ genannten Quellen eigenständig verfasst.</w:t>
      </w:r>
    </w:p>
    <w:p w14:paraId="43F17A2C" w14:textId="77777777" w:rsidR="00801ED1" w:rsidRDefault="00801ED1" w:rsidP="008849CC">
      <w:pPr>
        <w:pStyle w:val="Vorgabetext"/>
        <w:tabs>
          <w:tab w:val="left" w:pos="2835"/>
          <w:tab w:val="left" w:pos="5669"/>
          <w:tab w:val="left" w:pos="6803"/>
        </w:tabs>
        <w:jc w:val="left"/>
      </w:pPr>
    </w:p>
    <w:p w14:paraId="21E8BB82" w14:textId="77777777" w:rsidR="00801ED1" w:rsidRPr="00801ED1" w:rsidRDefault="00801ED1" w:rsidP="008849CC">
      <w:pPr>
        <w:pStyle w:val="Vorgabetext"/>
        <w:tabs>
          <w:tab w:val="left" w:pos="2835"/>
          <w:tab w:val="left" w:pos="5669"/>
          <w:tab w:val="left" w:pos="6803"/>
        </w:tabs>
        <w:jc w:val="left"/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786E35AD" w14:textId="77777777" w:rsidR="00685BC6" w:rsidRDefault="00685BC6" w:rsidP="008849CC">
      <w:pPr>
        <w:pStyle w:val="Vorgabetext"/>
        <w:tabs>
          <w:tab w:val="left" w:pos="2835"/>
          <w:tab w:val="left" w:pos="5669"/>
          <w:tab w:val="left" w:pos="6803"/>
        </w:tabs>
        <w:jc w:val="left"/>
      </w:pPr>
    </w:p>
    <w:p w14:paraId="370E2AAE" w14:textId="77777777" w:rsidR="00801ED1" w:rsidRDefault="00801ED1" w:rsidP="008849CC">
      <w:pPr>
        <w:pStyle w:val="Vorgabetext"/>
        <w:tabs>
          <w:tab w:val="left" w:pos="2835"/>
          <w:tab w:val="left" w:pos="5669"/>
          <w:tab w:val="left" w:pos="6803"/>
        </w:tabs>
        <w:jc w:val="left"/>
      </w:pPr>
    </w:p>
    <w:p w14:paraId="3588205D" w14:textId="77777777" w:rsidR="00801ED1" w:rsidRDefault="00801ED1" w:rsidP="008849CC">
      <w:pPr>
        <w:pStyle w:val="Vorgabetext"/>
        <w:tabs>
          <w:tab w:val="left" w:pos="2835"/>
          <w:tab w:val="left" w:pos="5669"/>
          <w:tab w:val="left" w:pos="6803"/>
        </w:tabs>
        <w:jc w:val="left"/>
      </w:pPr>
    </w:p>
    <w:p w14:paraId="424E70BE" w14:textId="77777777" w:rsidR="00685BC6" w:rsidRDefault="00685BC6" w:rsidP="008849CC">
      <w:pPr>
        <w:pStyle w:val="Vorgabetext"/>
        <w:tabs>
          <w:tab w:val="left" w:pos="2835"/>
          <w:tab w:val="left" w:pos="5669"/>
          <w:tab w:val="left" w:pos="6803"/>
        </w:tabs>
        <w:jc w:val="left"/>
      </w:pPr>
      <w:r>
        <w:rPr>
          <w:b/>
        </w:rPr>
        <w:t>Unterschrift Assistent/in:</w:t>
      </w:r>
    </w:p>
    <w:sectPr w:rsidR="00685BC6">
      <w:headerReference w:type="default" r:id="rId14"/>
      <w:pgSz w:w="11906" w:h="16838"/>
      <w:pgMar w:top="2835" w:right="907" w:bottom="85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E3605" w14:textId="77777777" w:rsidR="006275C6" w:rsidRDefault="006275C6">
      <w:r>
        <w:separator/>
      </w:r>
    </w:p>
  </w:endnote>
  <w:endnote w:type="continuationSeparator" w:id="0">
    <w:p w14:paraId="2553041C" w14:textId="77777777" w:rsidR="006275C6" w:rsidRDefault="00627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GUVMeta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944B6" w14:textId="77777777" w:rsidR="006275C6" w:rsidRDefault="006275C6">
      <w:r>
        <w:separator/>
      </w:r>
    </w:p>
  </w:footnote>
  <w:footnote w:type="continuationSeparator" w:id="0">
    <w:p w14:paraId="729F0C45" w14:textId="77777777" w:rsidR="006275C6" w:rsidRDefault="00627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D851F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2788C47D" w14:textId="78BFFCD5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 w:rsidR="000D76A0">
      <w:t xml:space="preserve"> Lena-Marie Aßmann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44E6BB2A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3CA70CAE" w14:textId="57798D64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Präparat/Nr.:</w:t>
    </w:r>
    <w:r w:rsidR="000D76A0">
      <w:rPr>
        <w:b/>
      </w:rPr>
      <w:t xml:space="preserve"> </w:t>
    </w:r>
    <w:r w:rsidR="009F4A08">
      <w:rPr>
        <w:bCs/>
      </w:rPr>
      <w:t xml:space="preserve">7 </w:t>
    </w:r>
    <w:r w:rsidR="009F4A08" w:rsidRPr="009F4A08">
      <w:rPr>
        <w:bCs/>
      </w:rPr>
      <w:t>Trocknung von Methanol</w:t>
    </w:r>
  </w:p>
  <w:p w14:paraId="6F9E43BA" w14:textId="37C911E9" w:rsidR="00685BC6" w:rsidRPr="008C4B4C" w:rsidRDefault="00685BC6" w:rsidP="008C4B4C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  <w:jc w:val="left"/>
      <w:rPr>
        <w:rFonts w:ascii="Symbol" w:hAnsi="Symbol"/>
        <w:bCs/>
        <w:caps/>
      </w:rPr>
    </w:pPr>
    <w:r>
      <w:rPr>
        <w:b/>
      </w:rPr>
      <w:t>Literatur:</w:t>
    </w:r>
    <w:r w:rsidR="008C4B4C">
      <w:rPr>
        <w:b/>
      </w:rPr>
      <w:t xml:space="preserve"> </w:t>
    </w:r>
    <w:r w:rsidR="008C4B4C">
      <w:rPr>
        <w:bCs/>
      </w:rPr>
      <w:t>GESTIS-Stoffdatenbank</w:t>
    </w:r>
  </w:p>
  <w:p w14:paraId="25993294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AB8"/>
    <w:rsid w:val="00046B6C"/>
    <w:rsid w:val="0008186F"/>
    <w:rsid w:val="000D76A0"/>
    <w:rsid w:val="00152D62"/>
    <w:rsid w:val="002043FF"/>
    <w:rsid w:val="00222F37"/>
    <w:rsid w:val="002E6A4E"/>
    <w:rsid w:val="00341D4E"/>
    <w:rsid w:val="00390725"/>
    <w:rsid w:val="003E2122"/>
    <w:rsid w:val="004468D8"/>
    <w:rsid w:val="00447AB8"/>
    <w:rsid w:val="004911E9"/>
    <w:rsid w:val="004B136B"/>
    <w:rsid w:val="004E0EB4"/>
    <w:rsid w:val="004F3BAF"/>
    <w:rsid w:val="00520A4C"/>
    <w:rsid w:val="005D6D64"/>
    <w:rsid w:val="006275C6"/>
    <w:rsid w:val="00685BC6"/>
    <w:rsid w:val="006A6370"/>
    <w:rsid w:val="006D2AD5"/>
    <w:rsid w:val="007B719F"/>
    <w:rsid w:val="00801ED1"/>
    <w:rsid w:val="00817C16"/>
    <w:rsid w:val="008849CC"/>
    <w:rsid w:val="008906AD"/>
    <w:rsid w:val="008C4B4C"/>
    <w:rsid w:val="009F4A08"/>
    <w:rsid w:val="00A2301E"/>
    <w:rsid w:val="00A55F83"/>
    <w:rsid w:val="00A82F5D"/>
    <w:rsid w:val="00A92397"/>
    <w:rsid w:val="00C17967"/>
    <w:rsid w:val="00C5226C"/>
    <w:rsid w:val="00C60E89"/>
    <w:rsid w:val="00CD3E4D"/>
    <w:rsid w:val="00D02B3E"/>
    <w:rsid w:val="00D96A8F"/>
    <w:rsid w:val="00DF187D"/>
    <w:rsid w:val="00E10D98"/>
    <w:rsid w:val="00E8481C"/>
    <w:rsid w:val="00E92EB7"/>
    <w:rsid w:val="00F01A4E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50EF63"/>
  <w15:chartTrackingRefBased/>
  <w15:docId w15:val="{AD779021-FB9C-40C0-A941-806E6ABA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pPr>
      <w:jc w:val="both"/>
    </w:pPr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Standard"/>
    <w:pPr>
      <w:spacing w:line="360" w:lineRule="auto"/>
      <w:jc w:val="both"/>
    </w:pPr>
  </w:style>
  <w:style w:type="paragraph" w:customStyle="1" w:styleId="HaupttextEinfach">
    <w:name w:val="Haupttext (Einfach)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  <w:jc w:val="both"/>
    </w:pPr>
  </w:style>
  <w:style w:type="paragraph" w:customStyle="1" w:styleId="Vorgabetext">
    <w:name w:val="Vorgabetext"/>
    <w:basedOn w:val="Standard"/>
    <w:pPr>
      <w:spacing w:line="360" w:lineRule="auto"/>
      <w:jc w:val="both"/>
    </w:pPr>
    <w:rPr>
      <w:rFonts w:ascii="Arial" w:hAnsi="Arial"/>
    </w:rPr>
  </w:style>
  <w:style w:type="paragraph" w:styleId="Kopfzeile">
    <w:name w:val="header"/>
    <w:basedOn w:val="Standard"/>
    <w:rsid w:val="00520A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20A4C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rsid w:val="004B136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4B1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gestis-api.dguv.de/api/exactimage/GHS/ghs02.gif" TargetMode="External"/><Relationship Id="rId13" Type="http://schemas.openxmlformats.org/officeDocument/2006/relationships/image" Target="https://gestis-api.dguv.de/api/exactimage/GHS/ghs08.gi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3.gi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https://gestis-api.dguv.de/api/exactimage/GHS/ghs06.gif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gif"/><Relationship Id="rId4" Type="http://schemas.openxmlformats.org/officeDocument/2006/relationships/webSettings" Target="webSettings.xml"/><Relationship Id="rId9" Type="http://schemas.openxmlformats.org/officeDocument/2006/relationships/image" Target="https://gestis-api.dguv.de/api/exactimage/GHS/ghs02.gif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a\OneDrive\PC\OneDrive\Desktop\Uni\M.Sc\2.%20Semester\MoPoS\Marco\MoPoS-P\Vorprotoko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Vorprotokol.dot</Template>
  <TotalTime>0</TotalTime>
  <Pages>2</Pages>
  <Words>500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Reaktionsgleichung (handschriftlich, mit Strukturformeln):</vt:lpstr>
    </vt:vector>
  </TitlesOfParts>
  <Company>Institut für Organische Chemie I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Lena-Marie Aßmann</dc:creator>
  <cp:keywords/>
  <cp:lastModifiedBy>Lena-Marie Aßmann</cp:lastModifiedBy>
  <cp:revision>6</cp:revision>
  <cp:lastPrinted>2016-10-17T06:14:00Z</cp:lastPrinted>
  <dcterms:created xsi:type="dcterms:W3CDTF">2026-04-07T15:35:00Z</dcterms:created>
  <dcterms:modified xsi:type="dcterms:W3CDTF">2026-04-08T07:28:00Z</dcterms:modified>
</cp:coreProperties>
</file>