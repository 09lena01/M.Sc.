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40FE6" w14:textId="77777777" w:rsidR="004E4107" w:rsidRDefault="004A143A">
      <w:pPr>
        <w:rPr>
          <w:rFonts w:ascii="Arial" w:hAnsi="Arial" w:cs="Arial"/>
        </w:rPr>
      </w:pPr>
      <w:r w:rsidRPr="004A143A">
        <w:rPr>
          <w:rFonts w:ascii="Arial" w:hAnsi="Arial" w:cs="Arial"/>
        </w:rPr>
        <w:t xml:space="preserve">Welches Produkt erwarten Sie, wenn Sie Acetophenon mit Brom in konzentrierter Natronlauge umsetzen? Formulieren Sie einen plausiblen Reaktionsmechanismus. Unter welchem Namen ist diese Reaktion bekannt? </w:t>
      </w:r>
    </w:p>
    <w:p w14:paraId="1667C199" w14:textId="77777777" w:rsidR="004E4107" w:rsidRDefault="004E4107">
      <w:pPr>
        <w:rPr>
          <w:rFonts w:ascii="Arial" w:hAnsi="Arial" w:cs="Arial"/>
        </w:rPr>
      </w:pPr>
    </w:p>
    <w:p w14:paraId="71755023" w14:textId="77777777" w:rsidR="004E4107" w:rsidRDefault="004E4107">
      <w:pPr>
        <w:rPr>
          <w:rFonts w:ascii="Arial" w:hAnsi="Arial" w:cs="Arial"/>
        </w:rPr>
      </w:pPr>
    </w:p>
    <w:p w14:paraId="743A6A62" w14:textId="5E0376D5" w:rsidR="000D7CCD" w:rsidRDefault="000D7CCD">
      <w:pPr>
        <w:rPr>
          <w:rFonts w:ascii="Arial" w:hAnsi="Arial" w:cs="Arial"/>
        </w:rPr>
      </w:pPr>
      <w:r>
        <w:rPr>
          <w:rFonts w:ascii="Arial" w:hAnsi="Arial" w:cs="Arial"/>
        </w:rPr>
        <w:t>Natriumbenzoat</w:t>
      </w:r>
    </w:p>
    <w:p w14:paraId="4722FADC" w14:textId="3B258736" w:rsidR="0052607D" w:rsidRDefault="000D7CCD">
      <w:pPr>
        <w:rPr>
          <w:rFonts w:ascii="Arial" w:hAnsi="Arial" w:cs="Arial"/>
        </w:rPr>
      </w:pPr>
      <w:r>
        <w:object w:dxaOrig="8582" w:dyaOrig="2016" w14:anchorId="1C2E66A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53" type="#_x0000_t75" style="width:429pt;height:100.5pt" o:ole="">
            <v:imagedata r:id="rId7" o:title=""/>
          </v:shape>
          <o:OLEObject Type="Embed" ProgID="ChemDraw.Document.6.0" ShapeID="_x0000_i1053" DrawAspect="Content" ObjectID="_1837279334" r:id="rId8"/>
        </w:object>
      </w:r>
    </w:p>
    <w:p w14:paraId="7953733A" w14:textId="3653727F" w:rsidR="0052607D" w:rsidRDefault="000D7CCD">
      <w:pPr>
        <w:rPr>
          <w:rFonts w:ascii="Arial" w:hAnsi="Arial" w:cs="Arial"/>
        </w:rPr>
      </w:pPr>
      <w:r>
        <w:fldChar w:fldCharType="begin"/>
      </w:r>
      <w:r>
        <w:instrText xml:space="preserve"> INCLUDEPICTURE "https://www.chemistrysteps.com/wp-content/uploads/2020/04/Haloform-Reaction-of-Methyl-Ketones.png" \* MERGEFORMATINET </w:instrText>
      </w:r>
      <w:r>
        <w:fldChar w:fldCharType="separate"/>
      </w:r>
      <w:r>
        <w:pict w14:anchorId="690BFF70">
          <v:shape id="_x0000_i1054" type="#_x0000_t75" alt="Haloform Reaction - Chemistry Steps" style="width:342pt;height:258pt">
            <v:imagedata r:id="rId9" r:href="rId10"/>
          </v:shape>
        </w:pict>
      </w:r>
      <w:r>
        <w:fldChar w:fldCharType="end"/>
      </w:r>
    </w:p>
    <w:p w14:paraId="2CDB2D07" w14:textId="77777777" w:rsidR="0052607D" w:rsidRDefault="0052607D">
      <w:pPr>
        <w:rPr>
          <w:rFonts w:ascii="Arial" w:hAnsi="Arial" w:cs="Arial"/>
        </w:rPr>
      </w:pPr>
    </w:p>
    <w:p w14:paraId="0148EE18" w14:textId="77777777" w:rsidR="000D7CCD" w:rsidRDefault="000D7CCD">
      <w:pPr>
        <w:rPr>
          <w:rFonts w:ascii="Arial" w:hAnsi="Arial" w:cs="Arial"/>
        </w:rPr>
      </w:pPr>
    </w:p>
    <w:p w14:paraId="44300D25" w14:textId="77777777" w:rsidR="000D7CCD" w:rsidRDefault="000D7CCD">
      <w:pPr>
        <w:rPr>
          <w:rFonts w:ascii="Arial" w:hAnsi="Arial" w:cs="Arial"/>
        </w:rPr>
      </w:pPr>
    </w:p>
    <w:p w14:paraId="5FDE5B6F" w14:textId="77777777" w:rsidR="000D7CCD" w:rsidRDefault="000D7CCD">
      <w:pPr>
        <w:rPr>
          <w:rFonts w:ascii="Arial" w:hAnsi="Arial" w:cs="Arial"/>
        </w:rPr>
      </w:pPr>
    </w:p>
    <w:p w14:paraId="2A7121DD" w14:textId="77777777" w:rsidR="000D7CCD" w:rsidRDefault="000D7CCD">
      <w:pPr>
        <w:rPr>
          <w:rFonts w:ascii="Arial" w:hAnsi="Arial" w:cs="Arial"/>
        </w:rPr>
      </w:pPr>
    </w:p>
    <w:p w14:paraId="4251FA7D" w14:textId="77777777" w:rsidR="000D7CCD" w:rsidRDefault="000D7CCD">
      <w:pPr>
        <w:rPr>
          <w:rFonts w:ascii="Arial" w:hAnsi="Arial" w:cs="Arial"/>
        </w:rPr>
      </w:pPr>
    </w:p>
    <w:p w14:paraId="193F93ED" w14:textId="77777777" w:rsidR="0052607D" w:rsidRDefault="0052607D">
      <w:pPr>
        <w:rPr>
          <w:rFonts w:ascii="Arial" w:hAnsi="Arial" w:cs="Arial"/>
        </w:rPr>
      </w:pPr>
    </w:p>
    <w:p w14:paraId="1330FFDA" w14:textId="77777777" w:rsidR="0052607D" w:rsidRDefault="0052607D">
      <w:pPr>
        <w:rPr>
          <w:rFonts w:ascii="Arial" w:hAnsi="Arial" w:cs="Arial"/>
        </w:rPr>
      </w:pPr>
    </w:p>
    <w:p w14:paraId="38F44B41" w14:textId="77777777" w:rsidR="0052607D" w:rsidRDefault="0052607D">
      <w:pPr>
        <w:rPr>
          <w:rFonts w:ascii="Arial" w:hAnsi="Arial" w:cs="Arial"/>
        </w:rPr>
      </w:pPr>
    </w:p>
    <w:p w14:paraId="501F0FD6" w14:textId="5016091D" w:rsidR="004A143A" w:rsidRPr="004A143A" w:rsidRDefault="0052607D">
      <w:pPr>
        <w:rPr>
          <w:rFonts w:ascii="Arial" w:hAnsi="Arial" w:cs="Arial"/>
        </w:rPr>
      </w:pPr>
      <w:r>
        <w:object w:dxaOrig="8330" w:dyaOrig="2016" w14:anchorId="18CA3778">
          <v:shape id="_x0000_i1040" type="#_x0000_t75" style="width:416.25pt;height:100.5pt" o:ole="">
            <v:imagedata r:id="rId11" o:title=""/>
          </v:shape>
          <o:OLEObject Type="Embed" ProgID="ChemDraw.Document.6.0" ShapeID="_x0000_i1040" DrawAspect="Content" ObjectID="_1837279335" r:id="rId12"/>
        </w:object>
      </w:r>
      <w:r w:rsidRPr="004A143A">
        <w:rPr>
          <w:rFonts w:ascii="Arial" w:hAnsi="Arial" w:cs="Arial"/>
        </w:rPr>
        <w:t xml:space="preserve"> </w:t>
      </w:r>
      <w:r w:rsidR="004A143A" w:rsidRPr="004A143A">
        <w:rPr>
          <w:rFonts w:ascii="Arial" w:hAnsi="Arial" w:cs="Arial"/>
        </w:rPr>
        <w:br w:type="page"/>
      </w:r>
    </w:p>
    <w:p w14:paraId="45924AFD" w14:textId="77777777" w:rsidR="004A143A" w:rsidRPr="001F1C5A" w:rsidRDefault="00685BC6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 w:rsidRPr="001F1C5A">
        <w:t>Reaktionsgleichung (handschr</w:t>
      </w:r>
      <w:r w:rsidR="00C60E89" w:rsidRPr="001F1C5A">
        <w:t>iftlich, mit Strukturformeln,</w:t>
      </w:r>
      <w:r w:rsidRPr="001F1C5A">
        <w:t xml:space="preserve"> eindeutigen Verbindungsnummern</w:t>
      </w:r>
      <w:r w:rsidR="00C60E89" w:rsidRPr="001F1C5A">
        <w:t xml:space="preserve"> und allen Reaktionsprodukten</w:t>
      </w:r>
      <w:r w:rsidRPr="001F1C5A">
        <w:t>:</w:t>
      </w:r>
    </w:p>
    <w:p w14:paraId="506F3B1C" w14:textId="0C27C819" w:rsidR="00685BC6" w:rsidRPr="001F1C5A" w:rsidRDefault="004A143A">
      <w:pPr>
        <w:pStyle w:val="Vorgabetext"/>
        <w:framePr w:w="9701" w:h="2268" w:hRule="exact" w:hSpace="72" w:vSpace="72" w:wrap="notBeside" w:vAnchor="text" w:hAnchor="margin" w:x="82" w:y="72"/>
        <w:pBdr>
          <w:top w:val="single" w:sz="6" w:space="3" w:color="auto"/>
          <w:left w:val="single" w:sz="6" w:space="3" w:color="auto"/>
          <w:bottom w:val="single" w:sz="6" w:space="3" w:color="auto"/>
          <w:right w:val="single" w:sz="6" w:space="3" w:color="auto"/>
        </w:pBdr>
      </w:pPr>
      <w:r w:rsidRPr="001F1C5A">
        <w:t xml:space="preserve"> </w:t>
      </w:r>
    </w:p>
    <w:p w14:paraId="44A5B6D9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Beteiligte Stoffe: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977"/>
        <w:gridCol w:w="1701"/>
        <w:gridCol w:w="1701"/>
        <w:gridCol w:w="1559"/>
        <w:gridCol w:w="1928"/>
      </w:tblGrid>
      <w:tr w:rsidR="008F6D00" w14:paraId="0597A73B" w14:textId="77777777" w:rsidTr="006B09A1">
        <w:tc>
          <w:tcPr>
            <w:tcW w:w="2977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484B1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3F433652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S-Formel</w:t>
            </w:r>
          </w:p>
        </w:tc>
        <w:tc>
          <w:tcPr>
            <w:tcW w:w="1701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087AE3A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MW</w:t>
            </w:r>
          </w:p>
          <w:p w14:paraId="403390A8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g/mol</w:t>
            </w:r>
          </w:p>
        </w:tc>
        <w:tc>
          <w:tcPr>
            <w:tcW w:w="34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414F9B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Ansatzgröße</w:t>
            </w:r>
          </w:p>
        </w:tc>
      </w:tr>
      <w:tr w:rsidR="008F6D00" w14:paraId="77AD7906" w14:textId="77777777" w:rsidTr="006B09A1">
        <w:tc>
          <w:tcPr>
            <w:tcW w:w="2977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F74592" w14:textId="77777777" w:rsidR="008F6D00" w:rsidRDefault="008F6D00" w:rsidP="008F6D00">
            <w:pPr>
              <w:pStyle w:val="Vorgabetext"/>
              <w:jc w:val="center"/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34C24A" w14:textId="77777777" w:rsidR="008F6D00" w:rsidRDefault="008F6D00" w:rsidP="008F6D00">
            <w:pPr>
              <w:pStyle w:val="Vorgabetext"/>
              <w:jc w:val="center"/>
            </w:pPr>
          </w:p>
        </w:tc>
        <w:tc>
          <w:tcPr>
            <w:tcW w:w="1701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0E58F6" w14:textId="77777777" w:rsidR="008F6D00" w:rsidRDefault="008F6D00" w:rsidP="008F6D00">
            <w:pPr>
              <w:pStyle w:val="Vorgabetext"/>
              <w:jc w:val="center"/>
            </w:pP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77CB87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mol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C7E51F" w14:textId="237F474F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 xml:space="preserve">g/ </w:t>
            </w:r>
            <w:proofErr w:type="spellStart"/>
            <w:r>
              <w:t>mL</w:t>
            </w:r>
            <w:proofErr w:type="spellEnd"/>
          </w:p>
        </w:tc>
      </w:tr>
      <w:tr w:rsidR="00685BC6" w14:paraId="566D80A0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08E62C" w14:textId="59589576" w:rsidR="00685BC6" w:rsidRDefault="008F6D00" w:rsidP="008F6D00">
            <w:pPr>
              <w:pStyle w:val="Vorgabetext"/>
              <w:jc w:val="center"/>
            </w:pPr>
            <w:r>
              <w:t>Acetophenon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72FDBA" w14:textId="3B777E64" w:rsidR="00685BC6" w:rsidRDefault="00156DEB" w:rsidP="008F6D00">
            <w:pPr>
              <w:pStyle w:val="Vorgabetext"/>
              <w:jc w:val="center"/>
            </w:pPr>
            <w:r>
              <w:t>C</w:t>
            </w:r>
            <w:r w:rsidRPr="00156DEB">
              <w:rPr>
                <w:vertAlign w:val="subscript"/>
              </w:rPr>
              <w:t>6</w:t>
            </w:r>
            <w:r>
              <w:t>H</w:t>
            </w:r>
            <w:r w:rsidRPr="00156DEB">
              <w:rPr>
                <w:vertAlign w:val="subscript"/>
              </w:rPr>
              <w:t>5</w:t>
            </w:r>
            <w:r>
              <w:t>COCH</w:t>
            </w:r>
            <w:r w:rsidRPr="00156DEB">
              <w:rPr>
                <w:vertAlign w:val="subscript"/>
              </w:rPr>
              <w:t>3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7C96F2" w14:textId="4ACC8F7B" w:rsidR="00685BC6" w:rsidRDefault="00156DEB" w:rsidP="008F6D00">
            <w:pPr>
              <w:pStyle w:val="Vorgabetext"/>
              <w:jc w:val="center"/>
            </w:pPr>
            <w:r>
              <w:t>120,15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B79B9B" w14:textId="2504DB4D" w:rsidR="00685BC6" w:rsidRDefault="008F6D00" w:rsidP="008F6D00">
            <w:pPr>
              <w:pStyle w:val="Vorgabetext"/>
              <w:jc w:val="center"/>
            </w:pPr>
            <w:r>
              <w:t>0,250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D94D0C" w14:textId="21B57AF6" w:rsidR="00685BC6" w:rsidRDefault="00156DEB" w:rsidP="008F6D00">
            <w:pPr>
              <w:pStyle w:val="Vorgabetext"/>
              <w:jc w:val="center"/>
            </w:pPr>
            <w:r>
              <w:t>30,04 g</w:t>
            </w:r>
          </w:p>
        </w:tc>
      </w:tr>
      <w:tr w:rsidR="008F6D00" w14:paraId="044FC3B1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E65CAEF" w14:textId="44468010" w:rsidR="008F6D00" w:rsidRDefault="008F6D00" w:rsidP="008F6D00">
            <w:pPr>
              <w:pStyle w:val="Vorgabetext"/>
              <w:jc w:val="center"/>
            </w:pPr>
            <w:r>
              <w:t>Eisessig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73953" w14:textId="4A08593C" w:rsidR="008F6D00" w:rsidRDefault="00156DEB" w:rsidP="008F6D00">
            <w:pPr>
              <w:pStyle w:val="Vorgabetext"/>
              <w:jc w:val="center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COOH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CEDA6D" w14:textId="0516CDD1" w:rsidR="008F6D00" w:rsidRDefault="00444104" w:rsidP="008F6D00">
            <w:pPr>
              <w:pStyle w:val="Vorgabetext"/>
              <w:jc w:val="center"/>
            </w:pPr>
            <w:r>
              <w:t>60,05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9E670E" w14:textId="1C450DF3" w:rsidR="008F6D00" w:rsidRDefault="00444104" w:rsidP="008F6D00">
            <w:pPr>
              <w:pStyle w:val="Vorgabetext"/>
              <w:jc w:val="center"/>
            </w:pPr>
            <w:r>
              <w:t>0,866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E46DAA" w14:textId="0D04A61C" w:rsidR="008F6D00" w:rsidRDefault="008F6D00" w:rsidP="008F6D00">
            <w:pPr>
              <w:pStyle w:val="Vorgabetext"/>
              <w:jc w:val="center"/>
            </w:pPr>
            <w:r>
              <w:t xml:space="preserve">50 </w:t>
            </w:r>
            <w:proofErr w:type="spellStart"/>
            <w:r>
              <w:t>mL</w:t>
            </w:r>
            <w:proofErr w:type="spellEnd"/>
            <w:r>
              <w:t>/</w:t>
            </w:r>
            <w:r w:rsidR="00444104">
              <w:t xml:space="preserve"> 52g</w:t>
            </w:r>
          </w:p>
        </w:tc>
      </w:tr>
      <w:tr w:rsidR="008F6D00" w14:paraId="27BE691F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B3C0E29" w14:textId="6981A943" w:rsidR="008F6D00" w:rsidRDefault="008F6D00" w:rsidP="008F6D00">
            <w:pPr>
              <w:pStyle w:val="Vorgabetext"/>
              <w:jc w:val="center"/>
            </w:pPr>
            <w:r>
              <w:t>Bromwasserstoffsäure, 48%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F7FBEF" w14:textId="4370FADE" w:rsidR="008F6D00" w:rsidRDefault="008F6D00" w:rsidP="008F6D00">
            <w:pPr>
              <w:pStyle w:val="Vorgabetext"/>
              <w:jc w:val="center"/>
            </w:pPr>
            <w:proofErr w:type="spellStart"/>
            <w:r>
              <w:t>HBr</w:t>
            </w:r>
            <w:proofErr w:type="spellEnd"/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88CCC6" w14:textId="2820DE19" w:rsidR="008F6D00" w:rsidRDefault="00BF3373" w:rsidP="008F6D00">
            <w:pPr>
              <w:pStyle w:val="Vorgabetext"/>
              <w:jc w:val="center"/>
            </w:pPr>
            <w:r>
              <w:t>80,91</w:t>
            </w:r>
          </w:p>
        </w:tc>
        <w:tc>
          <w:tcPr>
            <w:tcW w:w="34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B80D028" w14:textId="24AC7B10" w:rsidR="008F6D00" w:rsidRDefault="008F6D00" w:rsidP="008F6D00">
            <w:pPr>
              <w:pStyle w:val="Vorgabetext"/>
              <w:jc w:val="center"/>
            </w:pPr>
            <w:r>
              <w:t>1 Tropfen</w:t>
            </w:r>
          </w:p>
        </w:tc>
      </w:tr>
      <w:tr w:rsidR="008F6D00" w14:paraId="30C7B314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0BA6E4C" w14:textId="07CFA4FB" w:rsidR="008F6D00" w:rsidRDefault="008F6D00" w:rsidP="008F6D00">
            <w:pPr>
              <w:pStyle w:val="Vorgabetext"/>
              <w:jc w:val="center"/>
            </w:pPr>
            <w:r>
              <w:t>Brom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B261540" w14:textId="17A4DA9F" w:rsidR="008F6D00" w:rsidRDefault="008F6D00" w:rsidP="008F6D00">
            <w:pPr>
              <w:pStyle w:val="Vorgabetext"/>
              <w:jc w:val="center"/>
            </w:pPr>
            <w:r>
              <w:t>Br</w:t>
            </w:r>
            <w:r w:rsidRPr="00156DEB">
              <w:rPr>
                <w:vertAlign w:val="subscript"/>
              </w:rPr>
              <w:t>2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0A2890" w14:textId="265111BC" w:rsidR="008F6D00" w:rsidRDefault="00BF3373" w:rsidP="008F6D00">
            <w:pPr>
              <w:pStyle w:val="Vorgabetext"/>
              <w:jc w:val="center"/>
            </w:pPr>
            <w:r>
              <w:t>159,81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B6E710D" w14:textId="26A2DB64" w:rsidR="008F6D00" w:rsidRDefault="008F6D00" w:rsidP="008F6D00">
            <w:pPr>
              <w:pStyle w:val="Vorgabetext"/>
              <w:jc w:val="center"/>
            </w:pPr>
            <w:r>
              <w:t>0,250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C3274E" w14:textId="1AB87131" w:rsidR="008F6D00" w:rsidRDefault="00BF3373" w:rsidP="008F6D00">
            <w:pPr>
              <w:pStyle w:val="Vorgabetext"/>
              <w:jc w:val="center"/>
            </w:pPr>
            <w:r>
              <w:t>39,95 g/</w:t>
            </w:r>
            <w:r w:rsidR="006B09A1">
              <w:t xml:space="preserve"> 12,85 </w:t>
            </w:r>
            <w:proofErr w:type="spellStart"/>
            <w:r w:rsidR="006B09A1">
              <w:t>mL</w:t>
            </w:r>
            <w:proofErr w:type="spellEnd"/>
          </w:p>
        </w:tc>
      </w:tr>
      <w:tr w:rsidR="008F6D00" w14:paraId="7C0E815F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32AEB0" w14:textId="1E0F289B" w:rsidR="008F6D00" w:rsidRDefault="008F6D00" w:rsidP="008F6D00">
            <w:pPr>
              <w:pStyle w:val="Vorgabetext"/>
              <w:jc w:val="center"/>
              <w:rPr>
                <w:color w:val="4EA72E"/>
              </w:rPr>
            </w:pPr>
            <w:r>
              <w:rPr>
                <w:color w:val="4EA72E"/>
              </w:rPr>
              <w:t xml:space="preserve">Natronlauge, 2 </w:t>
            </w:r>
            <w:proofErr w:type="spellStart"/>
            <w:r>
              <w:rPr>
                <w:color w:val="4EA72E"/>
              </w:rPr>
              <w:t>mol</w:t>
            </w:r>
            <w:proofErr w:type="spellEnd"/>
            <w:r>
              <w:rPr>
                <w:color w:val="4EA72E"/>
              </w:rPr>
              <w:t>/L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644E49" w14:textId="36DC32EE" w:rsidR="008F6D00" w:rsidRDefault="008F6D00" w:rsidP="008F6D00">
            <w:pPr>
              <w:pStyle w:val="Vorgabetext"/>
              <w:jc w:val="center"/>
            </w:pPr>
            <w:r>
              <w:t>NaOH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31C10C6" w14:textId="009DA32B" w:rsidR="008F6D00" w:rsidRDefault="00FA5CD2" w:rsidP="008F6D00">
            <w:pPr>
              <w:pStyle w:val="Vorgabetext"/>
              <w:jc w:val="center"/>
            </w:pPr>
            <w:r>
              <w:t>40,00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848DF5" w14:textId="61E3BFE6" w:rsidR="008F6D00" w:rsidRDefault="00FA5CD2" w:rsidP="008F6D00">
            <w:pPr>
              <w:pStyle w:val="Vorgabetext"/>
              <w:jc w:val="center"/>
            </w:pPr>
            <w:r>
              <w:t>0,04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F51409" w14:textId="1D693192" w:rsidR="008F6D00" w:rsidRDefault="008F6D00" w:rsidP="008F6D00">
            <w:pPr>
              <w:pStyle w:val="Vorgabetext"/>
              <w:jc w:val="center"/>
            </w:pPr>
            <w:r>
              <w:t xml:space="preserve">20 </w:t>
            </w:r>
            <w:proofErr w:type="spellStart"/>
            <w:r>
              <w:t>mL</w:t>
            </w:r>
            <w:proofErr w:type="spellEnd"/>
          </w:p>
        </w:tc>
      </w:tr>
      <w:tr w:rsidR="008F6D00" w14:paraId="206E3327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A8693C8" w14:textId="1803E696" w:rsidR="008F6D00" w:rsidRDefault="008F6D00" w:rsidP="008F6D00">
            <w:pPr>
              <w:pStyle w:val="Vorgabetext"/>
              <w:jc w:val="center"/>
              <w:rPr>
                <w:color w:val="4EA72E"/>
              </w:rPr>
            </w:pPr>
            <w:r>
              <w:rPr>
                <w:color w:val="4EA72E"/>
              </w:rPr>
              <w:t>Natriumhydroxid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E00F2A" w14:textId="1181E367" w:rsidR="008F6D00" w:rsidRDefault="008F6D00" w:rsidP="008F6D00">
            <w:pPr>
              <w:pStyle w:val="Vorgabetext"/>
              <w:jc w:val="center"/>
            </w:pPr>
            <w:r>
              <w:t>NaOH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B28EE2" w14:textId="726E3BDD" w:rsidR="00FA5CD2" w:rsidRDefault="00FA5CD2" w:rsidP="00FA5CD2">
            <w:pPr>
              <w:pStyle w:val="Vorgabetext"/>
              <w:jc w:val="center"/>
            </w:pPr>
            <w:r>
              <w:t>40,00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22038A9" w14:textId="2BEE5D7B" w:rsidR="008F6D00" w:rsidRDefault="00156DEB" w:rsidP="008F6D00">
            <w:pPr>
              <w:pStyle w:val="Vorgabetext"/>
              <w:jc w:val="center"/>
            </w:pPr>
            <w:r>
              <w:t>0,04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2A8CF3" w14:textId="094EC1B0" w:rsidR="008F6D00" w:rsidRDefault="00FA5CD2" w:rsidP="008F6D00">
            <w:pPr>
              <w:pStyle w:val="Vorgabetext"/>
              <w:jc w:val="center"/>
            </w:pPr>
            <w:r>
              <w:t>1,60 g</w:t>
            </w:r>
          </w:p>
        </w:tc>
      </w:tr>
      <w:tr w:rsidR="008F6D00" w14:paraId="5763A75D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5165D1" w14:textId="270A41B6" w:rsidR="008F6D00" w:rsidRDefault="008F6D00" w:rsidP="008F6D00">
            <w:pPr>
              <w:pStyle w:val="Vorgabetext"/>
              <w:jc w:val="center"/>
              <w:rPr>
                <w:color w:val="4EA72E"/>
              </w:rPr>
            </w:pPr>
            <w:r>
              <w:rPr>
                <w:color w:val="4EA72E"/>
              </w:rPr>
              <w:t>Wasser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BBBBCC" w14:textId="6F353814" w:rsidR="008F6D00" w:rsidRDefault="00156DEB" w:rsidP="008F6D00">
            <w:pPr>
              <w:pStyle w:val="Vorgabetext"/>
              <w:jc w:val="center"/>
            </w:pPr>
            <w:r>
              <w:t>H</w:t>
            </w:r>
            <w:r w:rsidRPr="00156DEB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2055C8" w14:textId="180EED6F" w:rsidR="008F6D00" w:rsidRDefault="00FA5CD2" w:rsidP="008F6D00">
            <w:pPr>
              <w:pStyle w:val="Vorgabetext"/>
              <w:jc w:val="center"/>
            </w:pPr>
            <w:r>
              <w:t>18,02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187A543" w14:textId="6F9A788D" w:rsidR="008F6D00" w:rsidRDefault="00FA5CD2" w:rsidP="008F6D00">
            <w:pPr>
              <w:pStyle w:val="Vorgabetext"/>
              <w:jc w:val="center"/>
            </w:pPr>
            <w:r>
              <w:t>1,110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DBB962" w14:textId="279E3F3B" w:rsidR="008F6D00" w:rsidRDefault="008F6D00" w:rsidP="008F6D00">
            <w:pPr>
              <w:pStyle w:val="Vorgabetext"/>
              <w:jc w:val="center"/>
            </w:pPr>
            <w:r>
              <w:t xml:space="preserve">20 </w:t>
            </w:r>
            <w:proofErr w:type="spellStart"/>
            <w:r>
              <w:t>mL</w:t>
            </w:r>
            <w:proofErr w:type="spellEnd"/>
            <w:r w:rsidR="00FA5CD2">
              <w:t>/ 20 g</w:t>
            </w:r>
          </w:p>
        </w:tc>
      </w:tr>
      <w:tr w:rsidR="008F6D00" w14:paraId="4D6B1AD9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291F64" w14:textId="200E749E" w:rsidR="008F6D00" w:rsidRPr="008F6D00" w:rsidRDefault="008F6D00" w:rsidP="008F6D00">
            <w:pPr>
              <w:pStyle w:val="Vorgabetext"/>
              <w:jc w:val="center"/>
              <w:rPr>
                <w:color w:val="FF99FF"/>
              </w:rPr>
            </w:pPr>
            <w:r w:rsidRPr="008F6D00">
              <w:rPr>
                <w:color w:val="FF99FF"/>
              </w:rPr>
              <w:t>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BA60A8F" w14:textId="4FF72E27" w:rsidR="008F6D00" w:rsidRDefault="008F6D00" w:rsidP="008F6D00">
            <w:pPr>
              <w:pStyle w:val="Vorgabetext"/>
              <w:jc w:val="center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CH</w:t>
            </w:r>
            <w:r w:rsidRPr="00156DEB">
              <w:rPr>
                <w:vertAlign w:val="subscript"/>
              </w:rPr>
              <w:t>2</w:t>
            </w:r>
            <w:r>
              <w:t>OH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EFD184" w14:textId="35F5DD0C" w:rsidR="008F6D00" w:rsidRDefault="00FA5CD2" w:rsidP="008F6D00">
            <w:pPr>
              <w:pStyle w:val="Vorgabetext"/>
              <w:jc w:val="center"/>
            </w:pPr>
            <w:r>
              <w:t>46,07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A4565F4" w14:textId="144B7DC3" w:rsidR="008F6D00" w:rsidRDefault="00FA5CD2" w:rsidP="008F6D00">
            <w:pPr>
              <w:pStyle w:val="Vorgabetext"/>
              <w:jc w:val="center"/>
            </w:pPr>
            <w:r>
              <w:t>0,857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36539E7" w14:textId="704A0F35" w:rsidR="008F6D00" w:rsidRDefault="008F6D00" w:rsidP="008F6D00">
            <w:pPr>
              <w:pStyle w:val="Vorgabetext"/>
              <w:jc w:val="center"/>
            </w:pPr>
            <w:r>
              <w:t xml:space="preserve">50 </w:t>
            </w:r>
            <w:proofErr w:type="spellStart"/>
            <w:r>
              <w:t>mL</w:t>
            </w:r>
            <w:proofErr w:type="spellEnd"/>
            <w:r>
              <w:t>/</w:t>
            </w:r>
            <w:r w:rsidR="00FA5CD2">
              <w:t xml:space="preserve"> 39,5 g</w:t>
            </w:r>
          </w:p>
        </w:tc>
      </w:tr>
      <w:tr w:rsidR="008F6D00" w14:paraId="5D24EFA5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EBCBE9" w14:textId="12B004BC" w:rsidR="008F6D00" w:rsidRPr="008F6D00" w:rsidRDefault="008F6D00" w:rsidP="008F6D00">
            <w:pPr>
              <w:pStyle w:val="Vorgabetext"/>
              <w:jc w:val="center"/>
              <w:rPr>
                <w:color w:val="FF99FF"/>
              </w:rPr>
            </w:pPr>
            <w:r w:rsidRPr="008F6D00">
              <w:rPr>
                <w:color w:val="FF99FF"/>
              </w:rPr>
              <w:t>Wasser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EFA72C6" w14:textId="5EEDF5A7" w:rsidR="008F6D00" w:rsidRDefault="008F6D00" w:rsidP="008F6D00">
            <w:pPr>
              <w:pStyle w:val="Vorgabetext"/>
              <w:jc w:val="center"/>
            </w:pPr>
            <w:r>
              <w:t>H</w:t>
            </w:r>
            <w:r w:rsidRPr="00156DEB">
              <w:rPr>
                <w:vertAlign w:val="subscript"/>
              </w:rPr>
              <w:t>2</w:t>
            </w:r>
            <w:r>
              <w:t>O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11FA8F" w14:textId="7152AC29" w:rsidR="008F6D00" w:rsidRDefault="00FA5CD2" w:rsidP="008F6D00">
            <w:pPr>
              <w:pStyle w:val="Vorgabetext"/>
              <w:jc w:val="center"/>
            </w:pPr>
            <w:r>
              <w:t>18,02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1C6179E" w14:textId="5E032F13" w:rsidR="008F6D00" w:rsidRDefault="00FA5CD2" w:rsidP="008F6D00">
            <w:pPr>
              <w:pStyle w:val="Vorgabetext"/>
              <w:jc w:val="center"/>
            </w:pPr>
            <w:r>
              <w:t>2,775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784CFCF" w14:textId="25D3EE70" w:rsidR="008F6D00" w:rsidRDefault="008F6D00" w:rsidP="008F6D00">
            <w:pPr>
              <w:pStyle w:val="Vorgabetext"/>
              <w:jc w:val="center"/>
            </w:pPr>
            <w:r>
              <w:t xml:space="preserve">50 </w:t>
            </w:r>
            <w:proofErr w:type="spellStart"/>
            <w:r>
              <w:t>mL</w:t>
            </w:r>
            <w:proofErr w:type="spellEnd"/>
            <w:r>
              <w:t>/</w:t>
            </w:r>
            <w:r w:rsidR="00FA5CD2">
              <w:t xml:space="preserve"> 50g</w:t>
            </w:r>
          </w:p>
        </w:tc>
      </w:tr>
      <w:tr w:rsidR="008F6D00" w14:paraId="6B6D08F3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5D31B43" w14:textId="0A5669CD" w:rsidR="008F6D00" w:rsidRDefault="008F6D00" w:rsidP="008F6D00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C9AF6F" w14:textId="1BF82B39" w:rsidR="008F6D00" w:rsidRDefault="008F6D00" w:rsidP="008F6D00">
            <w:pPr>
              <w:pStyle w:val="Vorgabetext"/>
              <w:jc w:val="center"/>
            </w:pPr>
            <w:r>
              <w:t>CH</w:t>
            </w:r>
            <w:r w:rsidRPr="00156DEB">
              <w:rPr>
                <w:vertAlign w:val="subscript"/>
              </w:rPr>
              <w:t>3</w:t>
            </w:r>
            <w:r>
              <w:t>OH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5C03DA" w14:textId="1DCD5B8C" w:rsidR="008F6D00" w:rsidRDefault="007366A5" w:rsidP="008F6D00">
            <w:pPr>
              <w:pStyle w:val="Vorgabetext"/>
              <w:jc w:val="center"/>
            </w:pPr>
            <w:r>
              <w:t>32,04</w:t>
            </w:r>
          </w:p>
        </w:tc>
        <w:tc>
          <w:tcPr>
            <w:tcW w:w="3487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61C015C" w14:textId="02DE0583" w:rsidR="008F6D00" w:rsidRDefault="008F6D00" w:rsidP="008F6D00">
            <w:pPr>
              <w:pStyle w:val="Vorgabetext"/>
              <w:jc w:val="center"/>
            </w:pPr>
            <w:r>
              <w:t>ggf. wenig zur Umkristallisation</w:t>
            </w:r>
          </w:p>
        </w:tc>
      </w:tr>
      <w:tr w:rsidR="00685BC6" w14:paraId="5E4DC535" w14:textId="77777777" w:rsidTr="006B09A1">
        <w:tc>
          <w:tcPr>
            <w:tcW w:w="297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EC6DF7" w14:textId="288CDA60" w:rsidR="00685BC6" w:rsidRDefault="0052607D" w:rsidP="008F6D00">
            <w:pPr>
              <w:pStyle w:val="Vorgabetext"/>
              <w:jc w:val="center"/>
            </w:pPr>
            <w:r w:rsidRPr="0052607D">
              <w:t>2-Bromacetophenon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436F87" w14:textId="02D3F54B" w:rsidR="00685BC6" w:rsidRDefault="00C0079C" w:rsidP="008F6D00">
            <w:pPr>
              <w:pStyle w:val="Vorgabetext"/>
              <w:jc w:val="center"/>
            </w:pPr>
            <w:r>
              <w:t>C</w:t>
            </w:r>
            <w:r w:rsidRPr="00C0079C">
              <w:rPr>
                <w:vertAlign w:val="subscript"/>
              </w:rPr>
              <w:t>6</w:t>
            </w:r>
            <w:r>
              <w:t>H</w:t>
            </w:r>
            <w:r w:rsidRPr="00C0079C">
              <w:rPr>
                <w:vertAlign w:val="subscript"/>
              </w:rPr>
              <w:t>6</w:t>
            </w:r>
            <w:r>
              <w:t>COCH</w:t>
            </w:r>
            <w:r w:rsidRPr="00C0079C">
              <w:rPr>
                <w:vertAlign w:val="subscript"/>
              </w:rPr>
              <w:t>2</w:t>
            </w:r>
            <w:r>
              <w:t>Br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41A5CDF" w14:textId="4DD0F657" w:rsidR="00685BC6" w:rsidRDefault="00C0079C" w:rsidP="008F6D00">
            <w:pPr>
              <w:pStyle w:val="Vorgabetext"/>
              <w:jc w:val="center"/>
            </w:pPr>
            <w:r>
              <w:t>199,05</w:t>
            </w:r>
          </w:p>
        </w:tc>
        <w:tc>
          <w:tcPr>
            <w:tcW w:w="1559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698DCA" w14:textId="23844491" w:rsidR="00685BC6" w:rsidRDefault="007B2920" w:rsidP="008F6D00">
            <w:pPr>
              <w:pStyle w:val="Vorgabetext"/>
              <w:jc w:val="center"/>
            </w:pPr>
            <w:r>
              <w:t>0,250</w:t>
            </w:r>
          </w:p>
        </w:tc>
        <w:tc>
          <w:tcPr>
            <w:tcW w:w="192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6712965" w14:textId="1F35E3D6" w:rsidR="00685BC6" w:rsidRDefault="007B2920" w:rsidP="008F6D00">
            <w:pPr>
              <w:pStyle w:val="Vorgabetext"/>
              <w:jc w:val="center"/>
            </w:pPr>
            <w:r>
              <w:t>49,76 g</w:t>
            </w:r>
          </w:p>
        </w:tc>
      </w:tr>
    </w:tbl>
    <w:p w14:paraId="689377F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C6E2647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Gefahrenpotential: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2268"/>
        <w:gridCol w:w="993"/>
        <w:gridCol w:w="850"/>
        <w:gridCol w:w="2693"/>
        <w:gridCol w:w="3061"/>
      </w:tblGrid>
      <w:tr w:rsidR="00685BC6" w14:paraId="64DA4223" w14:textId="77777777" w:rsidTr="00156DEB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8BF730C" w14:textId="77777777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AD5392" w14:textId="3A27F4A4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mp</w:t>
            </w:r>
            <w:r w:rsidR="008F6D00">
              <w:t xml:space="preserve"> [°C]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B6BFB6E" w14:textId="0C92D52E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bp</w:t>
            </w:r>
            <w:r w:rsidR="008F6D00">
              <w:t xml:space="preserve"> [°C]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8997A50" w14:textId="77777777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G-</w:t>
            </w:r>
            <w:proofErr w:type="spellStart"/>
            <w:r>
              <w:t>Symb</w:t>
            </w:r>
            <w:proofErr w:type="spellEnd"/>
            <w:r>
              <w:t>.</w:t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6103F" w14:textId="77777777" w:rsidR="00685BC6" w:rsidRDefault="004B136B" w:rsidP="008F6D00">
            <w:pPr>
              <w:pStyle w:val="Vorgabetext"/>
              <w:spacing w:line="240" w:lineRule="auto"/>
              <w:jc w:val="center"/>
            </w:pPr>
            <w:r>
              <w:t>H &amp; P</w:t>
            </w:r>
            <w:r w:rsidR="00685BC6">
              <w:t>-Nummern</w:t>
            </w:r>
          </w:p>
        </w:tc>
      </w:tr>
      <w:tr w:rsidR="00156DEB" w14:paraId="0281D8A4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281F4B" w14:textId="4F451394" w:rsidR="00156DEB" w:rsidRDefault="00156DEB" w:rsidP="007366A5">
            <w:pPr>
              <w:pStyle w:val="Vorgabetext"/>
              <w:jc w:val="center"/>
            </w:pPr>
            <w:r>
              <w:t>Acetophenon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2454D46" w14:textId="72E5C89F" w:rsidR="00156DEB" w:rsidRDefault="00156DEB" w:rsidP="007366A5">
            <w:pPr>
              <w:pStyle w:val="Vorgabetext"/>
              <w:jc w:val="center"/>
            </w:pPr>
            <w:r>
              <w:t>20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B245C8" w14:textId="5FC55F79" w:rsidR="00156DEB" w:rsidRDefault="00156DEB" w:rsidP="007366A5">
            <w:pPr>
              <w:pStyle w:val="Vorgabetext"/>
              <w:jc w:val="center"/>
            </w:pPr>
            <w:r>
              <w:t>202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D2BCAD7" w14:textId="42FB8B88" w:rsidR="00156DEB" w:rsidRDefault="00156DEB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"https://gestis-api.dguv.de/api/exactimage/GHS/ghs07.gif" \* MERGEFORMATINET </w:instrText>
            </w:r>
            <w:r w:rsidR="00000000">
              <w:fldChar w:fldCharType="separate"/>
            </w:r>
            <w:r w:rsidR="004E4107">
              <w:pict w14:anchorId="3EDE86E0">
                <v:shape id="_x0000_i1026" type="#_x0000_t75" alt="ghs07" style="width:36.75pt;height:36.75pt">
                  <v:imagedata r:id="rId13" r:href="rId14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4119B5C" w14:textId="55544C16" w:rsidR="00156DEB" w:rsidRDefault="00156DEB" w:rsidP="007366A5">
            <w:pPr>
              <w:pStyle w:val="Vorgabetext"/>
              <w:jc w:val="center"/>
            </w:pPr>
            <w:r>
              <w:t>-</w:t>
            </w:r>
          </w:p>
        </w:tc>
      </w:tr>
      <w:tr w:rsidR="00156DEB" w14:paraId="353B041B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A60B23E" w14:textId="280CEB4F" w:rsidR="00156DEB" w:rsidRDefault="00156DEB" w:rsidP="007366A5">
            <w:pPr>
              <w:pStyle w:val="Vorgabetext"/>
              <w:jc w:val="center"/>
            </w:pPr>
            <w:r>
              <w:t>Eisessig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A2C3DF" w14:textId="76B004B5" w:rsidR="00156DEB" w:rsidRDefault="00444104" w:rsidP="007366A5">
            <w:pPr>
              <w:pStyle w:val="Vorgabetext"/>
              <w:jc w:val="center"/>
            </w:pPr>
            <w:r>
              <w:t>16,64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414091" w14:textId="5085D09E" w:rsidR="00156DEB" w:rsidRDefault="00444104" w:rsidP="007366A5">
            <w:pPr>
              <w:pStyle w:val="Vorgabetext"/>
              <w:jc w:val="center"/>
            </w:pPr>
            <w:r>
              <w:t>117,9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56CC92" w14:textId="2E531B57" w:rsidR="00156DEB" w:rsidRDefault="00444104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"https://gestis-api.dguv.de/api/exactimage/GHS/ghs02.gif" \* MERGEFORMATINET </w:instrText>
            </w:r>
            <w:r w:rsidR="00000000">
              <w:fldChar w:fldCharType="separate"/>
            </w:r>
            <w:r w:rsidR="004E4107">
              <w:pict w14:anchorId="0DCD74F1">
                <v:shape id="_x0000_i1027" type="#_x0000_t75" alt="ghs02" style="width:36.75pt;height:36.75pt">
                  <v:imagedata r:id="rId15" r:href="rId16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"https://gestis-api.dguv.de/api/exactimage/GHS/ghs05.gif"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"https://gestis-api.dguv.de/api/exactimage/GHS/ghs05.gif" \* MERGEFORMATINET </w:instrText>
            </w:r>
            <w:r w:rsidR="00000000">
              <w:fldChar w:fldCharType="separate"/>
            </w:r>
            <w:r w:rsidR="004E4107">
              <w:pict w14:anchorId="36A464AF">
                <v:shape id="_x0000_i1028" type="#_x0000_t75" alt="ghs05" style="width:36.75pt;height:36.75pt">
                  <v:imagedata r:id="rId17" r:href="rId18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FF2EB55" w14:textId="389BF332" w:rsidR="00156DEB" w:rsidRDefault="00444104" w:rsidP="007366A5">
            <w:pPr>
              <w:pStyle w:val="Vorgabetext"/>
              <w:jc w:val="center"/>
            </w:pPr>
            <w:r>
              <w:t xml:space="preserve">H314; P280, </w:t>
            </w:r>
            <w:r w:rsidRPr="00444104">
              <w:t>P303+P361+P353</w:t>
            </w:r>
            <w:r>
              <w:t xml:space="preserve">, </w:t>
            </w:r>
            <w:r w:rsidRPr="00444104">
              <w:t>P305+P351+P338</w:t>
            </w:r>
          </w:p>
        </w:tc>
      </w:tr>
      <w:tr w:rsidR="00156DEB" w14:paraId="5E62A4DE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194CB0" w14:textId="12AC07AD" w:rsidR="00156DEB" w:rsidRDefault="00156DEB" w:rsidP="007366A5">
            <w:pPr>
              <w:pStyle w:val="Vorgabetext"/>
              <w:jc w:val="center"/>
            </w:pPr>
            <w:r>
              <w:t>Bromwasserstoffsäure, 48%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99FBD5A" w14:textId="76318E4D" w:rsidR="00156DEB" w:rsidRDefault="00BF3373" w:rsidP="007366A5">
            <w:pPr>
              <w:pStyle w:val="Vorgabetext"/>
              <w:jc w:val="center"/>
            </w:pPr>
            <w:r>
              <w:t>-11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2FEF21" w14:textId="391774C2" w:rsidR="00156DEB" w:rsidRDefault="00BF3373" w:rsidP="007366A5">
            <w:pPr>
              <w:pStyle w:val="Vorgabetext"/>
              <w:jc w:val="center"/>
            </w:pPr>
            <w:r>
              <w:t>23+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9F578C4" w14:textId="6C68D663" w:rsidR="00156DEB" w:rsidRDefault="00BF3373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"https://gestis-api.dguv.de/api/exactimage/GHS/ghs05.gif"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"https://gestis-api.dguv.de/api/exactimage/GHS/ghs05.gif" \* MERGEFORMATINET </w:instrText>
            </w:r>
            <w:r w:rsidR="00000000">
              <w:fldChar w:fldCharType="separate"/>
            </w:r>
            <w:r w:rsidR="004E4107">
              <w:pict w14:anchorId="34D145D5">
                <v:shape id="_x0000_i1029" type="#_x0000_t75" alt="ghs05" style="width:36.75pt;height:36.75pt">
                  <v:imagedata r:id="rId17" r:href="rId19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"https://gestis-api.dguv.de/api/exactimage/GHS/ghs07.gif" \* MERGEFORMATINET </w:instrText>
            </w:r>
            <w:r w:rsidR="00000000">
              <w:fldChar w:fldCharType="separate"/>
            </w:r>
            <w:r w:rsidR="004E4107">
              <w:pict w14:anchorId="0DFB402D">
                <v:shape id="_x0000_i1030" type="#_x0000_t75" alt="ghs07" style="width:36.75pt;height:36.75pt">
                  <v:imagedata r:id="rId13" r:href="rId20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26BE62" w14:textId="13E5200C" w:rsidR="00156DEB" w:rsidRDefault="00BF3373" w:rsidP="007366A5">
            <w:pPr>
              <w:pStyle w:val="Vorgabetext"/>
              <w:jc w:val="center"/>
            </w:pPr>
            <w:r>
              <w:t xml:space="preserve">H314; P280, </w:t>
            </w:r>
            <w:r w:rsidRPr="00444104">
              <w:t>P303+P361+P353</w:t>
            </w:r>
            <w:r>
              <w:t xml:space="preserve">, </w:t>
            </w:r>
            <w:r w:rsidRPr="00444104">
              <w:t>P305+P351+P338</w:t>
            </w:r>
          </w:p>
        </w:tc>
      </w:tr>
      <w:tr w:rsidR="00156DEB" w:rsidRPr="004E4107" w14:paraId="699DF5DA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A6FDC81" w14:textId="6BED98EA" w:rsidR="00156DEB" w:rsidRDefault="00156DEB" w:rsidP="007366A5">
            <w:pPr>
              <w:pStyle w:val="Vorgabetext"/>
              <w:jc w:val="center"/>
            </w:pPr>
            <w:r>
              <w:t>Brom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06B1CCE" w14:textId="5EF74C1A" w:rsidR="00156DEB" w:rsidRDefault="00BF3373" w:rsidP="007366A5">
            <w:pPr>
              <w:pStyle w:val="Vorgabetext"/>
              <w:jc w:val="center"/>
            </w:pPr>
            <w:r>
              <w:t>-7,2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83CB970" w14:textId="568E0F58" w:rsidR="00156DEB" w:rsidRDefault="00BF3373" w:rsidP="007366A5">
            <w:pPr>
              <w:pStyle w:val="Vorgabetext"/>
              <w:jc w:val="center"/>
            </w:pPr>
            <w:r>
              <w:t>58,7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CA2FD24" w14:textId="7C849D33" w:rsidR="00156DEB" w:rsidRDefault="006B09A1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"https://gestis-api.dguv.de/api/exactimage/GHS/ghs06.gif"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"https://gestis-api.dguv.de/api/exactimage/GHS/ghs06.gif" \* MERGEFORMATINET </w:instrText>
            </w:r>
            <w:r w:rsidR="00000000">
              <w:fldChar w:fldCharType="separate"/>
            </w:r>
            <w:r w:rsidR="004E4107">
              <w:pict w14:anchorId="696CC8E6">
                <v:shape id="_x0000_i1031" type="#_x0000_t75" alt="ghs06" style="width:36.75pt;height:36.75pt">
                  <v:imagedata r:id="rId21" r:href="rId22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"https://gestis-api.dguv.de/api/exactimage/GHS/ghs05.gif"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"https://gestis-api.dguv.de/api/exactimage/GHS/ghs05.gif" \* MERGEFORMATINET </w:instrText>
            </w:r>
            <w:r w:rsidR="00000000">
              <w:fldChar w:fldCharType="separate"/>
            </w:r>
            <w:r w:rsidR="004E4107">
              <w:pict w14:anchorId="7AE54F5C">
                <v:shape id="_x0000_i1032" type="#_x0000_t75" alt="ghs05" style="width:36.75pt;height:36.75pt">
                  <v:imagedata r:id="rId17" r:href="rId23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t xml:space="preserve"> </w:t>
            </w:r>
            <w:r>
              <w:fldChar w:fldCharType="begin"/>
            </w:r>
            <w:r>
              <w:instrText xml:space="preserve"> INCLUDEPICTURE "https://gestis-api.dguv.de/api/exactimage/GHS/ghs09-neu.gif"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"https://gestis-api.dguv.de/api/exactimage/GHS/ghs09-neu.gif" \* MERGEFORMATINET </w:instrText>
            </w:r>
            <w:r w:rsidR="00000000">
              <w:fldChar w:fldCharType="separate"/>
            </w:r>
            <w:r w:rsidR="004E4107">
              <w:pict w14:anchorId="29600A99">
                <v:shape id="_x0000_i1033" type="#_x0000_t75" alt="ghs09" style="width:36.75pt;height:36.75pt">
                  <v:imagedata r:id="rId24" r:href="rId25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3D626DF" w14:textId="0A8B85A9" w:rsidR="00156DEB" w:rsidRPr="006B09A1" w:rsidRDefault="006B09A1" w:rsidP="007366A5">
            <w:pPr>
              <w:pStyle w:val="Vorgabetext"/>
              <w:jc w:val="center"/>
              <w:rPr>
                <w:lang w:val="en-GB"/>
              </w:rPr>
            </w:pPr>
            <w:r w:rsidRPr="006B09A1">
              <w:rPr>
                <w:lang w:val="en-GB"/>
              </w:rPr>
              <w:t>H330, H314; P260, P280, P303+P361+P353, P304+P340+P</w:t>
            </w:r>
            <w:r>
              <w:rPr>
                <w:lang w:val="en-GB"/>
              </w:rPr>
              <w:t>310, P305+P351+P338</w:t>
            </w:r>
          </w:p>
        </w:tc>
      </w:tr>
      <w:tr w:rsidR="00156DEB" w:rsidRPr="004E4107" w14:paraId="3BE0C08B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47657" w14:textId="38475B61" w:rsidR="00156DEB" w:rsidRPr="00156DEB" w:rsidRDefault="00156DEB" w:rsidP="007366A5">
            <w:pPr>
              <w:pStyle w:val="Vorgabetext"/>
              <w:jc w:val="center"/>
            </w:pPr>
            <w:r w:rsidRPr="00156DEB">
              <w:lastRenderedPageBreak/>
              <w:t>Natriumhydroxid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14CB190" w14:textId="1F55905B" w:rsidR="00156DEB" w:rsidRDefault="00FA5CD2" w:rsidP="007366A5">
            <w:pPr>
              <w:pStyle w:val="Vorgabetext"/>
              <w:jc w:val="center"/>
            </w:pPr>
            <w:r>
              <w:t>318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6449F81" w14:textId="3C0B3A49" w:rsidR="00FA5CD2" w:rsidRDefault="00FA5CD2" w:rsidP="007366A5">
            <w:pPr>
              <w:pStyle w:val="Vorgabetext"/>
              <w:jc w:val="center"/>
            </w:pPr>
            <w:r>
              <w:t>1390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51A7E88F" w14:textId="5008906C" w:rsidR="00156DEB" w:rsidRDefault="00FA5CD2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"https://gestis-api.dguv.de/api/exactimage/GHS/ghs05.gif"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"https://gestis-api.dguv.de/api/exactimage/GHS/ghs05.gif" \* MERGEFORMATINET </w:instrText>
            </w:r>
            <w:r w:rsidR="00000000">
              <w:fldChar w:fldCharType="separate"/>
            </w:r>
            <w:r w:rsidR="004E4107">
              <w:pict w14:anchorId="5E893023">
                <v:shape id="_x0000_i1034" type="#_x0000_t75" alt="ghs05" style="width:36.75pt;height:36.75pt">
                  <v:imagedata r:id="rId17" r:href="rId26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191A7D7" w14:textId="7B12A078" w:rsidR="00156DEB" w:rsidRPr="00FA5CD2" w:rsidRDefault="00FA5CD2" w:rsidP="007366A5">
            <w:pPr>
              <w:pStyle w:val="Vorgabetext"/>
              <w:jc w:val="center"/>
              <w:rPr>
                <w:lang w:val="en-GB"/>
              </w:rPr>
            </w:pPr>
            <w:r w:rsidRPr="00FA5CD2">
              <w:rPr>
                <w:lang w:val="en-GB"/>
              </w:rPr>
              <w:t>H314; P260, P280, P303+P361+P353, P304+P340+P310, P305+P351+P338</w:t>
            </w:r>
          </w:p>
        </w:tc>
      </w:tr>
      <w:tr w:rsidR="00156DEB" w14:paraId="4C24BE65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E5B6A2C" w14:textId="38A8F3B2" w:rsidR="00156DEB" w:rsidRPr="00156DEB" w:rsidRDefault="00156DEB" w:rsidP="007366A5">
            <w:pPr>
              <w:pStyle w:val="Vorgabetext"/>
              <w:jc w:val="center"/>
            </w:pPr>
            <w:r w:rsidRPr="00156DEB">
              <w:t>Ethanol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4050296" w14:textId="61089A40" w:rsidR="00156DEB" w:rsidRDefault="00FA5CD2" w:rsidP="007366A5">
            <w:pPr>
              <w:pStyle w:val="Vorgabetext"/>
              <w:jc w:val="center"/>
            </w:pPr>
            <w:r>
              <w:t>-114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F40FDD8" w14:textId="36987938" w:rsidR="00156DEB" w:rsidRDefault="00FA5CD2" w:rsidP="007366A5">
            <w:pPr>
              <w:pStyle w:val="Vorgabetext"/>
              <w:jc w:val="center"/>
            </w:pPr>
            <w:r>
              <w:t>78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B574101" w14:textId="7EA58AAA" w:rsidR="00156DEB" w:rsidRDefault="007366A5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"https://gestis-api.dguv.de/api/exactimage/GHS/ghs02.gif" \* MERGEFORMATINET </w:instrText>
            </w:r>
            <w:r w:rsidR="00000000">
              <w:fldChar w:fldCharType="separate"/>
            </w:r>
            <w:r w:rsidR="004E4107">
              <w:pict w14:anchorId="5111EB4C">
                <v:shape id="_x0000_i1035" type="#_x0000_t75" alt="ghs02" style="width:36.75pt;height:36.75pt">
                  <v:imagedata r:id="rId15" r:href="rId27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"https://gestis-api.dguv.de/api/exactimage/GHS/ghs07.gif" \* MERGEFORMATINET </w:instrText>
            </w:r>
            <w:r w:rsidR="00000000">
              <w:fldChar w:fldCharType="separate"/>
            </w:r>
            <w:r w:rsidR="004E4107">
              <w:pict w14:anchorId="4AD23E1C">
                <v:shape id="_x0000_i1036" type="#_x0000_t75" alt="ghs07" style="width:36.75pt;height:36.75pt">
                  <v:imagedata r:id="rId13" r:href="rId28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4D658ED1" w14:textId="7DC2B8F3" w:rsidR="00156DEB" w:rsidRDefault="007366A5" w:rsidP="007366A5">
            <w:pPr>
              <w:pStyle w:val="Vorgabetext"/>
              <w:jc w:val="center"/>
            </w:pPr>
            <w:r>
              <w:t>-</w:t>
            </w:r>
          </w:p>
        </w:tc>
      </w:tr>
      <w:tr w:rsidR="00156DEB" w14:paraId="6D7F4250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4EDBB19" w14:textId="461FDEFD" w:rsidR="00156DEB" w:rsidRPr="008F6D00" w:rsidRDefault="00156DEB" w:rsidP="007366A5">
            <w:pPr>
              <w:pStyle w:val="Vorgabetext"/>
              <w:jc w:val="center"/>
              <w:rPr>
                <w:color w:val="FF99FF"/>
              </w:rPr>
            </w:pPr>
            <w:r>
              <w:t>Methanol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1F2F71F8" w14:textId="204B1195" w:rsidR="00156DEB" w:rsidRDefault="007366A5" w:rsidP="007366A5">
            <w:pPr>
              <w:pStyle w:val="Vorgabetext"/>
              <w:jc w:val="center"/>
            </w:pPr>
            <w:r>
              <w:t>-98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A340BCC" w14:textId="227E4C4A" w:rsidR="00156DEB" w:rsidRDefault="007366A5" w:rsidP="007366A5">
            <w:pPr>
              <w:pStyle w:val="Vorgabetext"/>
              <w:jc w:val="center"/>
            </w:pPr>
            <w:r>
              <w:t>65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9B58B5B" w14:textId="3632E7BF" w:rsidR="00156DEB" w:rsidRDefault="007366A5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"https://gestis-api.dguv.de/api/exactimage/GHS/ghs02.gif"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"https://gestis-api.dguv.de/api/exactimage/GHS/ghs02.gif" \* MERGEFORMATINET </w:instrText>
            </w:r>
            <w:r w:rsidR="00000000">
              <w:fldChar w:fldCharType="separate"/>
            </w:r>
            <w:r w:rsidR="004E4107">
              <w:pict w14:anchorId="3EAD5C09">
                <v:shape id="_x0000_i1037" type="#_x0000_t75" alt="ghs02" style="width:36.75pt;height:36.75pt">
                  <v:imagedata r:id="rId15" r:href="rId29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"https://gestis-api.dguv.de/api/exactimage/GHS/ghs06.gif"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"https://gestis-api.dguv.de/api/exactimage/GHS/ghs06.gif" \* MERGEFORMATINET </w:instrText>
            </w:r>
            <w:r w:rsidR="00000000">
              <w:fldChar w:fldCharType="separate"/>
            </w:r>
            <w:r w:rsidR="004E4107">
              <w:pict w14:anchorId="77392B6F">
                <v:shape id="_x0000_i1038" type="#_x0000_t75" alt="ghs06" style="width:36.75pt;height:36.75pt">
                  <v:imagedata r:id="rId21" r:href="rId30"/>
                </v:shape>
              </w:pict>
            </w:r>
            <w:r w:rsidR="00000000"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"https://gestis-api.dguv.de/api/exactimage/GHS/ghs08.gif" \* MERGEFORMATINET </w:instrText>
            </w:r>
            <w:r>
              <w:fldChar w:fldCharType="separate"/>
            </w:r>
            <w:r w:rsidR="00000000">
              <w:fldChar w:fldCharType="begin"/>
            </w:r>
            <w:r w:rsidR="00000000">
              <w:instrText xml:space="preserve"> INCLUDEPICTURE  "https://gestis-api.dguv.de/api/exactimage/GHS/ghs08.gif" \* MERGEFORMATINET </w:instrText>
            </w:r>
            <w:r w:rsidR="00000000">
              <w:fldChar w:fldCharType="separate"/>
            </w:r>
            <w:r w:rsidR="004E4107">
              <w:pict w14:anchorId="51850D5D">
                <v:shape id="_x0000_i1039" type="#_x0000_t75" alt="ghs08" style="width:36.75pt;height:36.75pt">
                  <v:imagedata r:id="rId31" r:href="rId32"/>
                </v:shape>
              </w:pict>
            </w:r>
            <w:r w:rsidR="00000000"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4AFF60F" w14:textId="07F2538F" w:rsidR="00156DEB" w:rsidRDefault="007366A5" w:rsidP="007366A5">
            <w:pPr>
              <w:pStyle w:val="Vorgabetext"/>
              <w:jc w:val="center"/>
            </w:pPr>
            <w:r>
              <w:t>H370, H301+H311+H331; P301+P310, P304+P340+P311</w:t>
            </w:r>
          </w:p>
        </w:tc>
      </w:tr>
      <w:tr w:rsidR="00156DEB" w:rsidRPr="00C0079C" w14:paraId="0FDD4CEA" w14:textId="77777777" w:rsidTr="007366A5">
        <w:tc>
          <w:tcPr>
            <w:tcW w:w="226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6507EC0" w14:textId="19B4DB4B" w:rsidR="00156DEB" w:rsidRDefault="0052607D" w:rsidP="007366A5">
            <w:pPr>
              <w:pStyle w:val="Vorgabetext"/>
              <w:jc w:val="center"/>
            </w:pPr>
            <w:r w:rsidRPr="0052607D">
              <w:t>2-Bromacetophenon</w:t>
            </w:r>
          </w:p>
        </w:tc>
        <w:tc>
          <w:tcPr>
            <w:tcW w:w="9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91B5733" w14:textId="6502C6B4" w:rsidR="00156DEB" w:rsidRDefault="00C0079C" w:rsidP="007366A5">
            <w:pPr>
              <w:pStyle w:val="Vorgabetext"/>
              <w:jc w:val="center"/>
            </w:pPr>
            <w:r>
              <w:t>48-51</w:t>
            </w:r>
          </w:p>
        </w:tc>
        <w:tc>
          <w:tcPr>
            <w:tcW w:w="8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8ED3C5C" w14:textId="00DF328E" w:rsidR="00156DEB" w:rsidRDefault="00C0079C" w:rsidP="007366A5">
            <w:pPr>
              <w:pStyle w:val="Vorgabetext"/>
              <w:jc w:val="center"/>
            </w:pPr>
            <w:r>
              <w:t>135</w:t>
            </w:r>
          </w:p>
        </w:tc>
        <w:tc>
          <w:tcPr>
            <w:tcW w:w="269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30316094" w14:textId="0EBFF75C" w:rsidR="00156DEB" w:rsidRDefault="00C0079C" w:rsidP="007366A5">
            <w:pPr>
              <w:pStyle w:val="Vorgabetext"/>
              <w:jc w:val="center"/>
            </w:pPr>
            <w:r>
              <w:fldChar w:fldCharType="begin"/>
            </w:r>
            <w:r>
              <w:instrText xml:space="preserve"> INCLUDEPICTURE "https://gestis-api.dguv.de/api/exactimage/GHS/ghs05.gif"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"https://gestis-api.dguv.de/api/exactimage/GHS/ghs05.gif" \* MERGEFORMATINET </w:instrText>
            </w:r>
            <w:r>
              <w:fldChar w:fldCharType="separate"/>
            </w:r>
            <w:r>
              <w:pict w14:anchorId="1EC441C5">
                <v:shape id="_x0000_i1049" type="#_x0000_t75" alt="ghs05" style="width:36.75pt;height:36.75pt">
                  <v:imagedata r:id="rId17" r:href="rId33"/>
                </v:shape>
              </w:pict>
            </w:r>
            <w:r>
              <w:fldChar w:fldCharType="end"/>
            </w:r>
            <w:r>
              <w:fldChar w:fldCharType="end"/>
            </w:r>
            <w:r>
              <w:fldChar w:fldCharType="begin"/>
            </w:r>
            <w:r>
              <w:instrText xml:space="preserve"> INCLUDEPICTURE "https://gestis-api.dguv.de/api/exactimage/GHS/ghs07.gif" \* MERGEFORMATINET </w:instrText>
            </w:r>
            <w:r>
              <w:fldChar w:fldCharType="separate"/>
            </w:r>
            <w:r>
              <w:fldChar w:fldCharType="begin"/>
            </w:r>
            <w:r>
              <w:instrText xml:space="preserve"> INCLUDEPICTURE  "https://gestis-api.dguv.de/api/exactimage/GHS/ghs07.gif" \* MERGEFORMATINET </w:instrText>
            </w:r>
            <w:r>
              <w:fldChar w:fldCharType="separate"/>
            </w:r>
            <w:r>
              <w:pict w14:anchorId="3C57C8D2">
                <v:shape id="_x0000_i1051" type="#_x0000_t75" alt="ghs07" style="width:36.75pt;height:36.75pt">
                  <v:imagedata r:id="rId13" r:href="rId34"/>
                </v:shape>
              </w:pict>
            </w:r>
            <w:r>
              <w:fldChar w:fldCharType="end"/>
            </w:r>
            <w:r>
              <w:fldChar w:fldCharType="end"/>
            </w:r>
          </w:p>
        </w:tc>
        <w:tc>
          <w:tcPr>
            <w:tcW w:w="306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7152C85B" w14:textId="7374E8D9" w:rsidR="00156DEB" w:rsidRPr="00C0079C" w:rsidRDefault="00C0079C" w:rsidP="007366A5">
            <w:pPr>
              <w:pStyle w:val="Vorgabetext"/>
              <w:jc w:val="center"/>
              <w:rPr>
                <w:lang w:val="en-GB"/>
              </w:rPr>
            </w:pPr>
            <w:r w:rsidRPr="00C0079C">
              <w:rPr>
                <w:lang w:val="en-GB"/>
              </w:rPr>
              <w:t>H314, H317; P260, P272, P280, P303+P361+P353, P305+P351+P338</w:t>
            </w:r>
          </w:p>
        </w:tc>
      </w:tr>
    </w:tbl>
    <w:p w14:paraId="095BCED0" w14:textId="77777777" w:rsidR="00685BC6" w:rsidRDefault="00685BC6" w:rsidP="0008186F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  <w:rPr>
          <w:sz w:val="16"/>
        </w:rPr>
      </w:pPr>
      <w:r>
        <w:rPr>
          <w:sz w:val="16"/>
        </w:rPr>
        <w:t>* Substanzen, die eindeutig erwiesen oder begründet oder verdächtigt als cancerogen eingestuft sind, müssen durch Unterstreichung gekennzeichnet werden.</w:t>
      </w:r>
    </w:p>
    <w:p w14:paraId="2219C63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51D554B0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t xml:space="preserve">Wortlaut aller oben aufgeführten </w:t>
      </w:r>
      <w:r w:rsidR="004B136B">
        <w:t>H</w:t>
      </w:r>
      <w:r>
        <w:t>-Sätze (</w:t>
      </w:r>
      <w:r>
        <w:rPr>
          <w:i/>
        </w:rPr>
        <w:t>jeweils nur ein Satz pro Zeile, numerisch aufsteigend sortiert</w:t>
      </w:r>
      <w:r>
        <w:t>)</w:t>
      </w:r>
    </w:p>
    <w:tbl>
      <w:tblPr>
        <w:tblW w:w="9978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9978"/>
      </w:tblGrid>
      <w:tr w:rsidR="007366A5" w14:paraId="632EC36E" w14:textId="77777777" w:rsidTr="007366A5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1CD546" w14:textId="14874DFC" w:rsidR="007366A5" w:rsidRDefault="007366A5">
            <w:pPr>
              <w:pStyle w:val="Vorgabetext"/>
            </w:pPr>
            <w:r>
              <w:t xml:space="preserve">H301+H311+H331: </w:t>
            </w:r>
            <w:r w:rsidRPr="007366A5">
              <w:t>Giftig bei Verschlucken, Hautkontakt oder Einatmen.</w:t>
            </w:r>
          </w:p>
        </w:tc>
      </w:tr>
      <w:tr w:rsidR="00685BC6" w14:paraId="389F533B" w14:textId="77777777" w:rsidTr="007366A5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01ECCB1" w14:textId="2FBAF84E" w:rsidR="00685BC6" w:rsidRDefault="00444104">
            <w:pPr>
              <w:pStyle w:val="Vorgabetext"/>
            </w:pPr>
            <w:r>
              <w:t xml:space="preserve">H314: </w:t>
            </w:r>
            <w:r w:rsidRPr="00444104">
              <w:t>Verursacht schwere Verätzungen der Haut und schwere Augenschäden.</w:t>
            </w:r>
          </w:p>
        </w:tc>
      </w:tr>
      <w:tr w:rsidR="00C0079C" w14:paraId="2F1BD097" w14:textId="77777777" w:rsidTr="007366A5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61F0551" w14:textId="21E59095" w:rsidR="00C0079C" w:rsidRDefault="00C0079C">
            <w:pPr>
              <w:pStyle w:val="Vorgabetext"/>
            </w:pPr>
            <w:r>
              <w:t xml:space="preserve">H317: </w:t>
            </w:r>
            <w:r w:rsidRPr="00C0079C">
              <w:t>Kann allergische Hautreaktionen verursachen.</w:t>
            </w:r>
          </w:p>
        </w:tc>
      </w:tr>
      <w:tr w:rsidR="00685BC6" w14:paraId="2A61CF3A" w14:textId="77777777" w:rsidTr="007366A5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48C95D" w14:textId="08D89B81" w:rsidR="00685BC6" w:rsidRDefault="006B09A1">
            <w:pPr>
              <w:pStyle w:val="Vorgabetext"/>
            </w:pPr>
            <w:r>
              <w:t xml:space="preserve">H330: </w:t>
            </w:r>
            <w:r w:rsidRPr="006B09A1">
              <w:t>Lebensgefahr bei Einatmen.</w:t>
            </w:r>
          </w:p>
        </w:tc>
      </w:tr>
      <w:tr w:rsidR="00685BC6" w14:paraId="0DBF37A1" w14:textId="77777777" w:rsidTr="007366A5">
        <w:tc>
          <w:tcPr>
            <w:tcW w:w="997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57A0C4" w14:textId="187A8A02" w:rsidR="00685BC6" w:rsidRDefault="007366A5">
            <w:pPr>
              <w:pStyle w:val="Vorgabetext"/>
            </w:pPr>
            <w:r>
              <w:t xml:space="preserve">H370: </w:t>
            </w:r>
            <w:r w:rsidRPr="007366A5">
              <w:t>Schädigt die Organe.</w:t>
            </w:r>
          </w:p>
        </w:tc>
      </w:tr>
    </w:tbl>
    <w:p w14:paraId="4197D675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790B170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Besondere Schutzmaßnahmen: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9865"/>
      </w:tblGrid>
      <w:tr w:rsidR="00685BC6" w14:paraId="05FE9FAE" w14:textId="77777777">
        <w:tc>
          <w:tcPr>
            <w:tcW w:w="986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98031AD" w14:textId="1E64FC8E" w:rsidR="00685BC6" w:rsidRDefault="00444104" w:rsidP="008F6D00">
            <w:pPr>
              <w:pStyle w:val="Vorgabetext"/>
              <w:jc w:val="center"/>
            </w:pPr>
            <w:r>
              <w:t>Eisessig</w:t>
            </w:r>
            <w:r w:rsidR="007366A5">
              <w:t>, Methanol</w:t>
            </w:r>
            <w:r>
              <w:t>: Butylkautschuk-Handschuhe</w:t>
            </w:r>
            <w:r w:rsidR="00BF3373">
              <w:t>,</w:t>
            </w:r>
            <w:r w:rsidR="00BF3373">
              <w:br/>
              <w:t xml:space="preserve">Bromwasserstoffsäure: </w:t>
            </w:r>
            <w:proofErr w:type="spellStart"/>
            <w:r w:rsidR="00BF3373">
              <w:t>Nitrilkautschuk</w:t>
            </w:r>
            <w:proofErr w:type="spellEnd"/>
            <w:r w:rsidR="00BF3373">
              <w:t>-Handschuhe</w:t>
            </w:r>
          </w:p>
        </w:tc>
      </w:tr>
    </w:tbl>
    <w:p w14:paraId="144083EC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A11A092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Erste-Hilfe-Maßnahmen: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2154"/>
        <w:gridCol w:w="2154"/>
        <w:gridCol w:w="2154"/>
      </w:tblGrid>
      <w:tr w:rsidR="008F6D00" w14:paraId="3009BFF9" w14:textId="77777777" w:rsidTr="00AB3BD7">
        <w:tc>
          <w:tcPr>
            <w:tcW w:w="340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149BE7B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1D4C6C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“Erste Hilfe” bei Kontakt mit</w:t>
            </w:r>
          </w:p>
        </w:tc>
      </w:tr>
      <w:tr w:rsidR="008F6D00" w14:paraId="7A8D5B37" w14:textId="77777777" w:rsidTr="00AB3BD7">
        <w:tc>
          <w:tcPr>
            <w:tcW w:w="340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168D26" w14:textId="77777777" w:rsidR="008F6D00" w:rsidRDefault="008F6D00" w:rsidP="008F6D00">
            <w:pPr>
              <w:pStyle w:val="Vorgabetext"/>
              <w:jc w:val="center"/>
            </w:pP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931AE8A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Haut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01C5C4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Auge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0CC924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Inhalation</w:t>
            </w:r>
          </w:p>
        </w:tc>
      </w:tr>
      <w:tr w:rsidR="00156DEB" w14:paraId="6987B0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BF157FA" w14:textId="54E78D95" w:rsidR="00156DEB" w:rsidRDefault="00156DEB" w:rsidP="00156DEB">
            <w:pPr>
              <w:pStyle w:val="Vorgabetext"/>
              <w:jc w:val="center"/>
            </w:pPr>
            <w:r>
              <w:t>Acetophenon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C8C333" w14:textId="217F92DD" w:rsidR="00156DEB" w:rsidRDefault="00156DEB" w:rsidP="00156DEB">
            <w:pPr>
              <w:pStyle w:val="Vorgabetext"/>
              <w:jc w:val="center"/>
            </w:pPr>
            <w:r>
              <w:t>K,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F549E6" w14:textId="715F89AF" w:rsidR="00156DEB" w:rsidRDefault="00156DEB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120FC9C" w14:textId="1DF7CA00" w:rsidR="00156DEB" w:rsidRDefault="00156DEB" w:rsidP="00156DEB">
            <w:pPr>
              <w:pStyle w:val="Vorgabetext"/>
              <w:jc w:val="center"/>
            </w:pPr>
            <w:r>
              <w:t>L</w:t>
            </w:r>
          </w:p>
        </w:tc>
      </w:tr>
      <w:tr w:rsidR="00156DEB" w14:paraId="490EE8C2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58A474A" w14:textId="522F7940" w:rsidR="00156DEB" w:rsidRDefault="00156DEB" w:rsidP="00156DEB">
            <w:pPr>
              <w:pStyle w:val="Vorgabetext"/>
              <w:jc w:val="center"/>
            </w:pPr>
            <w:r>
              <w:t>Eisessig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DD9056" w14:textId="4FE614A7" w:rsidR="00156DEB" w:rsidRDefault="00444104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F724C1" w14:textId="0A14F39E" w:rsidR="00156DEB" w:rsidRDefault="00444104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E4A0783" w14:textId="6C62B217" w:rsidR="00156DEB" w:rsidRDefault="00444104" w:rsidP="00156DEB">
            <w:pPr>
              <w:pStyle w:val="Vorgabetext"/>
              <w:jc w:val="center"/>
            </w:pPr>
            <w:r>
              <w:t>L, A</w:t>
            </w:r>
          </w:p>
        </w:tc>
      </w:tr>
      <w:tr w:rsidR="00156DEB" w14:paraId="579231E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042ED8" w14:textId="024B6A37" w:rsidR="00156DEB" w:rsidRDefault="00156DEB" w:rsidP="00156DEB">
            <w:pPr>
              <w:pStyle w:val="Vorgabetext"/>
              <w:jc w:val="center"/>
            </w:pPr>
            <w:r>
              <w:t>Bromwasserstoffsäure, 48%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86028A" w14:textId="3E137CC9" w:rsidR="00156DEB" w:rsidRDefault="00BF3373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B1C3B74" w14:textId="0C049E35" w:rsidR="00156DEB" w:rsidRDefault="00BF3373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521AA61" w14:textId="1D3F7E94" w:rsidR="00156DEB" w:rsidRDefault="00BF3373" w:rsidP="00156DEB">
            <w:pPr>
              <w:pStyle w:val="Vorgabetext"/>
              <w:jc w:val="center"/>
            </w:pPr>
            <w:r>
              <w:t>L, A</w:t>
            </w:r>
          </w:p>
        </w:tc>
      </w:tr>
      <w:tr w:rsidR="00156DEB" w14:paraId="72EAF33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2DB895" w14:textId="3A8151C8" w:rsidR="00156DEB" w:rsidRDefault="00156DEB" w:rsidP="00156DEB">
            <w:pPr>
              <w:pStyle w:val="Vorgabetext"/>
              <w:jc w:val="center"/>
            </w:pPr>
            <w:r>
              <w:t>Brom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C0F273C" w14:textId="4C87793B" w:rsidR="00156DEB" w:rsidRDefault="006B09A1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C611359" w14:textId="3A9D3175" w:rsidR="00156DEB" w:rsidRDefault="006B09A1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32FFC32" w14:textId="7DFFEC87" w:rsidR="00156DEB" w:rsidRDefault="006B09A1" w:rsidP="00156DEB">
            <w:pPr>
              <w:pStyle w:val="Vorgabetext"/>
              <w:jc w:val="center"/>
            </w:pPr>
            <w:r>
              <w:t>L, A, B</w:t>
            </w:r>
          </w:p>
        </w:tc>
      </w:tr>
      <w:tr w:rsidR="00156DEB" w14:paraId="3B143C4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9E5312" w14:textId="1259D262" w:rsidR="00156DEB" w:rsidRDefault="00156DEB" w:rsidP="00156DEB">
            <w:pPr>
              <w:pStyle w:val="Vorgabetext"/>
              <w:jc w:val="center"/>
            </w:pPr>
            <w:r w:rsidRPr="00156DEB">
              <w:t>Natriumhydroxid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E592C9" w14:textId="5CD585BD" w:rsidR="00156DEB" w:rsidRDefault="00FA5CD2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3CFA2B" w14:textId="031B469B" w:rsidR="00156DEB" w:rsidRDefault="00FA5CD2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2561299" w14:textId="4F183938" w:rsidR="00156DEB" w:rsidRDefault="00FA5CD2" w:rsidP="00156DEB">
            <w:pPr>
              <w:pStyle w:val="Vorgabetext"/>
              <w:jc w:val="center"/>
            </w:pPr>
            <w:r>
              <w:t>L, A</w:t>
            </w:r>
          </w:p>
        </w:tc>
      </w:tr>
      <w:tr w:rsidR="00156DEB" w14:paraId="0026E3E9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195698" w14:textId="6F0218B7" w:rsidR="00156DEB" w:rsidRPr="00156DEB" w:rsidRDefault="00156DEB" w:rsidP="00156DEB">
            <w:pPr>
              <w:pStyle w:val="Vorgabetext"/>
              <w:jc w:val="center"/>
            </w:pPr>
            <w:r w:rsidRPr="00156DEB">
              <w:t>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D1BCF2D" w14:textId="0C5E4ECB" w:rsidR="00156DEB" w:rsidRDefault="007366A5" w:rsidP="00156DEB">
            <w:pPr>
              <w:pStyle w:val="Vorgabetext"/>
              <w:jc w:val="center"/>
            </w:pPr>
            <w:r>
              <w:t>K, W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E7AF8A" w14:textId="509144AB" w:rsidR="00156DEB" w:rsidRDefault="007366A5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94611D5" w14:textId="323E2B67" w:rsidR="00156DEB" w:rsidRDefault="007366A5" w:rsidP="00156DEB">
            <w:pPr>
              <w:pStyle w:val="Vorgabetext"/>
              <w:jc w:val="center"/>
            </w:pPr>
            <w:r>
              <w:t>L</w:t>
            </w:r>
          </w:p>
        </w:tc>
      </w:tr>
      <w:tr w:rsidR="00156DEB" w14:paraId="38835E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46F924" w14:textId="22D50512" w:rsidR="00156DEB" w:rsidRPr="00156DEB" w:rsidRDefault="00156DEB" w:rsidP="00156DEB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DD0D688" w14:textId="09B8A3AA" w:rsidR="00156DEB" w:rsidRDefault="007366A5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FC3145E" w14:textId="1DC67C84" w:rsidR="00156DEB" w:rsidRDefault="007366A5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F148D0" w14:textId="403A0F87" w:rsidR="00156DEB" w:rsidRDefault="007366A5" w:rsidP="00156DEB">
            <w:pPr>
              <w:pStyle w:val="Vorgabetext"/>
              <w:jc w:val="center"/>
            </w:pPr>
            <w:r>
              <w:t>L, A, B</w:t>
            </w:r>
          </w:p>
        </w:tc>
      </w:tr>
      <w:tr w:rsidR="00156DEB" w14:paraId="0A88419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C54FD9" w14:textId="539EDC5D" w:rsidR="00156DEB" w:rsidRDefault="0052607D" w:rsidP="00156DEB">
            <w:pPr>
              <w:pStyle w:val="Vorgabetext"/>
              <w:jc w:val="center"/>
            </w:pPr>
            <w:r w:rsidRPr="0052607D">
              <w:t>2-Bromacetophenon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394E76A" w14:textId="5BBACE4B" w:rsidR="00156DEB" w:rsidRDefault="00C0079C" w:rsidP="00156DEB">
            <w:pPr>
              <w:pStyle w:val="Vorgabetext"/>
              <w:jc w:val="center"/>
            </w:pPr>
            <w:r>
              <w:t>K, 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7E8E18" w14:textId="5850B182" w:rsidR="00156DEB" w:rsidRDefault="00C0079C" w:rsidP="00156DEB">
            <w:pPr>
              <w:pStyle w:val="Vorgabetext"/>
              <w:jc w:val="center"/>
            </w:pPr>
            <w:r>
              <w:t>W, A</w:t>
            </w:r>
          </w:p>
        </w:tc>
        <w:tc>
          <w:tcPr>
            <w:tcW w:w="215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1E1E96" w14:textId="75C97282" w:rsidR="00156DEB" w:rsidRDefault="00C0079C" w:rsidP="00156DEB">
            <w:pPr>
              <w:pStyle w:val="Vorgabetext"/>
              <w:jc w:val="center"/>
            </w:pPr>
            <w:r>
              <w:t>L, A</w:t>
            </w:r>
          </w:p>
        </w:tc>
      </w:tr>
    </w:tbl>
    <w:p w14:paraId="1E90CBD3" w14:textId="77777777" w:rsidR="00685BC6" w:rsidRDefault="00FC1AD1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 w:rsidRPr="00FC1AD1">
        <w:rPr>
          <w:b/>
        </w:rPr>
        <w:t>K</w:t>
      </w:r>
      <w:r>
        <w:rPr>
          <w:b/>
        </w:rPr>
        <w:t xml:space="preserve">: </w:t>
      </w:r>
      <w:r w:rsidRPr="00FC1AD1">
        <w:t>Kontaminierte Kleidung schnellstmöglich entfernen</w:t>
      </w:r>
      <w:r w:rsidR="00DF187D">
        <w:t xml:space="preserve">; </w:t>
      </w:r>
      <w:r w:rsidR="00DF187D" w:rsidRPr="00DF187D">
        <w:rPr>
          <w:b/>
        </w:rPr>
        <w:t>W:</w:t>
      </w:r>
      <w:r w:rsidR="00DF187D">
        <w:rPr>
          <w:b/>
        </w:rPr>
        <w:t xml:space="preserve"> </w:t>
      </w:r>
      <w:r w:rsidR="00DF187D">
        <w:t>Mit Wasser spülen bzw. waschen;</w:t>
      </w:r>
    </w:p>
    <w:p w14:paraId="33E828E2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lastRenderedPageBreak/>
        <w:t>F:</w:t>
      </w:r>
      <w:r>
        <w:t xml:space="preserve"> Mit spezieller Flüssigkeit spülen bzw. waschen; </w:t>
      </w:r>
      <w:r>
        <w:rPr>
          <w:b/>
          <w:bCs/>
        </w:rPr>
        <w:t>V:</w:t>
      </w:r>
      <w:r>
        <w:t xml:space="preserve"> Verband als Infektionsschutz; </w:t>
      </w:r>
      <w:r>
        <w:rPr>
          <w:b/>
          <w:bCs/>
        </w:rPr>
        <w:t>A:</w:t>
      </w:r>
      <w:r>
        <w:t xml:space="preserve"> Arzt aufsuchen</w:t>
      </w:r>
    </w:p>
    <w:p w14:paraId="6C7527A9" w14:textId="77777777" w:rsidR="00DF187D" w:rsidRDefault="00DF187D" w:rsidP="00DF187D">
      <w:pPr>
        <w:pStyle w:val="Vorgabetext"/>
        <w:spacing w:line="240" w:lineRule="auto"/>
      </w:pPr>
      <w:r>
        <w:rPr>
          <w:b/>
          <w:bCs/>
        </w:rPr>
        <w:t>L:</w:t>
      </w:r>
      <w:r>
        <w:t xml:space="preserve"> Frischluft zuführen; </w:t>
      </w:r>
      <w:r>
        <w:rPr>
          <w:b/>
          <w:bCs/>
        </w:rPr>
        <w:t>B:</w:t>
      </w:r>
      <w:r>
        <w:t xml:space="preserve"> Atmung kontrollieren und gegebenenfalls künstliche Beatmung</w:t>
      </w:r>
    </w:p>
    <w:p w14:paraId="657F7C1F" w14:textId="77777777" w:rsidR="00DF187D" w:rsidRPr="00FC1AD1" w:rsidRDefault="00DF187D">
      <w:pPr>
        <w:pStyle w:val="Vorgabetext"/>
        <w:tabs>
          <w:tab w:val="left" w:pos="2835"/>
          <w:tab w:val="left" w:pos="5669"/>
          <w:tab w:val="left" w:pos="6803"/>
        </w:tabs>
      </w:pPr>
    </w:p>
    <w:p w14:paraId="66C9A9A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Maßnahmen bei kleinen Störfällen: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402"/>
        <w:gridCol w:w="6463"/>
      </w:tblGrid>
      <w:tr w:rsidR="00685BC6" w14:paraId="6CD715D6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17F015A" w14:textId="77777777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063B9AD" w14:textId="77777777" w:rsidR="00685BC6" w:rsidRDefault="00685BC6" w:rsidP="008F6D00">
            <w:pPr>
              <w:pStyle w:val="Vorgabetext"/>
              <w:spacing w:line="240" w:lineRule="auto"/>
              <w:jc w:val="center"/>
            </w:pPr>
            <w:r>
              <w:t>Störfallverhalten</w:t>
            </w:r>
          </w:p>
        </w:tc>
      </w:tr>
      <w:tr w:rsidR="00156DEB" w14:paraId="1C1DDCA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D937A" w14:textId="44725789" w:rsidR="00156DEB" w:rsidRDefault="00156DEB" w:rsidP="00156DEB">
            <w:pPr>
              <w:pStyle w:val="Vorgabetext"/>
              <w:jc w:val="center"/>
            </w:pPr>
            <w:r>
              <w:t>Acetophenon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BF75FB" w14:textId="5954936B" w:rsidR="00156DEB" w:rsidRDefault="00156DEB" w:rsidP="00156DEB">
            <w:pPr>
              <w:pStyle w:val="Vorgabetext"/>
              <w:jc w:val="center"/>
            </w:pPr>
            <w:proofErr w:type="spellStart"/>
            <w:r>
              <w:t>Cb</w:t>
            </w:r>
            <w:proofErr w:type="spellEnd"/>
            <w:r>
              <w:t>, W, P, C</w:t>
            </w:r>
          </w:p>
        </w:tc>
      </w:tr>
      <w:tr w:rsidR="00156DEB" w14:paraId="4DAB69B5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0A79F0E" w14:textId="7194FD35" w:rsidR="00156DEB" w:rsidRDefault="00156DEB" w:rsidP="00156DEB">
            <w:pPr>
              <w:pStyle w:val="Vorgabetext"/>
              <w:jc w:val="center"/>
            </w:pPr>
            <w:r>
              <w:t>Eisessig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98DBD7D" w14:textId="657DBBAA" w:rsidR="00156DEB" w:rsidRDefault="00444104" w:rsidP="00156DEB">
            <w:pPr>
              <w:pStyle w:val="Vorgabetext"/>
              <w:jc w:val="center"/>
            </w:pPr>
            <w:proofErr w:type="spellStart"/>
            <w:r>
              <w:t>Cb</w:t>
            </w:r>
            <w:proofErr w:type="spellEnd"/>
            <w:r>
              <w:t>, W, P, C</w:t>
            </w:r>
          </w:p>
        </w:tc>
      </w:tr>
      <w:tr w:rsidR="00156DEB" w14:paraId="73E862D8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6C4C17" w14:textId="3524DD8C" w:rsidR="00156DEB" w:rsidRDefault="00156DEB" w:rsidP="00156DEB">
            <w:pPr>
              <w:pStyle w:val="Vorgabetext"/>
              <w:jc w:val="center"/>
            </w:pPr>
            <w:r>
              <w:t>Bromwasserstoffsäure, 48%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FAFBCBC" w14:textId="0B96665B" w:rsidR="00156DEB" w:rsidRDefault="00BF3373" w:rsidP="00156DEB">
            <w:pPr>
              <w:pStyle w:val="Vorgabetext"/>
              <w:jc w:val="center"/>
            </w:pPr>
            <w:proofErr w:type="spellStart"/>
            <w:r>
              <w:t>Cb</w:t>
            </w:r>
            <w:proofErr w:type="spellEnd"/>
          </w:p>
        </w:tc>
      </w:tr>
      <w:tr w:rsidR="00156DEB" w14:paraId="0E22B77B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C4D7774" w14:textId="64E59C09" w:rsidR="00156DEB" w:rsidRDefault="00156DEB" w:rsidP="00156DEB">
            <w:pPr>
              <w:pStyle w:val="Vorgabetext"/>
              <w:jc w:val="center"/>
            </w:pPr>
            <w:r>
              <w:t>Brom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EC4BC0" w14:textId="771E93A7" w:rsidR="00156DEB" w:rsidRDefault="006B09A1" w:rsidP="00156DEB">
            <w:pPr>
              <w:pStyle w:val="Vorgabetext"/>
              <w:jc w:val="center"/>
            </w:pPr>
            <w:r>
              <w:t xml:space="preserve">Mit </w:t>
            </w:r>
            <w:proofErr w:type="spellStart"/>
            <w:r>
              <w:t>Natriumthiosulfatlösung</w:t>
            </w:r>
            <w:proofErr w:type="spellEnd"/>
            <w:r>
              <w:t xml:space="preserve"> versetzen, </w:t>
            </w:r>
            <w:proofErr w:type="spellStart"/>
            <w:r>
              <w:t>Cb</w:t>
            </w:r>
            <w:proofErr w:type="spellEnd"/>
          </w:p>
        </w:tc>
      </w:tr>
      <w:tr w:rsidR="00156DEB" w14:paraId="6238A45D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4C3A25B" w14:textId="32066EEF" w:rsidR="00156DEB" w:rsidRDefault="00156DEB" w:rsidP="00156DEB">
            <w:pPr>
              <w:pStyle w:val="Vorgabetext"/>
              <w:jc w:val="center"/>
            </w:pPr>
            <w:r w:rsidRPr="00156DEB">
              <w:t>Natriumhydroxid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387DA4" w14:textId="753E7FC8" w:rsidR="00156DEB" w:rsidRDefault="00FA5CD2" w:rsidP="00156DEB">
            <w:pPr>
              <w:pStyle w:val="Vorgabetext"/>
              <w:jc w:val="center"/>
            </w:pPr>
            <w:r>
              <w:t xml:space="preserve">Staubfrei aufnehmen/ </w:t>
            </w:r>
            <w:proofErr w:type="spellStart"/>
            <w:r>
              <w:t>Cb</w:t>
            </w:r>
            <w:proofErr w:type="spellEnd"/>
          </w:p>
        </w:tc>
      </w:tr>
      <w:tr w:rsidR="00156DEB" w14:paraId="710881AA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E6E90" w14:textId="6E63504A" w:rsidR="00156DEB" w:rsidRPr="00156DEB" w:rsidRDefault="00156DEB" w:rsidP="00156DEB">
            <w:pPr>
              <w:pStyle w:val="Vorgabetext"/>
              <w:jc w:val="center"/>
            </w:pPr>
            <w:r w:rsidRPr="00156DEB">
              <w:t>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6547491" w14:textId="4331E0D4" w:rsidR="00156DEB" w:rsidRDefault="007366A5" w:rsidP="00156DEB">
            <w:pPr>
              <w:pStyle w:val="Vorgabetext"/>
              <w:jc w:val="center"/>
            </w:pPr>
            <w:proofErr w:type="spellStart"/>
            <w:r>
              <w:t>Cb</w:t>
            </w:r>
            <w:proofErr w:type="spellEnd"/>
            <w:r>
              <w:t>, W, P, C</w:t>
            </w:r>
          </w:p>
        </w:tc>
      </w:tr>
      <w:tr w:rsidR="00156DEB" w14:paraId="67AB44E7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5D7F017" w14:textId="307F45E9" w:rsidR="00156DEB" w:rsidRPr="00156DEB" w:rsidRDefault="00156DEB" w:rsidP="00156DEB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82251DC" w14:textId="3B8CCBA7" w:rsidR="00156DEB" w:rsidRDefault="007366A5" w:rsidP="00156DEB">
            <w:pPr>
              <w:pStyle w:val="Vorgabetext"/>
              <w:jc w:val="center"/>
            </w:pPr>
            <w:proofErr w:type="spellStart"/>
            <w:r>
              <w:t>Cb</w:t>
            </w:r>
            <w:proofErr w:type="spellEnd"/>
            <w:r>
              <w:t>, W, P, C</w:t>
            </w:r>
          </w:p>
        </w:tc>
      </w:tr>
      <w:tr w:rsidR="00156DEB" w14:paraId="5A7F25F4" w14:textId="77777777">
        <w:tc>
          <w:tcPr>
            <w:tcW w:w="340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C7FD28" w14:textId="044CF15F" w:rsidR="00156DEB" w:rsidRDefault="0052607D" w:rsidP="00156DEB">
            <w:pPr>
              <w:pStyle w:val="Vorgabetext"/>
              <w:jc w:val="center"/>
            </w:pPr>
            <w:r w:rsidRPr="0052607D">
              <w:t>2-Bromacetophenon</w:t>
            </w:r>
          </w:p>
        </w:tc>
        <w:tc>
          <w:tcPr>
            <w:tcW w:w="646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547B1DB" w14:textId="40F7D2BE" w:rsidR="00156DEB" w:rsidRDefault="00C0079C" w:rsidP="00156DEB">
            <w:pPr>
              <w:pStyle w:val="Vorgabetext"/>
              <w:jc w:val="center"/>
            </w:pPr>
            <w:r>
              <w:t>Staubfrei aufnehmen</w:t>
            </w:r>
          </w:p>
        </w:tc>
      </w:tr>
    </w:tbl>
    <w:p w14:paraId="440323FD" w14:textId="77777777" w:rsidR="00DF187D" w:rsidRDefault="00DF187D" w:rsidP="00DF187D">
      <w:pPr>
        <w:pStyle w:val="Vorgabetext"/>
        <w:spacing w:before="120" w:line="240" w:lineRule="auto"/>
      </w:pPr>
      <w:proofErr w:type="spellStart"/>
      <w:r>
        <w:rPr>
          <w:b/>
          <w:bCs/>
        </w:rPr>
        <w:t>Cb</w:t>
      </w:r>
      <w:proofErr w:type="spellEnd"/>
      <w:r>
        <w:rPr>
          <w:b/>
          <w:bCs/>
        </w:rPr>
        <w:t>:</w:t>
      </w:r>
      <w:r>
        <w:t xml:space="preserve"> Mit Chemikalienbinder aufnehmen; </w:t>
      </w:r>
      <w:r>
        <w:rPr>
          <w:b/>
          <w:bCs/>
        </w:rPr>
        <w:t>W:</w:t>
      </w:r>
      <w:r>
        <w:t xml:space="preserve"> Mit Wasser spülen bzw. Wasser darf zum Löschen verwendet werden; </w:t>
      </w:r>
      <w:r>
        <w:rPr>
          <w:b/>
          <w:bCs/>
        </w:rPr>
        <w:t>S:</w:t>
      </w:r>
      <w:r>
        <w:t xml:space="preserve"> Zum Löschen Sand verwenden; </w:t>
      </w:r>
      <w:r>
        <w:rPr>
          <w:b/>
          <w:bCs/>
        </w:rPr>
        <w:t>P:</w:t>
      </w:r>
      <w:r>
        <w:t xml:space="preserve"> Zum Löschen darf ein Pulverlöscher verwendet werden;</w:t>
      </w:r>
    </w:p>
    <w:p w14:paraId="47887594" w14:textId="77777777" w:rsidR="00685BC6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  <w:r>
        <w:rPr>
          <w:b/>
          <w:bCs/>
        </w:rPr>
        <w:t>C:</w:t>
      </w:r>
      <w:r>
        <w:t xml:space="preserve"> Zum Löschen darf ein CO2 Löscher verwendet werden</w:t>
      </w:r>
    </w:p>
    <w:p w14:paraId="59139258" w14:textId="77777777" w:rsidR="00DF187D" w:rsidRDefault="00DF187D" w:rsidP="00DF187D">
      <w:pPr>
        <w:pStyle w:val="Vorgabetext"/>
        <w:tabs>
          <w:tab w:val="left" w:pos="2835"/>
          <w:tab w:val="left" w:pos="5669"/>
          <w:tab w:val="left" w:pos="6803"/>
        </w:tabs>
        <w:spacing w:line="240" w:lineRule="auto"/>
      </w:pPr>
    </w:p>
    <w:p w14:paraId="5EE2232B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proofErr w:type="spellStart"/>
      <w:r>
        <w:rPr>
          <w:b/>
        </w:rPr>
        <w:t>Entsorgungungsvorschläge</w:t>
      </w:r>
      <w:proofErr w:type="spellEnd"/>
      <w:r>
        <w:t>:</w:t>
      </w:r>
      <w:r w:rsidR="00C60E89">
        <w:t xml:space="preserve"> (beachte Edukte werden umgesetz</w:t>
      </w:r>
      <w:r w:rsidR="00817C16">
        <w:t>t</w:t>
      </w:r>
      <w:r w:rsidR="00C60E89">
        <w:t>, Produkte abgegeben und nicht entsorgt!)</w:t>
      </w:r>
    </w:p>
    <w:tbl>
      <w:tblPr>
        <w:tblW w:w="0" w:type="auto"/>
        <w:tblInd w:w="108" w:type="dxa"/>
        <w:tblLayout w:type="fixed"/>
        <w:tblLook w:val="0000" w:firstRow="0" w:lastRow="0" w:firstColumn="0" w:lastColumn="0" w:noHBand="0" w:noVBand="0"/>
      </w:tblPr>
      <w:tblGrid>
        <w:gridCol w:w="3398"/>
        <w:gridCol w:w="567"/>
        <w:gridCol w:w="567"/>
        <w:gridCol w:w="567"/>
        <w:gridCol w:w="4762"/>
      </w:tblGrid>
      <w:tr w:rsidR="008F6D00" w14:paraId="250B3A57" w14:textId="77777777" w:rsidTr="00852425">
        <w:tc>
          <w:tcPr>
            <w:tcW w:w="3398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246C035C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Substanz*</w:t>
            </w:r>
          </w:p>
        </w:tc>
        <w:tc>
          <w:tcPr>
            <w:tcW w:w="1701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EC9B8FC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Abfallkanne</w:t>
            </w:r>
          </w:p>
        </w:tc>
        <w:tc>
          <w:tcPr>
            <w:tcW w:w="4762" w:type="dxa"/>
            <w:vMerge w:val="restart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7BCA9035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Sonderentsorgung</w:t>
            </w:r>
          </w:p>
        </w:tc>
      </w:tr>
      <w:tr w:rsidR="008F6D00" w14:paraId="6E7797E3" w14:textId="77777777" w:rsidTr="00852425">
        <w:tc>
          <w:tcPr>
            <w:tcW w:w="3398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AC9E376" w14:textId="77777777" w:rsidR="008F6D00" w:rsidRDefault="008F6D00" w:rsidP="008F6D00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E28071F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A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0A627A0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B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14AE63D" w14:textId="77777777" w:rsidR="008F6D00" w:rsidRDefault="008F6D00" w:rsidP="008F6D00">
            <w:pPr>
              <w:pStyle w:val="Vorgabetext"/>
              <w:spacing w:line="240" w:lineRule="auto"/>
              <w:jc w:val="center"/>
            </w:pPr>
            <w:r>
              <w:t>Cl</w:t>
            </w:r>
          </w:p>
        </w:tc>
        <w:tc>
          <w:tcPr>
            <w:tcW w:w="4762" w:type="dxa"/>
            <w:vMerge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16F8615" w14:textId="77777777" w:rsidR="008F6D00" w:rsidRDefault="008F6D00" w:rsidP="008F6D00">
            <w:pPr>
              <w:pStyle w:val="Vorgabetext"/>
              <w:jc w:val="center"/>
            </w:pPr>
          </w:p>
        </w:tc>
      </w:tr>
      <w:tr w:rsidR="00156DEB" w14:paraId="0B024B6D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0ACB82" w14:textId="24DF2EE2" w:rsidR="00156DEB" w:rsidRDefault="00156DEB" w:rsidP="00156DEB">
            <w:pPr>
              <w:pStyle w:val="Vorgabetext"/>
              <w:jc w:val="center"/>
            </w:pPr>
            <w:r>
              <w:t>Acetophenon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22E37BC" w14:textId="35636701" w:rsidR="00156DEB" w:rsidRDefault="00156DEB" w:rsidP="00156DEB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CE45D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9719F0D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6EF7256" w14:textId="556E7BDB" w:rsidR="00156DEB" w:rsidRDefault="00156DEB" w:rsidP="00156DEB">
            <w:pPr>
              <w:pStyle w:val="Vorgabetext"/>
              <w:jc w:val="center"/>
            </w:pPr>
          </w:p>
        </w:tc>
      </w:tr>
      <w:tr w:rsidR="00156DEB" w14:paraId="522BB81C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69C4ECC" w14:textId="7242F145" w:rsidR="00156DEB" w:rsidRDefault="00156DEB" w:rsidP="00156DEB">
            <w:pPr>
              <w:pStyle w:val="Vorgabetext"/>
              <w:jc w:val="center"/>
            </w:pPr>
            <w:r>
              <w:t>Eisessig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587BE80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3A41EE7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4234B2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8EC7404" w14:textId="111F01E3" w:rsidR="00156DEB" w:rsidRDefault="00444104" w:rsidP="00156DEB">
            <w:pPr>
              <w:pStyle w:val="Vorgabetext"/>
              <w:jc w:val="center"/>
            </w:pPr>
            <w:r>
              <w:t>Verdünnt in Kanalisation</w:t>
            </w:r>
          </w:p>
        </w:tc>
      </w:tr>
      <w:tr w:rsidR="00156DEB" w14:paraId="60F5166A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7266F40" w14:textId="3569CF54" w:rsidR="00156DEB" w:rsidRDefault="00156DEB" w:rsidP="00156DEB">
            <w:pPr>
              <w:pStyle w:val="Vorgabetext"/>
              <w:jc w:val="center"/>
            </w:pPr>
            <w:r>
              <w:t>Bromwasserstoffsäure, 48%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0886A0F4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FD954AF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F927F36" w14:textId="72C2044D" w:rsidR="00156DEB" w:rsidRDefault="00BF3373" w:rsidP="00156DEB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22718F3" w14:textId="73F37BB8" w:rsidR="00156DEB" w:rsidRDefault="00BF3373" w:rsidP="00156DEB">
            <w:pPr>
              <w:pStyle w:val="Vorgabetext"/>
              <w:jc w:val="center"/>
            </w:pPr>
            <w:r>
              <w:t>In Eiswasser einrühren, mit NaOH neutralisieren</w:t>
            </w:r>
          </w:p>
        </w:tc>
      </w:tr>
      <w:tr w:rsidR="00156DEB" w14:paraId="0F307DCB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57DB630" w14:textId="525695DC" w:rsidR="00156DEB" w:rsidRDefault="00156DEB" w:rsidP="00156DEB">
            <w:pPr>
              <w:pStyle w:val="Vorgabetext"/>
              <w:jc w:val="center"/>
            </w:pPr>
            <w:r>
              <w:t>Brom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C3102C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5065C9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75DCF3F" w14:textId="7E99EB19" w:rsidR="00156DEB" w:rsidRDefault="006B09A1" w:rsidP="00156DEB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E48E36" w14:textId="0C4999B2" w:rsidR="00156DEB" w:rsidRDefault="006B09A1" w:rsidP="00156DEB">
            <w:pPr>
              <w:pStyle w:val="Vorgabetext"/>
              <w:jc w:val="center"/>
            </w:pPr>
            <w:r>
              <w:t xml:space="preserve">In </w:t>
            </w:r>
            <w:proofErr w:type="spellStart"/>
            <w:r>
              <w:t>Natriumthiosulfatlösung</w:t>
            </w:r>
            <w:proofErr w:type="spellEnd"/>
            <w:r>
              <w:t xml:space="preserve"> geben</w:t>
            </w:r>
          </w:p>
        </w:tc>
      </w:tr>
      <w:tr w:rsidR="00156DEB" w14:paraId="5CBC7E68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75241ED" w14:textId="464A3A57" w:rsidR="00156DEB" w:rsidRDefault="00156DEB" w:rsidP="00156DEB">
            <w:pPr>
              <w:pStyle w:val="Vorgabetext"/>
              <w:jc w:val="center"/>
            </w:pPr>
            <w:r w:rsidRPr="00156DEB">
              <w:t>Natriumhydroxid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9B7E116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E42E77A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7B70F08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4C88C55" w14:textId="7CDEADEA" w:rsidR="00156DEB" w:rsidRDefault="00FA5CD2" w:rsidP="00156DEB">
            <w:pPr>
              <w:pStyle w:val="Vorgabetext"/>
              <w:jc w:val="center"/>
            </w:pPr>
            <w:r>
              <w:t>Verdünnt in Kanalisation</w:t>
            </w:r>
          </w:p>
        </w:tc>
      </w:tr>
      <w:tr w:rsidR="00156DEB" w14:paraId="4C50763A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2E59BE94" w14:textId="45D45E6B" w:rsidR="00156DEB" w:rsidRPr="00156DEB" w:rsidRDefault="00156DEB" w:rsidP="00156DEB">
            <w:pPr>
              <w:pStyle w:val="Vorgabetext"/>
              <w:jc w:val="center"/>
            </w:pPr>
            <w:r w:rsidRPr="00156DEB">
              <w:t>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3F1127A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25E9C94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2A98D77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DA4F4CF" w14:textId="153A65E2" w:rsidR="00156DEB" w:rsidRDefault="007366A5" w:rsidP="00156DEB">
            <w:pPr>
              <w:pStyle w:val="Vorgabetext"/>
              <w:jc w:val="center"/>
            </w:pPr>
            <w:r>
              <w:t>Verdünnt in Kanalisation</w:t>
            </w:r>
          </w:p>
        </w:tc>
      </w:tr>
      <w:tr w:rsidR="00156DEB" w14:paraId="76ABD254" w14:textId="77777777">
        <w:tc>
          <w:tcPr>
            <w:tcW w:w="33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2153B78" w14:textId="38B0CAFD" w:rsidR="00156DEB" w:rsidRPr="00156DEB" w:rsidRDefault="00156DEB" w:rsidP="00156DEB">
            <w:pPr>
              <w:pStyle w:val="Vorgabetext"/>
              <w:jc w:val="center"/>
            </w:pPr>
            <w:r>
              <w:t>Methanol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639745DB" w14:textId="2339A915" w:rsidR="00156DEB" w:rsidRDefault="007366A5" w:rsidP="00156DEB">
            <w:pPr>
              <w:pStyle w:val="Vorgabetext"/>
              <w:jc w:val="center"/>
            </w:pPr>
            <w:r>
              <w:t>x</w:t>
            </w: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D5FC58A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56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E2A16F3" w14:textId="77777777" w:rsidR="00156DEB" w:rsidRDefault="00156DEB" w:rsidP="00156DEB">
            <w:pPr>
              <w:pStyle w:val="Vorgabetext"/>
              <w:jc w:val="center"/>
            </w:pPr>
          </w:p>
        </w:tc>
        <w:tc>
          <w:tcPr>
            <w:tcW w:w="476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FBF3D9F" w14:textId="77777777" w:rsidR="00156DEB" w:rsidRDefault="00156DEB" w:rsidP="00156DEB">
            <w:pPr>
              <w:pStyle w:val="Vorgabetext"/>
              <w:jc w:val="center"/>
            </w:pPr>
          </w:p>
        </w:tc>
      </w:tr>
    </w:tbl>
    <w:p w14:paraId="72144393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0E715A56" w14:textId="77777777" w:rsidR="00D96A8F" w:rsidRDefault="00D96A8F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rPr>
          <w:b/>
        </w:rPr>
        <w:t>Reaktionsmechani</w:t>
      </w:r>
      <w:r w:rsidR="00817C16">
        <w:rPr>
          <w:b/>
        </w:rPr>
        <w:t>sm</w:t>
      </w:r>
      <w:r>
        <w:rPr>
          <w:b/>
        </w:rPr>
        <w:t>us:</w:t>
      </w:r>
    </w:p>
    <w:p w14:paraId="2DA35981" w14:textId="7DE76530" w:rsidR="00D96A8F" w:rsidRDefault="00C0079C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>
        <w:fldChar w:fldCharType="begin"/>
      </w:r>
      <w:r>
        <w:instrText xml:space="preserve"> INCLUDEPICTURE "https://media.springernature.com/full/springer-static/image/art%3A10.1186%2Fs13065-024-01145-y/MediaObjects/13065_2024_1145_Fig3_HTML.png" \* MERGEFORMATINET </w:instrText>
      </w:r>
      <w:r>
        <w:fldChar w:fldCharType="separate"/>
      </w:r>
      <w:r>
        <w:pict w14:anchorId="4EB9F65B">
          <v:shape id="_x0000_i1068" type="#_x0000_t75" alt="Fig. 2" style="width:471pt;height:59.25pt">
            <v:imagedata r:id="rId35" r:href="rId36" cropbottom="22017f" cropright="3232f"/>
          </v:shape>
        </w:pict>
      </w:r>
      <w:r>
        <w:fldChar w:fldCharType="end"/>
      </w:r>
    </w:p>
    <w:p w14:paraId="7BEEDBFC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E303F3F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E2D349A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0DA32B97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9145516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5A250727" w14:textId="77777777" w:rsidR="001F1C5A" w:rsidRDefault="001F1C5A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</w:p>
    <w:p w14:paraId="7218984F" w14:textId="1C112E2C" w:rsidR="00685BC6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lastRenderedPageBreak/>
        <w:t>Erklärung:</w:t>
      </w:r>
    </w:p>
    <w:p w14:paraId="3497F07B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  <w:r>
        <w:t>Dieses Vorprotokoll wurde von mir nach bestem Wissen unter Zuhilfenahme der bei „Literatur“ genannten Quellen eigenständig verfasst.</w:t>
      </w:r>
    </w:p>
    <w:p w14:paraId="43F17A2C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21E8BB82" w14:textId="77777777" w:rsidR="00801ED1" w:rsidRPr="00801ED1" w:rsidRDefault="00801ED1">
      <w:pPr>
        <w:pStyle w:val="Vorgabetext"/>
        <w:tabs>
          <w:tab w:val="left" w:pos="2835"/>
          <w:tab w:val="left" w:pos="5669"/>
          <w:tab w:val="left" w:pos="6803"/>
        </w:tabs>
        <w:rPr>
          <w:b/>
        </w:rPr>
      </w:pPr>
      <w:r w:rsidRPr="00801ED1">
        <w:rPr>
          <w:b/>
        </w:rPr>
        <w:t>Datum:</w:t>
      </w:r>
      <w:r w:rsidRPr="00801ED1">
        <w:rPr>
          <w:b/>
        </w:rPr>
        <w:tab/>
        <w:t>Unterschrift Student/in:</w:t>
      </w:r>
    </w:p>
    <w:p w14:paraId="786E35AD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</w:p>
    <w:p w14:paraId="370E2AAE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3588205D" w14:textId="77777777" w:rsidR="00801ED1" w:rsidRDefault="00801ED1">
      <w:pPr>
        <w:pStyle w:val="Vorgabetext"/>
        <w:tabs>
          <w:tab w:val="left" w:pos="2835"/>
          <w:tab w:val="left" w:pos="5669"/>
          <w:tab w:val="left" w:pos="6803"/>
        </w:tabs>
      </w:pPr>
    </w:p>
    <w:p w14:paraId="424E70BE" w14:textId="77777777" w:rsidR="00685BC6" w:rsidRDefault="00685BC6">
      <w:pPr>
        <w:pStyle w:val="Vorgabetext"/>
        <w:tabs>
          <w:tab w:val="left" w:pos="2835"/>
          <w:tab w:val="left" w:pos="5669"/>
          <w:tab w:val="left" w:pos="6803"/>
        </w:tabs>
      </w:pPr>
      <w:r>
        <w:rPr>
          <w:b/>
        </w:rPr>
        <w:t>Unterschrift Assistent/in:</w:t>
      </w:r>
    </w:p>
    <w:sectPr w:rsidR="00685BC6" w:rsidSect="004A143A">
      <w:headerReference w:type="default" r:id="rId37"/>
      <w:headerReference w:type="first" r:id="rId38"/>
      <w:pgSz w:w="11906" w:h="16838"/>
      <w:pgMar w:top="2835" w:right="907" w:bottom="850" w:left="1134" w:header="567" w:footer="567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6B9D5C" w14:textId="77777777" w:rsidR="00136028" w:rsidRDefault="00136028">
      <w:r>
        <w:separator/>
      </w:r>
    </w:p>
  </w:endnote>
  <w:endnote w:type="continuationSeparator" w:id="0">
    <w:p w14:paraId="1FF55A4A" w14:textId="77777777" w:rsidR="00136028" w:rsidRDefault="00136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273951" w14:textId="77777777" w:rsidR="00136028" w:rsidRDefault="00136028">
      <w:r>
        <w:separator/>
      </w:r>
    </w:p>
  </w:footnote>
  <w:footnote w:type="continuationSeparator" w:id="0">
    <w:p w14:paraId="164C66E4" w14:textId="77777777" w:rsidR="00136028" w:rsidRDefault="001360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1D851F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  <w:r>
      <w:rPr>
        <w:b/>
      </w:rPr>
      <w:t>Vorprotokoll</w:t>
    </w:r>
    <w:r>
      <w:t xml:space="preserve"> (gleichzeitig Betriebsanweisung nach § 20 der GefStoffV)</w:t>
    </w:r>
  </w:p>
  <w:p w14:paraId="2788C47D" w14:textId="78BFFCD5" w:rsidR="00685BC6" w:rsidRDefault="00685BC6">
    <w:pPr>
      <w:pStyle w:val="Vorgabetext"/>
      <w:tabs>
        <w:tab w:val="left" w:pos="5669"/>
        <w:tab w:val="left" w:pos="6803"/>
      </w:tabs>
    </w:pPr>
    <w:r>
      <w:t>Name:</w:t>
    </w:r>
    <w:r w:rsidR="000D76A0">
      <w:t xml:space="preserve"> Lena-Marie Aßmann</w:t>
    </w:r>
    <w:r>
      <w:tab/>
    </w:r>
    <w:r w:rsidR="00520A4C">
      <w:t>Block</w:t>
    </w:r>
    <w:r>
      <w:t xml:space="preserve">: </w:t>
    </w:r>
    <w:r>
      <w:tab/>
    </w:r>
    <w:r w:rsidR="00D02B3E">
      <w:t>Laborgruppe</w:t>
    </w:r>
    <w:r>
      <w:t>:</w:t>
    </w:r>
  </w:p>
  <w:p w14:paraId="44E6BB2A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  <w:spacing w:line="240" w:lineRule="auto"/>
    </w:pPr>
  </w:p>
  <w:p w14:paraId="62A7063C" w14:textId="3CEE210E" w:rsidR="00685BC6" w:rsidRPr="000D76A0" w:rsidRDefault="00685BC6">
    <w:pPr>
      <w:pStyle w:val="Vorgabetext"/>
      <w:tabs>
        <w:tab w:val="left" w:pos="0"/>
        <w:tab w:val="center" w:pos="4932"/>
        <w:tab w:val="right" w:pos="9865"/>
      </w:tabs>
      <w:rPr>
        <w:bCs/>
      </w:rPr>
    </w:pPr>
    <w:r>
      <w:rPr>
        <w:b/>
      </w:rPr>
      <w:t>Präparat/Nr.:</w:t>
    </w:r>
    <w:r w:rsidR="000D76A0">
      <w:rPr>
        <w:b/>
      </w:rPr>
      <w:t xml:space="preserve"> </w:t>
    </w:r>
    <w:r w:rsidR="000D76A0" w:rsidRPr="000D76A0">
      <w:rPr>
        <w:bCs/>
      </w:rPr>
      <w:t>1 Reaktion von Acetophenon mit Brom in der Gegenwart von Säure</w:t>
    </w:r>
  </w:p>
  <w:p w14:paraId="3CA70CAE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  <w:p w14:paraId="6F9E43BA" w14:textId="760AC267" w:rsidR="00685BC6" w:rsidRPr="00444104" w:rsidRDefault="00685BC6">
    <w:pPr>
      <w:pStyle w:val="Vorgabetext"/>
      <w:pBdr>
        <w:bottom w:val="double" w:sz="6" w:space="7" w:color="auto"/>
      </w:pBdr>
      <w:tabs>
        <w:tab w:val="left" w:pos="0"/>
        <w:tab w:val="center" w:pos="4932"/>
        <w:tab w:val="right" w:pos="9865"/>
      </w:tabs>
      <w:rPr>
        <w:bCs/>
      </w:rPr>
    </w:pPr>
    <w:r>
      <w:rPr>
        <w:b/>
      </w:rPr>
      <w:t>Literatur:</w:t>
    </w:r>
    <w:r w:rsidR="00444104">
      <w:rPr>
        <w:b/>
      </w:rPr>
      <w:t xml:space="preserve"> </w:t>
    </w:r>
    <w:r w:rsidR="00444104">
      <w:rPr>
        <w:bCs/>
      </w:rPr>
      <w:t>Merck-SDS, GESTIS-Stoffdatenbank</w:t>
    </w:r>
  </w:p>
  <w:p w14:paraId="25993294" w14:textId="77777777" w:rsidR="00685BC6" w:rsidRDefault="00685BC6">
    <w:pPr>
      <w:pStyle w:val="Vorgabetext"/>
      <w:tabs>
        <w:tab w:val="left" w:pos="0"/>
        <w:tab w:val="center" w:pos="4932"/>
        <w:tab w:val="right" w:pos="9865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157A8" w14:textId="11390A9F" w:rsidR="004A143A" w:rsidRDefault="004A143A">
    <w:pPr>
      <w:pStyle w:val="Kopfzeile"/>
      <w:rPr>
        <w:rFonts w:ascii="Arial" w:hAnsi="Arial" w:cs="Arial"/>
      </w:rPr>
    </w:pPr>
    <w:r w:rsidRPr="004A143A">
      <w:rPr>
        <w:rFonts w:ascii="Arial" w:hAnsi="Arial" w:cs="Arial"/>
      </w:rPr>
      <w:t>Name: Lena-Marie Aßmann</w:t>
    </w:r>
  </w:p>
  <w:p w14:paraId="2A4A556A" w14:textId="77777777" w:rsidR="004A143A" w:rsidRDefault="004A143A">
    <w:pPr>
      <w:pStyle w:val="Kopfzeile"/>
      <w:rPr>
        <w:rFonts w:ascii="Arial" w:hAnsi="Arial" w:cs="Arial"/>
      </w:rPr>
    </w:pPr>
  </w:p>
  <w:p w14:paraId="2C60B3F2" w14:textId="77777777" w:rsidR="004A143A" w:rsidRDefault="004A143A">
    <w:pPr>
      <w:pStyle w:val="Kopfzeile"/>
      <w:rPr>
        <w:rFonts w:ascii="Arial" w:hAnsi="Arial" w:cs="Arial"/>
      </w:rPr>
    </w:pPr>
  </w:p>
  <w:p w14:paraId="0F03F60E" w14:textId="26033F05" w:rsidR="004A143A" w:rsidRDefault="004A143A">
    <w:pPr>
      <w:pStyle w:val="Kopfzeile"/>
      <w:rPr>
        <w:rFonts w:ascii="Arial" w:hAnsi="Arial" w:cs="Arial"/>
        <w:bCs/>
      </w:rPr>
    </w:pPr>
    <w:r w:rsidRPr="004A143A">
      <w:rPr>
        <w:rFonts w:ascii="Arial" w:hAnsi="Arial" w:cs="Arial"/>
        <w:b/>
      </w:rPr>
      <w:t xml:space="preserve">Präparat/Nr.: </w:t>
    </w:r>
    <w:r w:rsidRPr="004A143A">
      <w:rPr>
        <w:rFonts w:ascii="Arial" w:hAnsi="Arial" w:cs="Arial"/>
        <w:bCs/>
      </w:rPr>
      <w:t>1 Reaktion von Acetophenon mit Brom in der Gegenwart von Säure</w:t>
    </w:r>
  </w:p>
  <w:p w14:paraId="380ED6D3" w14:textId="77777777" w:rsidR="004A143A" w:rsidRDefault="004A143A">
    <w:pPr>
      <w:pStyle w:val="Kopfzeile"/>
      <w:rPr>
        <w:rFonts w:ascii="Arial" w:hAnsi="Arial" w:cs="Arial"/>
        <w:bCs/>
      </w:rPr>
    </w:pPr>
  </w:p>
  <w:p w14:paraId="0F14BE1E" w14:textId="77777777" w:rsidR="004A143A" w:rsidRDefault="004A143A">
    <w:pPr>
      <w:pStyle w:val="Kopfzeile"/>
      <w:rPr>
        <w:rFonts w:ascii="Arial" w:hAnsi="Arial" w:cs="Arial"/>
        <w:bCs/>
      </w:rPr>
    </w:pPr>
  </w:p>
  <w:p w14:paraId="657E21C1" w14:textId="7C2BD918" w:rsidR="004A143A" w:rsidRPr="004A143A" w:rsidRDefault="004A143A">
    <w:pPr>
      <w:pStyle w:val="Kopfzeile"/>
      <w:rPr>
        <w:rFonts w:ascii="Arial" w:hAnsi="Arial" w:cs="Arial"/>
      </w:rPr>
    </w:pPr>
    <w:r w:rsidRPr="004A143A">
      <w:rPr>
        <w:rFonts w:ascii="Arial" w:hAnsi="Arial" w:cs="Arial"/>
        <w:b/>
        <w:bCs/>
      </w:rPr>
      <w:t>Versuchsbezogene Theorie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autoHyphenation/>
  <w:hyphenationZone w:val="0"/>
  <w:doNotHyphenateCaps/>
  <w:displayHorizontalDrawingGridEvery w:val="0"/>
  <w:displayVerticalDrawingGridEvery w:val="0"/>
  <w:doNotUseMarginsForDrawingGridOrigin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PrinterMetrics/>
    <w:doNotSuppressParagraphBorder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7AB8"/>
    <w:rsid w:val="00036832"/>
    <w:rsid w:val="0008186F"/>
    <w:rsid w:val="000A575B"/>
    <w:rsid w:val="000D76A0"/>
    <w:rsid w:val="000D7CCD"/>
    <w:rsid w:val="00136028"/>
    <w:rsid w:val="00152D62"/>
    <w:rsid w:val="00156DEB"/>
    <w:rsid w:val="001F1C5A"/>
    <w:rsid w:val="002E6A4E"/>
    <w:rsid w:val="00341D4E"/>
    <w:rsid w:val="00391593"/>
    <w:rsid w:val="00444104"/>
    <w:rsid w:val="004468D8"/>
    <w:rsid w:val="00447AB8"/>
    <w:rsid w:val="004911E9"/>
    <w:rsid w:val="004A143A"/>
    <w:rsid w:val="004B136B"/>
    <w:rsid w:val="004E4107"/>
    <w:rsid w:val="004F3BAF"/>
    <w:rsid w:val="00520A4C"/>
    <w:rsid w:val="0052607D"/>
    <w:rsid w:val="005D6D64"/>
    <w:rsid w:val="00646B41"/>
    <w:rsid w:val="00685BC6"/>
    <w:rsid w:val="006A6370"/>
    <w:rsid w:val="006B09A1"/>
    <w:rsid w:val="006D2AD5"/>
    <w:rsid w:val="007366A5"/>
    <w:rsid w:val="007B2920"/>
    <w:rsid w:val="00801ED1"/>
    <w:rsid w:val="00817C16"/>
    <w:rsid w:val="008F6D00"/>
    <w:rsid w:val="00A9035A"/>
    <w:rsid w:val="00A92397"/>
    <w:rsid w:val="00BF3373"/>
    <w:rsid w:val="00C0079C"/>
    <w:rsid w:val="00C5226C"/>
    <w:rsid w:val="00C60E89"/>
    <w:rsid w:val="00CD3E4D"/>
    <w:rsid w:val="00D02B3E"/>
    <w:rsid w:val="00D96A8F"/>
    <w:rsid w:val="00DF187D"/>
    <w:rsid w:val="00E10D98"/>
    <w:rsid w:val="00E8481C"/>
    <w:rsid w:val="00E92EB7"/>
    <w:rsid w:val="00FA5CD2"/>
    <w:rsid w:val="00FC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5350EF63"/>
  <w15:chartTrackingRefBased/>
  <w15:docId w15:val="{AD779021-FB9C-40C0-A941-806E6ABA98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qFormat/>
    <w:pPr>
      <w:spacing w:before="280" w:after="140"/>
      <w:jc w:val="both"/>
      <w:outlineLvl w:val="0"/>
    </w:pPr>
    <w:rPr>
      <w:rFonts w:ascii="Arial Black" w:hAnsi="Arial Black"/>
      <w:sz w:val="28"/>
    </w:rPr>
  </w:style>
  <w:style w:type="paragraph" w:styleId="berschrift2">
    <w:name w:val="heading 2"/>
    <w:basedOn w:val="Standard"/>
    <w:qFormat/>
    <w:pPr>
      <w:spacing w:before="120" w:after="120"/>
      <w:jc w:val="both"/>
      <w:outlineLvl w:val="1"/>
    </w:pPr>
    <w:rPr>
      <w:rFonts w:ascii="Arial" w:hAnsi="Arial"/>
      <w:b/>
      <w:sz w:val="24"/>
    </w:rPr>
  </w:style>
  <w:style w:type="paragraph" w:styleId="berschrift3">
    <w:name w:val="heading 3"/>
    <w:basedOn w:val="Standard"/>
    <w:qFormat/>
    <w:pPr>
      <w:spacing w:before="120" w:after="120"/>
      <w:jc w:val="both"/>
      <w:outlineLvl w:val="2"/>
    </w:pPr>
    <w:rPr>
      <w:b/>
      <w:sz w:val="24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qFormat/>
    <w:pPr>
      <w:spacing w:after="960"/>
      <w:jc w:val="center"/>
    </w:pPr>
    <w:rPr>
      <w:rFonts w:ascii="Arial Black" w:hAnsi="Arial Black"/>
      <w:sz w:val="48"/>
    </w:rPr>
  </w:style>
  <w:style w:type="paragraph" w:customStyle="1" w:styleId="Tabellentext">
    <w:name w:val="Tabellentext"/>
    <w:basedOn w:val="Standard"/>
    <w:rPr>
      <w:sz w:val="24"/>
    </w:rPr>
  </w:style>
  <w:style w:type="paragraph" w:customStyle="1" w:styleId="Gliederungsnumerier">
    <w:name w:val="Gliederungsnumerier"/>
    <w:basedOn w:val="Standard"/>
    <w:pPr>
      <w:jc w:val="both"/>
    </w:pPr>
    <w:rPr>
      <w:sz w:val="24"/>
    </w:rPr>
  </w:style>
  <w:style w:type="paragraph" w:customStyle="1" w:styleId="Einrckung1Zeile">
    <w:name w:val="Einrückung (1. Zeile)"/>
    <w:basedOn w:val="Standard"/>
    <w:pPr>
      <w:spacing w:line="360" w:lineRule="auto"/>
      <w:ind w:firstLine="720"/>
      <w:jc w:val="both"/>
    </w:pPr>
  </w:style>
  <w:style w:type="paragraph" w:customStyle="1" w:styleId="Nummernliste">
    <w:name w:val="Nummernliste"/>
    <w:basedOn w:val="Standard"/>
    <w:pPr>
      <w:spacing w:line="360" w:lineRule="auto"/>
      <w:jc w:val="both"/>
    </w:pPr>
  </w:style>
  <w:style w:type="paragraph" w:customStyle="1" w:styleId="HaupttextEinfach">
    <w:name w:val="Haupttext (Einfach)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1">
    <w:name w:val="Markierung 1"/>
    <w:basedOn w:val="Standard"/>
    <w:pPr>
      <w:spacing w:line="360" w:lineRule="auto"/>
      <w:jc w:val="both"/>
    </w:pPr>
    <w:rPr>
      <w:rFonts w:ascii="Arial" w:hAnsi="Arial"/>
    </w:rPr>
  </w:style>
  <w:style w:type="paragraph" w:customStyle="1" w:styleId="Markierung2">
    <w:name w:val="Markierung 2"/>
    <w:basedOn w:val="Standard"/>
    <w:pPr>
      <w:spacing w:line="360" w:lineRule="auto"/>
      <w:jc w:val="both"/>
    </w:pPr>
  </w:style>
  <w:style w:type="paragraph" w:customStyle="1" w:styleId="Vorgabetext">
    <w:name w:val="Vorgabetext"/>
    <w:basedOn w:val="Standard"/>
    <w:pPr>
      <w:spacing w:line="360" w:lineRule="auto"/>
      <w:jc w:val="both"/>
    </w:pPr>
    <w:rPr>
      <w:rFonts w:ascii="Arial" w:hAnsi="Arial"/>
    </w:rPr>
  </w:style>
  <w:style w:type="paragraph" w:styleId="Kopfzeile">
    <w:name w:val="header"/>
    <w:basedOn w:val="Standard"/>
    <w:rsid w:val="00520A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20A4C"/>
    <w:pPr>
      <w:tabs>
        <w:tab w:val="center" w:pos="4536"/>
        <w:tab w:val="right" w:pos="9072"/>
      </w:tabs>
    </w:pPr>
  </w:style>
  <w:style w:type="paragraph" w:styleId="Sprechblasentext">
    <w:name w:val="Balloon Text"/>
    <w:basedOn w:val="Standard"/>
    <w:link w:val="SprechblasentextZchn"/>
    <w:rsid w:val="004B136B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4B13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gif"/><Relationship Id="rId18" Type="http://schemas.openxmlformats.org/officeDocument/2006/relationships/image" Target="https://gestis-api.dguv.de/api/exactimage/GHS/ghs05.gif" TargetMode="External"/><Relationship Id="rId26" Type="http://schemas.openxmlformats.org/officeDocument/2006/relationships/image" Target="https://gestis-api.dguv.de/api/exactimage/GHS/ghs05.gif" TargetMode="External"/><Relationship Id="rId39" Type="http://schemas.openxmlformats.org/officeDocument/2006/relationships/fontTable" Target="fontTable.xml"/><Relationship Id="rId21" Type="http://schemas.openxmlformats.org/officeDocument/2006/relationships/image" Target="media/image7.gif"/><Relationship Id="rId34" Type="http://schemas.openxmlformats.org/officeDocument/2006/relationships/image" Target="https://gestis-api.dguv.de/api/exactimage/GHS/ghs07.gif" TargetMode="External"/><Relationship Id="rId7" Type="http://schemas.openxmlformats.org/officeDocument/2006/relationships/image" Target="media/image1.emf"/><Relationship Id="rId12" Type="http://schemas.openxmlformats.org/officeDocument/2006/relationships/oleObject" Target="embeddings/oleObject2.bin"/><Relationship Id="rId17" Type="http://schemas.openxmlformats.org/officeDocument/2006/relationships/image" Target="media/image6.gif"/><Relationship Id="rId25" Type="http://schemas.openxmlformats.org/officeDocument/2006/relationships/image" Target="https://gestis-api.dguv.de/api/exactimage/GHS/ghs09-neu.gif" TargetMode="External"/><Relationship Id="rId33" Type="http://schemas.openxmlformats.org/officeDocument/2006/relationships/image" Target="https://gestis-api.dguv.de/api/exactimage/GHS/ghs05.gif" TargetMode="External"/><Relationship Id="rId38" Type="http://schemas.openxmlformats.org/officeDocument/2006/relationships/header" Target="header2.xml"/><Relationship Id="rId2" Type="http://schemas.openxmlformats.org/officeDocument/2006/relationships/styles" Target="styles.xml"/><Relationship Id="rId16" Type="http://schemas.openxmlformats.org/officeDocument/2006/relationships/image" Target="https://gestis-api.dguv.de/api/exactimage/GHS/ghs02.gif" TargetMode="External"/><Relationship Id="rId20" Type="http://schemas.openxmlformats.org/officeDocument/2006/relationships/image" Target="https://gestis-api.dguv.de/api/exactimage/GHS/ghs07.gif" TargetMode="External"/><Relationship Id="rId29" Type="http://schemas.openxmlformats.org/officeDocument/2006/relationships/image" Target="https://gestis-api.dguv.de/api/exactimage/GHS/ghs02.gif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3.emf"/><Relationship Id="rId24" Type="http://schemas.openxmlformats.org/officeDocument/2006/relationships/image" Target="media/image8.gif"/><Relationship Id="rId32" Type="http://schemas.openxmlformats.org/officeDocument/2006/relationships/image" Target="https://gestis-api.dguv.de/api/exactimage/GHS/ghs08.gif" TargetMode="External"/><Relationship Id="rId37" Type="http://schemas.openxmlformats.org/officeDocument/2006/relationships/header" Target="header1.xml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gif"/><Relationship Id="rId23" Type="http://schemas.openxmlformats.org/officeDocument/2006/relationships/image" Target="https://gestis-api.dguv.de/api/exactimage/GHS/ghs05.gif" TargetMode="External"/><Relationship Id="rId28" Type="http://schemas.openxmlformats.org/officeDocument/2006/relationships/image" Target="https://gestis-api.dguv.de/api/exactimage/GHS/ghs07.gif" TargetMode="External"/><Relationship Id="rId36" Type="http://schemas.openxmlformats.org/officeDocument/2006/relationships/image" Target="https://media.springernature.com/full/springer-static/image/art%3A10.1186%2Fs13065-024-01145-y/MediaObjects/13065_2024_1145_Fig3_HTML.png" TargetMode="External"/><Relationship Id="rId10" Type="http://schemas.openxmlformats.org/officeDocument/2006/relationships/image" Target="https://www.chemistrysteps.com/wp-content/uploads/2020/04/Haloform-Reaction-of-Methyl-Ketones.png" TargetMode="External"/><Relationship Id="rId19" Type="http://schemas.openxmlformats.org/officeDocument/2006/relationships/image" Target="https://gestis-api.dguv.de/api/exactimage/GHS/ghs05.gif" TargetMode="External"/><Relationship Id="rId31" Type="http://schemas.openxmlformats.org/officeDocument/2006/relationships/image" Target="media/image9.gif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https://gestis-api.dguv.de/api/exactimage/GHS/ghs07.gif" TargetMode="External"/><Relationship Id="rId22" Type="http://schemas.openxmlformats.org/officeDocument/2006/relationships/image" Target="https://gestis-api.dguv.de/api/exactimage/GHS/ghs06.gif" TargetMode="External"/><Relationship Id="rId27" Type="http://schemas.openxmlformats.org/officeDocument/2006/relationships/image" Target="https://gestis-api.dguv.de/api/exactimage/GHS/ghs02.gif" TargetMode="External"/><Relationship Id="rId30" Type="http://schemas.openxmlformats.org/officeDocument/2006/relationships/image" Target="https://gestis-api.dguv.de/api/exactimage/GHS/ghs06.gif" TargetMode="External"/><Relationship Id="rId35" Type="http://schemas.openxmlformats.org/officeDocument/2006/relationships/image" Target="media/image10.png"/><Relationship Id="rId8" Type="http://schemas.openxmlformats.org/officeDocument/2006/relationships/oleObject" Target="embeddings/oleObject1.bin"/><Relationship Id="rId3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a\OneDrive\PC\OneDrive\Desktop\Uni\M.Sc\2.%20Semester\MoPoS\Marco\MoPoS-P\Vorprotokol.dot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ntrolsStorage xmlns="urn:schemas-microsoft-com.VSTO2008Demos.ControlsStorage">
  <Controls>AAEAAAD/////AQAAAAAAAAAMAgAAAEVDaGVtNFdvcmQuQ29yZSwgVmVyc2lvbj0xLjUuMC4wLCBDdWx0dXJlPW5ldXRyYWwsIFB1YmxpY0tleVRva2VuPW51bGwHAQAAAAABAAAAAAAAAAQgQ2hlbTRXb3JkLkNvcmUuQ29udHJvbFByb3BlcnRpZXMCAAAACw==</Controls>
</ControlsStorage>
</file>

<file path=customXml/itemProps1.xml><?xml version="1.0" encoding="utf-8"?>
<ds:datastoreItem xmlns:ds="http://schemas.openxmlformats.org/officeDocument/2006/customXml" ds:itemID="{32EA0273-E3D7-4AEC-A864-88693153BE9F}">
  <ds:schemaRefs>
    <ds:schemaRef ds:uri="urn:schemas-microsoft-com.VSTO2008Demos.ControlsStorag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Vorprotokol.dot</Template>
  <TotalTime>0</TotalTime>
  <Pages>5</Pages>
  <Words>1024</Words>
  <Characters>6455</Characters>
  <Application>Microsoft Office Word</Application>
  <DocSecurity>0</DocSecurity>
  <Lines>53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Reaktionsgleichung (handschriftlich, mit Strukturformeln):</vt:lpstr>
    </vt:vector>
  </TitlesOfParts>
  <Company>Institut für Organische Chemie I</Company>
  <LinksUpToDate>false</LinksUpToDate>
  <CharactersWithSpaces>7465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Reaktionsgleichung (handschriftlich, mit Strukturformeln):</dc:title>
  <dc:subject/>
  <dc:creator>Lena-Marie Aßmann</dc:creator>
  <cp:keywords/>
  <cp:lastModifiedBy>Lena-Marie Aßmann</cp:lastModifiedBy>
  <cp:revision>7</cp:revision>
  <cp:lastPrinted>2016-10-17T06:14:00Z</cp:lastPrinted>
  <dcterms:created xsi:type="dcterms:W3CDTF">2026-04-07T15:32:00Z</dcterms:created>
  <dcterms:modified xsi:type="dcterms:W3CDTF">2026-04-09T20:36:00Z</dcterms:modified>
</cp:coreProperties>
</file>